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62246F34" w:rsidP="62246F34" w:rsidRDefault="62246F34" w14:paraId="6F8750B3" w14:textId="63230956">
      <w:pPr>
        <w:pStyle w:val="Normal"/>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62246F34" w:rsidR="62246F3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lv-LV"/>
        </w:rPr>
        <w:t>Profesionālās izglītības kompetences centrs</w:t>
      </w:r>
    </w:p>
    <w:p w:rsidR="62246F34" w:rsidP="62246F34" w:rsidRDefault="62246F34" w14:paraId="7721D6A7" w14:textId="0F030B19">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62246F34" w:rsidR="62246F3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lv-LV"/>
        </w:rPr>
        <w:t>„RĪGAS VALSTS TEHNIKUMS”</w:t>
      </w:r>
    </w:p>
    <w:p w:rsidR="62246F34" w:rsidP="62246F34" w:rsidRDefault="62246F34" w14:paraId="1DFB538E" w14:textId="6D6C2F47">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lv-LV"/>
        </w:rPr>
        <w:t>DATORIKAS NODAĻA</w:t>
      </w:r>
    </w:p>
    <w:p w:rsidR="62246F34" w:rsidP="62246F34" w:rsidRDefault="62246F34" w14:paraId="79020170" w14:textId="5B0EC58A">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lv-LV"/>
        </w:rPr>
        <w:t>Izglītības programma: Programmēšanas tehniķis</w:t>
      </w:r>
    </w:p>
    <w:p w:rsidR="62246F34" w:rsidP="62246F34" w:rsidRDefault="62246F34" w14:paraId="290CAAE2" w14:textId="7851C5C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42"/>
          <w:szCs w:val="42"/>
          <w:lang w:val="ru-RU"/>
        </w:rPr>
      </w:pPr>
    </w:p>
    <w:p w:rsidR="62246F34" w:rsidP="62246F34" w:rsidRDefault="62246F34" w14:paraId="6D6F3002" w14:textId="6D89D9FF">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62246F34" w:rsidR="62246F3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lv-LV"/>
        </w:rPr>
        <w:t>KVALIFIKĀCIJAS DARBS</w:t>
      </w:r>
    </w:p>
    <w:p w:rsidR="62246F34" w:rsidP="62246F34" w:rsidRDefault="62246F34" w14:paraId="02BB9F64" w14:textId="13D1C478">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p>
    <w:p w:rsidR="62246F34" w:rsidP="62246F34" w:rsidRDefault="62246F34" w14:paraId="07B08081" w14:textId="514C8BB2">
      <w:pPr>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62246F34" w:rsidR="62246F3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lv-LV"/>
        </w:rPr>
        <w:t>Naturālo produktu internet veikals "Pārtika mājās"</w:t>
      </w:r>
    </w:p>
    <w:p w:rsidR="62246F34" w:rsidP="62246F34" w:rsidRDefault="62246F34" w14:paraId="5F49BAE6" w14:textId="24E48A9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ru-RU"/>
        </w:rPr>
      </w:pPr>
    </w:p>
    <w:p w:rsidR="62246F34" w:rsidP="62246F34" w:rsidRDefault="62246F34" w14:paraId="174F4FC1" w14:textId="62F6D3BD">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lv-LV"/>
        </w:rPr>
        <w:t xml:space="preserve">  Paskaidrojošais raksts</w:t>
      </w:r>
      <w:r w:rsidRPr="62246F34" w:rsidR="62246F3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4"/>
          <w:szCs w:val="34"/>
          <w:u w:val="single"/>
          <w:lang w:val="lv-LV"/>
        </w:rPr>
        <w:t xml:space="preserve">         </w:t>
      </w: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lv-LV"/>
        </w:rPr>
        <w:t xml:space="preserve">lpp.            </w:t>
      </w:r>
    </w:p>
    <w:p w:rsidR="62246F34" w:rsidP="62246F34" w:rsidRDefault="62246F34" w14:paraId="1A7BA6F1" w14:textId="5941A85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ru-RU"/>
        </w:rPr>
      </w:pPr>
    </w:p>
    <w:p w:rsidR="62246F34" w:rsidP="62246F34" w:rsidRDefault="62246F34" w14:paraId="29EF2EBC" w14:textId="5163B3C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ru-RU"/>
        </w:rPr>
      </w:pPr>
    </w:p>
    <w:p w:rsidR="62246F34" w:rsidP="62246F34" w:rsidRDefault="62246F34" w14:paraId="2BB3E8E3" w14:textId="07517EB4">
      <w:pPr>
        <w:spacing w:after="160" w:line="360" w:lineRule="auto"/>
        <w:ind w:firstLine="284"/>
        <w:jc w:val="righ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  Audzēknis:      </w:t>
      </w:r>
      <w:r>
        <w:tab/>
      </w:r>
      <w:r>
        <w:tab/>
      </w:r>
      <w:r>
        <w:tab/>
      </w: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              </w:t>
      </w:r>
      <w:r>
        <w:tab/>
      </w: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         Ņikita Duma</w:t>
      </w:r>
    </w:p>
    <w:p w:rsidR="62246F34" w:rsidP="62246F34" w:rsidRDefault="62246F34" w14:paraId="1485E86A" w14:textId="35F8A327">
      <w:pPr>
        <w:spacing w:after="160" w:line="360" w:lineRule="auto"/>
        <w:ind w:firstLine="284"/>
        <w:jc w:val="righ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p>
    <w:p w:rsidR="62246F34" w:rsidP="62246F34" w:rsidRDefault="62246F34" w14:paraId="5B85BF6E" w14:textId="1A17838C">
      <w:pPr>
        <w:spacing w:before="0" w:beforeAutospacing="off" w:after="160" w:afterAutospacing="off" w:line="360" w:lineRule="auto"/>
        <w:ind w:left="0" w:right="0" w:firstLine="284"/>
        <w:jc w:val="righ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Vadītājs: </w:t>
      </w:r>
      <w:r>
        <w:tab/>
      </w:r>
      <w:r>
        <w:tab/>
      </w:r>
      <w:r>
        <w:tab/>
      </w:r>
      <w:r>
        <w:tab/>
      </w:r>
      <w:r>
        <w:tab/>
      </w:r>
      <w:r>
        <w:tab/>
      </w: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      Māris Danne</w:t>
      </w:r>
    </w:p>
    <w:p w:rsidR="62246F34" w:rsidP="62246F34" w:rsidRDefault="62246F34" w14:paraId="111E73A8" w14:textId="1DCEB085">
      <w:pPr>
        <w:spacing w:after="16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                                             </w:t>
      </w:r>
      <w:r>
        <w:tab/>
      </w:r>
      <w:r>
        <w:tab/>
      </w:r>
      <w:r>
        <w:tab/>
      </w:r>
      <w:r>
        <w:tab/>
      </w: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 xml:space="preserve">                            </w:t>
      </w:r>
    </w:p>
    <w:p w:rsidR="62246F34" w:rsidP="62246F34" w:rsidRDefault="62246F34" w14:paraId="05988065" w14:textId="6C1DA5CD">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r w:rsidRPr="62246F34" w:rsidR="62246F3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lv-LV"/>
        </w:rPr>
        <w:t>2021./2022. m.g.</w:t>
      </w:r>
    </w:p>
    <w:p w:rsidR="62246F34" w:rsidP="62246F34" w:rsidRDefault="62246F34" w14:paraId="1756B7C3" w14:textId="31666425">
      <w:pPr>
        <w:tabs>
          <w:tab w:val="center" w:leader="none" w:pos="5386"/>
          <w:tab w:val="right" w:leader="none" w:pos="10773"/>
        </w:tabs>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lv-LV"/>
        </w:rPr>
        <w:t>Rīga</w:t>
      </w:r>
    </w:p>
    <w:p w:rsidR="62246F34" w:rsidRDefault="62246F34" w14:paraId="1EE64F35" w14:textId="4A4D818C">
      <w:r>
        <w:br w:type="page"/>
      </w:r>
    </w:p>
    <w:p w:rsidR="62246F34" w:rsidP="62246F34" w:rsidRDefault="62246F34" w14:paraId="28B827B8" w14:textId="057C8DB1">
      <w:pPr>
        <w:pStyle w:val="Normal"/>
        <w:jc w:val="left"/>
        <w:rPr>
          <w:rFonts w:cs="Times New Roman"/>
          <w:b w:val="1"/>
          <w:bCs w:val="1"/>
          <w:sz w:val="20"/>
          <w:szCs w:val="20"/>
        </w:rPr>
      </w:pPr>
    </w:p>
    <w:p w:rsidR="62246F34" w:rsidP="3F97E205" w:rsidRDefault="62246F34" w14:paraId="5E549BAF" w14:textId="0662694B">
      <w:pPr>
        <w:pStyle w:val="Heading1"/>
        <w:numPr>
          <w:numId w:val="0"/>
        </w:numPr>
        <w:spacing w:after="200" w:line="276" w:lineRule="auto"/>
        <w:ind w:left="0"/>
        <w:rPr>
          <w:rFonts w:ascii="Times New Roman" w:hAnsi="Times New Roman" w:eastAsia="Times New Roman" w:cs="Times New Roman"/>
          <w:b w:val="1"/>
          <w:bCs w:val="1"/>
          <w:i w:val="0"/>
          <w:iCs w:val="0"/>
          <w:caps w:val="1"/>
          <w:noProof w:val="0"/>
          <w:color w:val="000000" w:themeColor="text1" w:themeTint="FF" w:themeShade="FF"/>
          <w:sz w:val="32"/>
          <w:szCs w:val="32"/>
          <w:lang w:val="lv-LV"/>
        </w:rPr>
      </w:pPr>
      <w:bookmarkStart w:name="_Toc948679479" w:id="509222719"/>
      <w:r w:rsidRPr="3F97E205" w:rsidR="3F97E205">
        <w:rPr>
          <w:rFonts w:ascii="Times New Roman" w:hAnsi="Times New Roman" w:eastAsia="Times New Roman" w:cs="Times New Roman"/>
          <w:b w:val="1"/>
          <w:bCs w:val="1"/>
          <w:i w:val="0"/>
          <w:iCs w:val="0"/>
          <w:caps w:val="1"/>
          <w:noProof w:val="0"/>
          <w:color w:val="000000" w:themeColor="text1" w:themeTint="FF" w:themeShade="FF"/>
          <w:sz w:val="32"/>
          <w:szCs w:val="32"/>
          <w:lang w:val="lv-LV"/>
        </w:rPr>
        <w:t>ANOTĀCIJA</w:t>
      </w:r>
      <w:bookmarkEnd w:id="509222719"/>
    </w:p>
    <w:p w:rsidR="62246F34" w:rsidP="62246F34" w:rsidRDefault="62246F34" w14:paraId="12165B6B" w14:textId="00D4E36D">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p>
    <w:p w:rsidR="62246F34" w:rsidP="62246F34" w:rsidRDefault="62246F34" w14:paraId="2D71F82F" w14:textId="6C7566BE">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Šajā kvalifikācijas darbā ir aprakstīts interneta veikala izstrādes process. Šis interneta veikals sniedz iespēju tās lietotājam, izmantojot datoru, iegādāties sev produktus,  atrodoties mājās, darbā vai arī jebkur citur, kur vien ir pieejams internets. Sistēma ir veidota izmantojot dažāda veida mājaslapu izstrādes valodas – </w:t>
      </w:r>
      <w:r w:rsidRPr="62246F34" w:rsidR="62246F3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lv-LV"/>
        </w:rPr>
        <w:t>HTML, PHP, CSS, JS.</w:t>
      </w:r>
    </w:p>
    <w:p w:rsidR="62246F34" w:rsidP="62246F34" w:rsidRDefault="62246F34" w14:paraId="15567BF4" w14:textId="262E4D3D">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Kvalifikācijas darba ievadā ir aprakstīti interneta veikala izstrādes mērķi, un kādas priekšrocības tiek dotas lietotājam. Prasību specifikācijā ir aprakstītas konkrētas funkcionālās un nefunkcionālās prasības programmatūrai. Izvēlētās izstrādes tehnoloģiju aprakstā ir apskatīts, kādas programmēšanas tehnoloģijas bija nepieciešamas interneta veikala izstrādei un kādiem nolūkiem. Programmatūras produkta modelēšanā un projektēšanā ir aprakstīta sistēmas arhitektūra ar tās vizuālajiem attēliem, kā arī dotas ER diagrammas un datu struktūras apraksts. Lietotāja ceļvedis sastāv no sistēmai nepieciešamās aparatūras un programmatūras prasībām, palaišanas instrukcijām un programmas lietošanas apraksta. Testa piemērā ir aprakstīta darba gaita konkrētam uzdevumam. </w:t>
      </w:r>
    </w:p>
    <w:p w:rsidR="62246F34" w:rsidP="3F97E205" w:rsidRDefault="62246F34" w14:paraId="70A92D85" w14:textId="5E5F0979">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Kvalifikācijas darba apraksts sastāv no 46 lpp. Pielikumi satur ER diagrammas attēlu, datu sistēmas relāciju shēma un programmas pirmtekstu. </w:t>
      </w:r>
    </w:p>
    <w:p w:rsidR="62246F34" w:rsidP="62246F34" w:rsidRDefault="62246F34" w14:paraId="6A13FCC9" w14:textId="4C7A2803">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ru-RU"/>
        </w:rPr>
      </w:pPr>
      <w:r>
        <w:br w:type="page"/>
      </w:r>
    </w:p>
    <w:p w:rsidR="62246F34" w:rsidP="3F97E205" w:rsidRDefault="62246F34" w14:paraId="09CDFF9D" w14:textId="3C1C6AB9">
      <w:pPr>
        <w:pStyle w:val="Heading1"/>
        <w:numPr>
          <w:numId w:val="0"/>
        </w:numPr>
        <w:tabs>
          <w:tab w:val="num" w:leader="none" w:pos="432"/>
        </w:tabs>
        <w:spacing w:before="360" w:after="240" w:line="360" w:lineRule="auto"/>
        <w:ind w:left="0"/>
        <w:jc w:val="center"/>
        <w:rPr>
          <w:rFonts w:ascii="Times New Roman" w:hAnsi="Times New Roman" w:eastAsia="Times New Roman" w:cs="Times New Roman"/>
          <w:b w:val="1"/>
          <w:bCs w:val="1"/>
          <w:i w:val="0"/>
          <w:iCs w:val="0"/>
          <w:caps w:val="1"/>
          <w:noProof w:val="0"/>
          <w:color w:val="000000" w:themeColor="text1" w:themeTint="FF" w:themeShade="FF"/>
          <w:sz w:val="28"/>
          <w:szCs w:val="28"/>
          <w:lang w:val="ru-RU"/>
        </w:rPr>
      </w:pPr>
      <w:bookmarkStart w:name="_Toc974053178" w:id="900494116"/>
      <w:r w:rsidRPr="3F97E205" w:rsidR="3F97E205">
        <w:rPr>
          <w:rFonts w:ascii="Times New Roman" w:hAnsi="Times New Roman" w:eastAsia="Times New Roman" w:cs="Times New Roman"/>
          <w:b w:val="1"/>
          <w:bCs w:val="1"/>
          <w:i w:val="0"/>
          <w:iCs w:val="0"/>
          <w:caps w:val="1"/>
          <w:noProof w:val="0"/>
          <w:color w:val="000000" w:themeColor="text1" w:themeTint="FF" w:themeShade="FF"/>
          <w:sz w:val="28"/>
          <w:szCs w:val="28"/>
          <w:lang w:val="lv-LV"/>
        </w:rPr>
        <w:t>ANNOTATION</w:t>
      </w:r>
      <w:bookmarkEnd w:id="900494116"/>
    </w:p>
    <w:p w:rsidR="62246F34" w:rsidP="62246F34" w:rsidRDefault="62246F34" w14:paraId="112D238E" w14:textId="7ED44939">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This qualification paper describes the process of developing an online store. This online store allows its user to buy products at home, at work or anywhere else on the Internet using a computer. The system is designed using different types of website development languages - HTML, PHP, CSS, JS. The introduction to the qualification paper describes the goals of developing an online store and what benefits are given to the user. The requirements specification describes specific functional and non-functional requirements for the software. The description of the selected development technologies looks at what programming technologies were needed to develop the online store and for what purposes. In the modeling and design of a software product, the architecture of the system is described with its visual images, as well as a description of the ER diagram and data structure. The user guide consists of the hardware and software requirements for the system, startup instructions, and a description of how to use the program. </w:t>
      </w:r>
    </w:p>
    <w:p w:rsidR="62246F34" w:rsidP="3F97E205" w:rsidRDefault="62246F34" w14:paraId="6B23FD09" w14:textId="59039177">
      <w:pPr>
        <w:spacing w:after="0"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test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example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describes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workflow</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for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specific</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task</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description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of</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qualification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paper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consists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of</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46 pages. The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appendices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contain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ER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diagram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image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data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system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relational</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diagram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and</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program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text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62246F34" w:rsidP="62246F34" w:rsidRDefault="62246F34" w14:paraId="0563FB02" w14:textId="28CCE4F8">
      <w:pPr>
        <w:pStyle w:val="Normal"/>
        <w:rPr>
          <w:rFonts w:cs="Times New Roman"/>
        </w:rPr>
      </w:pPr>
    </w:p>
    <w:p w:rsidRPr="00D54CDB" w:rsidR="00715942" w:rsidP="00715942" w:rsidRDefault="00715942" w14:paraId="266291E4" w14:textId="61555F7C">
      <w:pPr>
        <w:rPr>
          <w:rFonts w:cs="Times New Roman"/>
          <w:lang w:val="ru-RU"/>
        </w:rPr>
      </w:pPr>
    </w:p>
    <w:p w:rsidRPr="008A7681" w:rsidR="00715942" w:rsidP="00715942" w:rsidRDefault="00715942" w14:paraId="233CF9C1" w14:textId="5832DD43">
      <w:pPr>
        <w:rPr>
          <w:rFonts w:cs="Times New Roman"/>
        </w:rPr>
      </w:pPr>
    </w:p>
    <w:p w:rsidR="00632CEA" w:rsidRDefault="00632CEA" w14:paraId="325F47C8" w14:textId="71B488AA">
      <w:pPr>
        <w:spacing w:line="240" w:lineRule="auto"/>
        <w:jc w:val="left"/>
        <w:rPr>
          <w:rFonts w:cs="Times New Roman"/>
        </w:rPr>
      </w:pPr>
      <w:r>
        <w:rPr>
          <w:rFonts w:cs="Times New Roman"/>
        </w:rPr>
        <w:br w:type="page"/>
      </w:r>
    </w:p>
    <w:p w:rsidRPr="008A7681" w:rsidR="00715942" w:rsidP="00715942" w:rsidRDefault="00715942" w14:paraId="35EBDC6B" w14:textId="77777777">
      <w:pPr>
        <w:rPr>
          <w:rFonts w:cs="Times New Roman"/>
        </w:rPr>
      </w:pPr>
    </w:p>
    <w:p w:rsidRPr="008A7681" w:rsidR="00715942" w:rsidP="00715942" w:rsidRDefault="00715942" w14:paraId="3A804892" w14:textId="77777777">
      <w:pPr>
        <w:rPr>
          <w:rFonts w:cs="Times New Roman"/>
        </w:rPr>
      </w:pPr>
    </w:p>
    <w:bookmarkStart w:name="_Toc104461053" w:displacedByCustomXml="prev" w:id="6"/>
    <w:sdt>
      <w:sdtPr>
        <w:id w:val="1662894295"/>
        <w:docPartObj>
          <w:docPartGallery w:val="Table of Contents"/>
          <w:docPartUnique/>
        </w:docPartObj>
      </w:sdtPr>
      <w:sdtContent>
        <w:p w:rsidRPr="00632CEA" w:rsidR="00632CEA" w:rsidP="00632CEA" w:rsidRDefault="00FF4746" w14:paraId="5D809E84" w14:textId="25FF101B">
          <w:pPr>
            <w:pStyle w:val="Heading1"/>
            <w:numPr>
              <w:numId w:val="0"/>
            </w:numPr>
            <w:rPr>
              <w:rFonts w:cs="Times New Roman"/>
              <w:noProof/>
              <w:sz w:val="24"/>
              <w:szCs w:val="24"/>
            </w:rPr>
          </w:pPr>
          <w:bookmarkStart w:name="_Toc1059353953" w:id="761008208"/>
          <w:r w:rsidRPr="3F97E205" w:rsidR="3F97E205">
            <w:rPr>
              <w:rFonts w:cs="Times New Roman"/>
            </w:rPr>
            <w:t>Saturs</w:t>
          </w:r>
          <w:bookmarkEnd w:id="6"/>
          <w:bookmarkEnd w:id="761008208"/>
        </w:p>
        <w:p w:rsidR="00632CEA" w:rsidP="3F97E205" w:rsidRDefault="008C6D3A" w14:paraId="1CF5CA0D" w14:textId="227D99B8">
          <w:pPr>
            <w:pStyle w:val="TOC1"/>
            <w:tabs>
              <w:tab w:val="right" w:leader="dot" w:pos="9060"/>
            </w:tabs>
            <w:rPr>
              <w:rStyle w:val="Hyperlink"/>
              <w:noProof/>
              <w:snapToGrid/>
              <w:lang w:val="en-GB" w:eastAsia="en-GB" w:bidi="ar-SA"/>
            </w:rPr>
          </w:pPr>
          <w:r>
            <w:fldChar w:fldCharType="begin"/>
          </w:r>
          <w:r>
            <w:instrText xml:space="preserve">TOC \o "1-3" \h \z \u</w:instrText>
          </w:r>
          <w:r>
            <w:fldChar w:fldCharType="separate"/>
          </w:r>
          <w:hyperlink w:anchor="_Toc948679479">
            <w:r w:rsidRPr="3F97E205" w:rsidR="3F97E205">
              <w:rPr>
                <w:rStyle w:val="Hyperlink"/>
              </w:rPr>
              <w:t>ANOTĀCIJA</w:t>
            </w:r>
            <w:r>
              <w:tab/>
            </w:r>
            <w:r>
              <w:fldChar w:fldCharType="begin"/>
            </w:r>
            <w:r>
              <w:instrText xml:space="preserve">PAGEREF _Toc948679479 \h</w:instrText>
            </w:r>
            <w:r>
              <w:fldChar w:fldCharType="separate"/>
            </w:r>
            <w:r w:rsidRPr="3F97E205" w:rsidR="3F97E205">
              <w:rPr>
                <w:rStyle w:val="Hyperlink"/>
              </w:rPr>
              <w:t>2</w:t>
            </w:r>
            <w:r>
              <w:fldChar w:fldCharType="end"/>
            </w:r>
          </w:hyperlink>
        </w:p>
        <w:p w:rsidR="00632CEA" w:rsidP="3F97E205" w:rsidRDefault="008C6D3A" w14:paraId="1C552114" w14:textId="5EEDE1DE">
          <w:pPr>
            <w:pStyle w:val="TOC1"/>
            <w:tabs>
              <w:tab w:val="right" w:leader="dot" w:pos="9060"/>
            </w:tabs>
            <w:rPr>
              <w:rStyle w:val="Hyperlink"/>
              <w:noProof/>
              <w:snapToGrid/>
              <w:lang w:val="en-GB" w:eastAsia="en-GB" w:bidi="ar-SA"/>
            </w:rPr>
          </w:pPr>
          <w:hyperlink w:anchor="_Toc974053178">
            <w:r w:rsidRPr="3F97E205" w:rsidR="3F97E205">
              <w:rPr>
                <w:rStyle w:val="Hyperlink"/>
              </w:rPr>
              <w:t>ANNOTATION</w:t>
            </w:r>
            <w:r>
              <w:tab/>
            </w:r>
            <w:r>
              <w:fldChar w:fldCharType="begin"/>
            </w:r>
            <w:r>
              <w:instrText xml:space="preserve">PAGEREF _Toc974053178 \h</w:instrText>
            </w:r>
            <w:r>
              <w:fldChar w:fldCharType="separate"/>
            </w:r>
            <w:r w:rsidRPr="3F97E205" w:rsidR="3F97E205">
              <w:rPr>
                <w:rStyle w:val="Hyperlink"/>
              </w:rPr>
              <w:t>2</w:t>
            </w:r>
            <w:r>
              <w:fldChar w:fldCharType="end"/>
            </w:r>
          </w:hyperlink>
        </w:p>
        <w:p w:rsidR="00632CEA" w:rsidP="3F97E205" w:rsidRDefault="008C6D3A" w14:paraId="08E2B344" w14:textId="701654C4">
          <w:pPr>
            <w:pStyle w:val="TOC1"/>
            <w:tabs>
              <w:tab w:val="right" w:leader="dot" w:pos="9060"/>
            </w:tabs>
            <w:rPr>
              <w:rStyle w:val="Hyperlink"/>
              <w:noProof/>
              <w:snapToGrid/>
              <w:lang w:val="en-GB" w:eastAsia="en-GB" w:bidi="ar-SA"/>
            </w:rPr>
          </w:pPr>
          <w:hyperlink w:anchor="_Toc1059353953">
            <w:r w:rsidRPr="3F97E205" w:rsidR="3F97E205">
              <w:rPr>
                <w:rStyle w:val="Hyperlink"/>
              </w:rPr>
              <w:t>Saturs</w:t>
            </w:r>
            <w:r>
              <w:tab/>
            </w:r>
            <w:r>
              <w:fldChar w:fldCharType="begin"/>
            </w:r>
            <w:r>
              <w:instrText xml:space="preserve">PAGEREF _Toc1059353953 \h</w:instrText>
            </w:r>
            <w:r>
              <w:fldChar w:fldCharType="separate"/>
            </w:r>
            <w:r w:rsidRPr="3F97E205" w:rsidR="3F97E205">
              <w:rPr>
                <w:rStyle w:val="Hyperlink"/>
              </w:rPr>
              <w:t>4</w:t>
            </w:r>
            <w:r>
              <w:fldChar w:fldCharType="end"/>
            </w:r>
          </w:hyperlink>
        </w:p>
        <w:p w:rsidR="00632CEA" w:rsidP="3F97E205" w:rsidRDefault="008C6D3A" w14:paraId="7C03F79D" w14:textId="2B1C9B03">
          <w:pPr>
            <w:pStyle w:val="TOC1"/>
            <w:tabs>
              <w:tab w:val="right" w:leader="dot" w:pos="9060"/>
            </w:tabs>
            <w:rPr>
              <w:rStyle w:val="Hyperlink"/>
              <w:noProof/>
              <w:lang w:val="en-GB" w:eastAsia="en-GB" w:bidi="ar-SA"/>
            </w:rPr>
          </w:pPr>
          <w:hyperlink w:anchor="_Toc1375896961">
            <w:r w:rsidRPr="3F97E205" w:rsidR="3F97E205">
              <w:rPr>
                <w:rStyle w:val="Hyperlink"/>
              </w:rPr>
              <w:t>Ievads</w:t>
            </w:r>
            <w:r>
              <w:tab/>
            </w:r>
            <w:r>
              <w:fldChar w:fldCharType="begin"/>
            </w:r>
            <w:r>
              <w:instrText xml:space="preserve">PAGEREF _Toc1375896961 \h</w:instrText>
            </w:r>
            <w:r>
              <w:fldChar w:fldCharType="separate"/>
            </w:r>
            <w:r w:rsidRPr="3F97E205" w:rsidR="3F97E205">
              <w:rPr>
                <w:rStyle w:val="Hyperlink"/>
              </w:rPr>
              <w:t>5</w:t>
            </w:r>
            <w:r>
              <w:fldChar w:fldCharType="end"/>
            </w:r>
          </w:hyperlink>
        </w:p>
        <w:p w:rsidR="00632CEA" w:rsidP="3F97E205" w:rsidRDefault="008C6D3A" w14:paraId="3F3F3FEA" w14:textId="3411E667">
          <w:pPr>
            <w:pStyle w:val="TOC1"/>
            <w:tabs>
              <w:tab w:val="right" w:leader="dot" w:pos="9060"/>
              <w:tab w:val="left" w:leader="none" w:pos="480"/>
            </w:tabs>
            <w:rPr>
              <w:rStyle w:val="Hyperlink"/>
              <w:noProof/>
              <w:lang w:val="en-GB" w:eastAsia="en-GB" w:bidi="ar-SA"/>
            </w:rPr>
          </w:pPr>
          <w:hyperlink w:anchor="_Toc1214556292">
            <w:r w:rsidRPr="3F97E205" w:rsidR="3F97E205">
              <w:rPr>
                <w:rStyle w:val="Hyperlink"/>
              </w:rPr>
              <w:t>1.</w:t>
            </w:r>
            <w:r>
              <w:tab/>
            </w:r>
            <w:r w:rsidRPr="3F97E205" w:rsidR="3F97E205">
              <w:rPr>
                <w:rStyle w:val="Hyperlink"/>
              </w:rPr>
              <w:t>Uzdevuma nostādne</w:t>
            </w:r>
            <w:r>
              <w:tab/>
            </w:r>
            <w:r>
              <w:fldChar w:fldCharType="begin"/>
            </w:r>
            <w:r>
              <w:instrText xml:space="preserve">PAGEREF _Toc1214556292 \h</w:instrText>
            </w:r>
            <w:r>
              <w:fldChar w:fldCharType="separate"/>
            </w:r>
            <w:r w:rsidRPr="3F97E205" w:rsidR="3F97E205">
              <w:rPr>
                <w:rStyle w:val="Hyperlink"/>
              </w:rPr>
              <w:t>6</w:t>
            </w:r>
            <w:r>
              <w:fldChar w:fldCharType="end"/>
            </w:r>
          </w:hyperlink>
        </w:p>
        <w:p w:rsidR="00632CEA" w:rsidP="3F97E205" w:rsidRDefault="008C6D3A" w14:paraId="7883D3D7" w14:textId="51A94E88">
          <w:pPr>
            <w:pStyle w:val="TOC1"/>
            <w:tabs>
              <w:tab w:val="right" w:leader="dot" w:pos="9060"/>
              <w:tab w:val="left" w:leader="none" w:pos="480"/>
            </w:tabs>
            <w:rPr>
              <w:rStyle w:val="Hyperlink"/>
              <w:noProof/>
              <w:lang w:val="en-GB" w:eastAsia="en-GB" w:bidi="ar-SA"/>
            </w:rPr>
          </w:pPr>
          <w:hyperlink w:anchor="_Toc4943744">
            <w:r w:rsidRPr="3F97E205" w:rsidR="3F97E205">
              <w:rPr>
                <w:rStyle w:val="Hyperlink"/>
              </w:rPr>
              <w:t>2.</w:t>
            </w:r>
            <w:r>
              <w:tab/>
            </w:r>
            <w:r w:rsidRPr="3F97E205" w:rsidR="3F97E205">
              <w:rPr>
                <w:rStyle w:val="Hyperlink"/>
              </w:rPr>
              <w:t>Prasību specifikācijas</w:t>
            </w:r>
            <w:r>
              <w:tab/>
            </w:r>
            <w:r>
              <w:fldChar w:fldCharType="begin"/>
            </w:r>
            <w:r>
              <w:instrText xml:space="preserve">PAGEREF _Toc4943744 \h</w:instrText>
            </w:r>
            <w:r>
              <w:fldChar w:fldCharType="separate"/>
            </w:r>
            <w:r w:rsidRPr="3F97E205" w:rsidR="3F97E205">
              <w:rPr>
                <w:rStyle w:val="Hyperlink"/>
              </w:rPr>
              <w:t>7</w:t>
            </w:r>
            <w:r>
              <w:fldChar w:fldCharType="end"/>
            </w:r>
          </w:hyperlink>
        </w:p>
        <w:p w:rsidR="00632CEA" w:rsidP="3F97E205" w:rsidRDefault="008C6D3A" w14:paraId="7462C528" w14:textId="552036E8">
          <w:pPr>
            <w:pStyle w:val="TOC2"/>
            <w:tabs>
              <w:tab w:val="right" w:leader="dot" w:pos="9060"/>
              <w:tab w:val="left" w:leader="none" w:pos="720"/>
            </w:tabs>
            <w:rPr>
              <w:rStyle w:val="Hyperlink"/>
              <w:noProof/>
              <w:lang w:val="en-GB" w:eastAsia="en-GB" w:bidi="ar-SA"/>
            </w:rPr>
          </w:pPr>
          <w:hyperlink w:anchor="_Toc1641012299">
            <w:r w:rsidRPr="3F97E205" w:rsidR="3F97E205">
              <w:rPr>
                <w:rStyle w:val="Hyperlink"/>
              </w:rPr>
              <w:t>2.1.</w:t>
            </w:r>
            <w:r>
              <w:tab/>
            </w:r>
            <w:r w:rsidRPr="3F97E205" w:rsidR="3F97E205">
              <w:rPr>
                <w:rStyle w:val="Hyperlink"/>
              </w:rPr>
              <w:t>Ieejas un izejas informācijas apraksts</w:t>
            </w:r>
            <w:r>
              <w:tab/>
            </w:r>
            <w:r>
              <w:fldChar w:fldCharType="begin"/>
            </w:r>
            <w:r>
              <w:instrText xml:space="preserve">PAGEREF _Toc1641012299 \h</w:instrText>
            </w:r>
            <w:r>
              <w:fldChar w:fldCharType="separate"/>
            </w:r>
            <w:r w:rsidRPr="3F97E205" w:rsidR="3F97E205">
              <w:rPr>
                <w:rStyle w:val="Hyperlink"/>
              </w:rPr>
              <w:t>8</w:t>
            </w:r>
            <w:r>
              <w:fldChar w:fldCharType="end"/>
            </w:r>
          </w:hyperlink>
        </w:p>
        <w:p w:rsidR="00632CEA" w:rsidP="3F97E205" w:rsidRDefault="008C6D3A" w14:paraId="0C3278A9" w14:textId="14CD3BC9">
          <w:pPr>
            <w:pStyle w:val="TOC3"/>
            <w:tabs>
              <w:tab w:val="right" w:leader="dot" w:pos="9060"/>
              <w:tab w:val="left" w:leader="none" w:pos="1440"/>
            </w:tabs>
            <w:rPr>
              <w:rStyle w:val="Hyperlink"/>
              <w:noProof/>
              <w:lang w:val="en-GB" w:eastAsia="en-GB" w:bidi="ar-SA"/>
            </w:rPr>
          </w:pPr>
          <w:hyperlink w:anchor="_Toc200974450">
            <w:r w:rsidRPr="3F97E205" w:rsidR="3F97E205">
              <w:rPr>
                <w:rStyle w:val="Hyperlink"/>
              </w:rPr>
              <w:t>2.1.1.</w:t>
            </w:r>
            <w:r>
              <w:tab/>
            </w:r>
            <w:r w:rsidRPr="3F97E205" w:rsidR="3F97E205">
              <w:rPr>
                <w:rStyle w:val="Hyperlink"/>
              </w:rPr>
              <w:t>Ieejas informācijas apraksts</w:t>
            </w:r>
            <w:r>
              <w:tab/>
            </w:r>
            <w:r>
              <w:fldChar w:fldCharType="begin"/>
            </w:r>
            <w:r>
              <w:instrText xml:space="preserve">PAGEREF _Toc200974450 \h</w:instrText>
            </w:r>
            <w:r>
              <w:fldChar w:fldCharType="separate"/>
            </w:r>
            <w:r w:rsidRPr="3F97E205" w:rsidR="3F97E205">
              <w:rPr>
                <w:rStyle w:val="Hyperlink"/>
              </w:rPr>
              <w:t>8</w:t>
            </w:r>
            <w:r>
              <w:fldChar w:fldCharType="end"/>
            </w:r>
          </w:hyperlink>
        </w:p>
        <w:p w:rsidR="00632CEA" w:rsidP="3F97E205" w:rsidRDefault="008C6D3A" w14:paraId="074B98E1" w14:textId="4F383EB2">
          <w:pPr>
            <w:pStyle w:val="TOC3"/>
            <w:tabs>
              <w:tab w:val="right" w:leader="dot" w:pos="9060"/>
              <w:tab w:val="left" w:leader="none" w:pos="1440"/>
            </w:tabs>
            <w:rPr>
              <w:rStyle w:val="Hyperlink"/>
              <w:noProof/>
              <w:snapToGrid/>
              <w:lang w:val="en-GB" w:eastAsia="en-GB" w:bidi="ar-SA"/>
            </w:rPr>
          </w:pPr>
          <w:hyperlink w:anchor="_Toc1836783435">
            <w:r w:rsidRPr="3F97E205" w:rsidR="3F97E205">
              <w:rPr>
                <w:rStyle w:val="Hyperlink"/>
              </w:rPr>
              <w:t>2.1.2.</w:t>
            </w:r>
            <w:r>
              <w:tab/>
            </w:r>
            <w:r w:rsidRPr="3F97E205" w:rsidR="3F97E205">
              <w:rPr>
                <w:rStyle w:val="Hyperlink"/>
              </w:rPr>
              <w:t>Izejas informācijas apraksts</w:t>
            </w:r>
            <w:r>
              <w:tab/>
            </w:r>
            <w:r>
              <w:fldChar w:fldCharType="begin"/>
            </w:r>
            <w:r>
              <w:instrText xml:space="preserve">PAGEREF _Toc1836783435 \h</w:instrText>
            </w:r>
            <w:r>
              <w:fldChar w:fldCharType="separate"/>
            </w:r>
            <w:r w:rsidRPr="3F97E205" w:rsidR="3F97E205">
              <w:rPr>
                <w:rStyle w:val="Hyperlink"/>
              </w:rPr>
              <w:t>8</w:t>
            </w:r>
            <w:r>
              <w:fldChar w:fldCharType="end"/>
            </w:r>
          </w:hyperlink>
        </w:p>
        <w:p w:rsidR="00632CEA" w:rsidP="3F97E205" w:rsidRDefault="008C6D3A" w14:paraId="7A34AD07" w14:textId="5AE30DAD">
          <w:pPr>
            <w:pStyle w:val="TOC2"/>
            <w:tabs>
              <w:tab w:val="right" w:leader="dot" w:pos="9060"/>
              <w:tab w:val="left" w:leader="none" w:pos="720"/>
            </w:tabs>
            <w:rPr>
              <w:rStyle w:val="Hyperlink"/>
              <w:noProof/>
              <w:snapToGrid/>
              <w:lang w:val="en-GB" w:eastAsia="en-GB" w:bidi="ar-SA"/>
            </w:rPr>
          </w:pPr>
          <w:hyperlink w:anchor="_Toc1386911167">
            <w:r w:rsidRPr="3F97E205" w:rsidR="3F97E205">
              <w:rPr>
                <w:rStyle w:val="Hyperlink"/>
              </w:rPr>
              <w:t>2.2.</w:t>
            </w:r>
            <w:r>
              <w:tab/>
            </w:r>
            <w:r w:rsidRPr="3F97E205" w:rsidR="3F97E205">
              <w:rPr>
                <w:rStyle w:val="Hyperlink"/>
              </w:rPr>
              <w:t>Funkcionālās prasības</w:t>
            </w:r>
            <w:r>
              <w:tab/>
            </w:r>
            <w:r>
              <w:fldChar w:fldCharType="begin"/>
            </w:r>
            <w:r>
              <w:instrText xml:space="preserve">PAGEREF _Toc1386911167 \h</w:instrText>
            </w:r>
            <w:r>
              <w:fldChar w:fldCharType="separate"/>
            </w:r>
            <w:r w:rsidRPr="3F97E205" w:rsidR="3F97E205">
              <w:rPr>
                <w:rStyle w:val="Hyperlink"/>
              </w:rPr>
              <w:t>9</w:t>
            </w:r>
            <w:r>
              <w:fldChar w:fldCharType="end"/>
            </w:r>
          </w:hyperlink>
        </w:p>
        <w:p w:rsidR="00632CEA" w:rsidP="3F97E205" w:rsidRDefault="008C6D3A" w14:paraId="51DED5B6" w14:textId="3ADDF943">
          <w:pPr>
            <w:pStyle w:val="TOC2"/>
            <w:tabs>
              <w:tab w:val="right" w:leader="dot" w:pos="9060"/>
              <w:tab w:val="left" w:leader="none" w:pos="720"/>
            </w:tabs>
            <w:rPr>
              <w:rStyle w:val="Hyperlink"/>
              <w:noProof/>
              <w:lang w:val="en-GB" w:eastAsia="en-GB" w:bidi="ar-SA"/>
            </w:rPr>
          </w:pPr>
          <w:hyperlink w:anchor="_Toc2032282658">
            <w:r w:rsidRPr="3F97E205" w:rsidR="3F97E205">
              <w:rPr>
                <w:rStyle w:val="Hyperlink"/>
              </w:rPr>
              <w:t>2.3.</w:t>
            </w:r>
            <w:r>
              <w:tab/>
            </w:r>
            <w:r w:rsidRPr="3F97E205" w:rsidR="3F97E205">
              <w:rPr>
                <w:rStyle w:val="Hyperlink"/>
              </w:rPr>
              <w:t>Nefunkcionālās prasības</w:t>
            </w:r>
            <w:r>
              <w:tab/>
            </w:r>
            <w:r>
              <w:fldChar w:fldCharType="begin"/>
            </w:r>
            <w:r>
              <w:instrText xml:space="preserve">PAGEREF _Toc2032282658 \h</w:instrText>
            </w:r>
            <w:r>
              <w:fldChar w:fldCharType="separate"/>
            </w:r>
            <w:r w:rsidRPr="3F97E205" w:rsidR="3F97E205">
              <w:rPr>
                <w:rStyle w:val="Hyperlink"/>
              </w:rPr>
              <w:t>10</w:t>
            </w:r>
            <w:r>
              <w:fldChar w:fldCharType="end"/>
            </w:r>
          </w:hyperlink>
        </w:p>
        <w:p w:rsidR="00632CEA" w:rsidP="3F97E205" w:rsidRDefault="008C6D3A" w14:paraId="6CB97DCF" w14:textId="047AE086">
          <w:pPr>
            <w:pStyle w:val="TOC1"/>
            <w:tabs>
              <w:tab w:val="right" w:leader="dot" w:pos="9060"/>
              <w:tab w:val="left" w:leader="none" w:pos="480"/>
            </w:tabs>
            <w:rPr>
              <w:rStyle w:val="Hyperlink"/>
              <w:noProof/>
              <w:lang w:val="en-GB" w:eastAsia="en-GB" w:bidi="ar-SA"/>
            </w:rPr>
          </w:pPr>
          <w:hyperlink w:anchor="_Toc538969346">
            <w:r w:rsidRPr="3F97E205" w:rsidR="3F97E205">
              <w:rPr>
                <w:rStyle w:val="Hyperlink"/>
              </w:rPr>
              <w:t>3.</w:t>
            </w:r>
            <w:r>
              <w:tab/>
            </w:r>
            <w:r w:rsidRPr="3F97E205" w:rsidR="3F97E205">
              <w:rPr>
                <w:rStyle w:val="Hyperlink"/>
              </w:rPr>
              <w:t>Uzdevuma risināšanas līdzekļu izvēles pamatojums</w:t>
            </w:r>
            <w:r>
              <w:tab/>
            </w:r>
            <w:r>
              <w:fldChar w:fldCharType="begin"/>
            </w:r>
            <w:r>
              <w:instrText xml:space="preserve">PAGEREF _Toc538969346 \h</w:instrText>
            </w:r>
            <w:r>
              <w:fldChar w:fldCharType="separate"/>
            </w:r>
            <w:r w:rsidRPr="3F97E205" w:rsidR="3F97E205">
              <w:rPr>
                <w:rStyle w:val="Hyperlink"/>
              </w:rPr>
              <w:t>10</w:t>
            </w:r>
            <w:r>
              <w:fldChar w:fldCharType="end"/>
            </w:r>
          </w:hyperlink>
        </w:p>
        <w:p w:rsidR="00632CEA" w:rsidP="3F97E205" w:rsidRDefault="008C6D3A" w14:paraId="231C4E1C" w14:textId="49060DE6">
          <w:pPr>
            <w:pStyle w:val="TOC1"/>
            <w:tabs>
              <w:tab w:val="right" w:leader="dot" w:pos="9060"/>
              <w:tab w:val="left" w:leader="none" w:pos="480"/>
            </w:tabs>
            <w:rPr>
              <w:rStyle w:val="Hyperlink"/>
              <w:noProof/>
              <w:lang w:val="en-GB" w:eastAsia="en-GB" w:bidi="ar-SA"/>
            </w:rPr>
          </w:pPr>
          <w:hyperlink w:anchor="_Toc1089411094">
            <w:r w:rsidRPr="3F97E205" w:rsidR="3F97E205">
              <w:rPr>
                <w:rStyle w:val="Hyperlink"/>
              </w:rPr>
              <w:t>4.</w:t>
            </w:r>
            <w:r>
              <w:tab/>
            </w:r>
            <w:r w:rsidRPr="3F97E205" w:rsidR="3F97E205">
              <w:rPr>
                <w:rStyle w:val="Hyperlink"/>
              </w:rPr>
              <w:t>Programmatūras produkta modelēšana un projektēšana</w:t>
            </w:r>
            <w:r>
              <w:tab/>
            </w:r>
            <w:r>
              <w:fldChar w:fldCharType="begin"/>
            </w:r>
            <w:r>
              <w:instrText xml:space="preserve">PAGEREF _Toc1089411094 \h</w:instrText>
            </w:r>
            <w:r>
              <w:fldChar w:fldCharType="separate"/>
            </w:r>
            <w:r w:rsidRPr="3F97E205" w:rsidR="3F97E205">
              <w:rPr>
                <w:rStyle w:val="Hyperlink"/>
              </w:rPr>
              <w:t>11</w:t>
            </w:r>
            <w:r>
              <w:fldChar w:fldCharType="end"/>
            </w:r>
          </w:hyperlink>
        </w:p>
        <w:p w:rsidR="00632CEA" w:rsidP="3F97E205" w:rsidRDefault="008C6D3A" w14:paraId="0FED4ED5" w14:textId="06A32E01">
          <w:pPr>
            <w:pStyle w:val="TOC2"/>
            <w:tabs>
              <w:tab w:val="right" w:leader="dot" w:pos="9060"/>
              <w:tab w:val="left" w:leader="none" w:pos="720"/>
            </w:tabs>
            <w:rPr>
              <w:rStyle w:val="Hyperlink"/>
              <w:noProof/>
              <w:lang w:val="en-GB" w:eastAsia="en-GB" w:bidi="ar-SA"/>
            </w:rPr>
          </w:pPr>
          <w:hyperlink w:anchor="_Toc626805105">
            <w:r w:rsidRPr="3F97E205" w:rsidR="3F97E205">
              <w:rPr>
                <w:rStyle w:val="Hyperlink"/>
              </w:rPr>
              <w:t>4.1.</w:t>
            </w:r>
            <w:r>
              <w:tab/>
            </w:r>
            <w:r w:rsidRPr="3F97E205" w:rsidR="3F97E205">
              <w:rPr>
                <w:rStyle w:val="Hyperlink"/>
              </w:rPr>
              <w:t>Sistēmas arhitektūra</w:t>
            </w:r>
            <w:r>
              <w:tab/>
            </w:r>
            <w:r>
              <w:fldChar w:fldCharType="begin"/>
            </w:r>
            <w:r>
              <w:instrText xml:space="preserve">PAGEREF _Toc626805105 \h</w:instrText>
            </w:r>
            <w:r>
              <w:fldChar w:fldCharType="separate"/>
            </w:r>
            <w:r w:rsidRPr="3F97E205" w:rsidR="3F97E205">
              <w:rPr>
                <w:rStyle w:val="Hyperlink"/>
              </w:rPr>
              <w:t>12</w:t>
            </w:r>
            <w:r>
              <w:fldChar w:fldCharType="end"/>
            </w:r>
          </w:hyperlink>
        </w:p>
        <w:p w:rsidR="00632CEA" w:rsidP="3F97E205" w:rsidRDefault="008C6D3A" w14:paraId="1DF5FFDF" w14:textId="0CF2727B">
          <w:pPr>
            <w:pStyle w:val="TOC3"/>
            <w:tabs>
              <w:tab w:val="right" w:leader="dot" w:pos="9060"/>
              <w:tab w:val="left" w:leader="none" w:pos="1440"/>
            </w:tabs>
            <w:rPr>
              <w:rStyle w:val="Hyperlink"/>
              <w:noProof/>
              <w:lang w:val="en-GB" w:eastAsia="en-GB" w:bidi="ar-SA"/>
            </w:rPr>
          </w:pPr>
          <w:hyperlink w:anchor="_Toc1511620194">
            <w:r w:rsidRPr="3F97E205" w:rsidR="3F97E205">
              <w:rPr>
                <w:rStyle w:val="Hyperlink"/>
              </w:rPr>
              <w:t>4.1.1.</w:t>
            </w:r>
            <w:r>
              <w:tab/>
            </w:r>
            <w:r w:rsidRPr="3F97E205" w:rsidR="3F97E205">
              <w:rPr>
                <w:rStyle w:val="Hyperlink"/>
              </w:rPr>
              <w:t>Sistēmas arhitektūra</w:t>
            </w:r>
            <w:r>
              <w:tab/>
            </w:r>
            <w:r>
              <w:fldChar w:fldCharType="begin"/>
            </w:r>
            <w:r>
              <w:instrText xml:space="preserve">PAGEREF _Toc1511620194 \h</w:instrText>
            </w:r>
            <w:r>
              <w:fldChar w:fldCharType="separate"/>
            </w:r>
            <w:r w:rsidRPr="3F97E205" w:rsidR="3F97E205">
              <w:rPr>
                <w:rStyle w:val="Hyperlink"/>
              </w:rPr>
              <w:t>12</w:t>
            </w:r>
            <w:r>
              <w:fldChar w:fldCharType="end"/>
            </w:r>
          </w:hyperlink>
        </w:p>
        <w:p w:rsidR="00632CEA" w:rsidP="3F97E205" w:rsidRDefault="008C6D3A" w14:paraId="0165D439" w14:textId="2BDEE93A">
          <w:pPr>
            <w:pStyle w:val="TOC2"/>
            <w:tabs>
              <w:tab w:val="right" w:leader="dot" w:pos="9060"/>
              <w:tab w:val="left" w:leader="none" w:pos="720"/>
            </w:tabs>
            <w:rPr>
              <w:rStyle w:val="Hyperlink"/>
              <w:noProof/>
              <w:snapToGrid/>
              <w:lang w:val="en-GB" w:eastAsia="en-GB" w:bidi="ar-SA"/>
            </w:rPr>
          </w:pPr>
          <w:hyperlink w:anchor="_Toc1486611567">
            <w:r w:rsidRPr="3F97E205" w:rsidR="3F97E205">
              <w:rPr>
                <w:rStyle w:val="Hyperlink"/>
              </w:rPr>
              <w:t>4.2.</w:t>
            </w:r>
            <w:r>
              <w:tab/>
            </w:r>
            <w:r w:rsidRPr="3F97E205" w:rsidR="3F97E205">
              <w:rPr>
                <w:rStyle w:val="Hyperlink"/>
              </w:rPr>
              <w:t>Sistēmas ER modelis</w:t>
            </w:r>
            <w:r>
              <w:tab/>
            </w:r>
            <w:r>
              <w:fldChar w:fldCharType="begin"/>
            </w:r>
            <w:r>
              <w:instrText xml:space="preserve">PAGEREF _Toc1486611567 \h</w:instrText>
            </w:r>
            <w:r>
              <w:fldChar w:fldCharType="separate"/>
            </w:r>
            <w:r w:rsidRPr="3F97E205" w:rsidR="3F97E205">
              <w:rPr>
                <w:rStyle w:val="Hyperlink"/>
              </w:rPr>
              <w:t>13</w:t>
            </w:r>
            <w:r>
              <w:fldChar w:fldCharType="end"/>
            </w:r>
          </w:hyperlink>
        </w:p>
        <w:p w:rsidR="00632CEA" w:rsidP="3F97E205" w:rsidRDefault="008C6D3A" w14:paraId="3A8B49C0" w14:textId="2454DD7A">
          <w:pPr>
            <w:pStyle w:val="TOC2"/>
            <w:tabs>
              <w:tab w:val="right" w:leader="dot" w:pos="9060"/>
              <w:tab w:val="left" w:leader="none" w:pos="720"/>
            </w:tabs>
            <w:rPr>
              <w:rStyle w:val="Hyperlink"/>
              <w:noProof/>
              <w:snapToGrid/>
              <w:lang w:val="en-GB" w:eastAsia="en-GB" w:bidi="ar-SA"/>
            </w:rPr>
          </w:pPr>
          <w:hyperlink w:anchor="_Toc182892556">
            <w:r w:rsidRPr="3F97E205" w:rsidR="3F97E205">
              <w:rPr>
                <w:rStyle w:val="Hyperlink"/>
              </w:rPr>
              <w:t>4.3.</w:t>
            </w:r>
            <w:r>
              <w:tab/>
            </w:r>
            <w:r w:rsidRPr="3F97E205" w:rsidR="3F97E205">
              <w:rPr>
                <w:rStyle w:val="Hyperlink"/>
              </w:rPr>
              <w:t>Funkcionālais sistēmas modelis</w:t>
            </w:r>
            <w:r>
              <w:tab/>
            </w:r>
            <w:r>
              <w:fldChar w:fldCharType="begin"/>
            </w:r>
            <w:r>
              <w:instrText xml:space="preserve">PAGEREF _Toc182892556 \h</w:instrText>
            </w:r>
            <w:r>
              <w:fldChar w:fldCharType="separate"/>
            </w:r>
            <w:r w:rsidRPr="3F97E205" w:rsidR="3F97E205">
              <w:rPr>
                <w:rStyle w:val="Hyperlink"/>
              </w:rPr>
              <w:t>15</w:t>
            </w:r>
            <w:r>
              <w:fldChar w:fldCharType="end"/>
            </w:r>
          </w:hyperlink>
        </w:p>
        <w:p w:rsidR="00632CEA" w:rsidP="3F97E205" w:rsidRDefault="008C6D3A" w14:paraId="0C9929B0" w14:textId="66225163">
          <w:pPr>
            <w:pStyle w:val="TOC3"/>
            <w:tabs>
              <w:tab w:val="right" w:leader="dot" w:pos="9060"/>
              <w:tab w:val="left" w:leader="none" w:pos="1440"/>
            </w:tabs>
            <w:rPr>
              <w:rStyle w:val="Hyperlink"/>
              <w:noProof/>
              <w:lang w:val="en-GB" w:eastAsia="en-GB" w:bidi="ar-SA"/>
            </w:rPr>
          </w:pPr>
          <w:hyperlink w:anchor="_Toc630301008">
            <w:r w:rsidRPr="3F97E205" w:rsidR="3F97E205">
              <w:rPr>
                <w:rStyle w:val="Hyperlink"/>
              </w:rPr>
              <w:t>4.3.1.</w:t>
            </w:r>
            <w:r>
              <w:tab/>
            </w:r>
            <w:r w:rsidRPr="3F97E205" w:rsidR="3F97E205">
              <w:rPr>
                <w:rStyle w:val="Hyperlink"/>
              </w:rPr>
              <w:t>Datu plūsmu modelis</w:t>
            </w:r>
            <w:r>
              <w:tab/>
            </w:r>
            <w:r>
              <w:fldChar w:fldCharType="begin"/>
            </w:r>
            <w:r>
              <w:instrText xml:space="preserve">PAGEREF _Toc630301008 \h</w:instrText>
            </w:r>
            <w:r>
              <w:fldChar w:fldCharType="separate"/>
            </w:r>
            <w:r w:rsidRPr="3F97E205" w:rsidR="3F97E205">
              <w:rPr>
                <w:rStyle w:val="Hyperlink"/>
              </w:rPr>
              <w:t>15</w:t>
            </w:r>
            <w:r>
              <w:fldChar w:fldCharType="end"/>
            </w:r>
          </w:hyperlink>
        </w:p>
        <w:p w:rsidR="00632CEA" w:rsidP="3F97E205" w:rsidRDefault="008C6D3A" w14:paraId="6AE10932" w14:textId="0715CAA1">
          <w:pPr>
            <w:pStyle w:val="TOC1"/>
            <w:tabs>
              <w:tab w:val="right" w:leader="dot" w:pos="9060"/>
              <w:tab w:val="left" w:leader="none" w:pos="480"/>
            </w:tabs>
            <w:rPr>
              <w:rStyle w:val="Hyperlink"/>
              <w:noProof/>
              <w:lang w:val="en-GB" w:eastAsia="en-GB" w:bidi="ar-SA"/>
            </w:rPr>
          </w:pPr>
          <w:hyperlink w:anchor="_Toc1579140682">
            <w:r w:rsidRPr="3F97E205" w:rsidR="3F97E205">
              <w:rPr>
                <w:rStyle w:val="Hyperlink"/>
              </w:rPr>
              <w:t>5.</w:t>
            </w:r>
            <w:r>
              <w:tab/>
            </w:r>
            <w:r w:rsidRPr="3F97E205" w:rsidR="3F97E205">
              <w:rPr>
                <w:rStyle w:val="Hyperlink"/>
              </w:rPr>
              <w:t>Datu struktūru apraksts</w:t>
            </w:r>
            <w:r>
              <w:tab/>
            </w:r>
            <w:r>
              <w:fldChar w:fldCharType="begin"/>
            </w:r>
            <w:r>
              <w:instrText xml:space="preserve">PAGEREF _Toc1579140682 \h</w:instrText>
            </w:r>
            <w:r>
              <w:fldChar w:fldCharType="separate"/>
            </w:r>
            <w:r w:rsidRPr="3F97E205" w:rsidR="3F97E205">
              <w:rPr>
                <w:rStyle w:val="Hyperlink"/>
              </w:rPr>
              <w:t>19</w:t>
            </w:r>
            <w:r>
              <w:fldChar w:fldCharType="end"/>
            </w:r>
          </w:hyperlink>
        </w:p>
        <w:p w:rsidR="00632CEA" w:rsidP="3F97E205" w:rsidRDefault="008C6D3A" w14:paraId="562AAF36" w14:textId="6D7A598C">
          <w:pPr>
            <w:pStyle w:val="TOC1"/>
            <w:tabs>
              <w:tab w:val="right" w:leader="dot" w:pos="9060"/>
              <w:tab w:val="left" w:leader="none" w:pos="480"/>
            </w:tabs>
            <w:rPr>
              <w:rStyle w:val="Hyperlink"/>
              <w:noProof/>
              <w:lang w:val="en-GB" w:eastAsia="en-GB" w:bidi="ar-SA"/>
            </w:rPr>
          </w:pPr>
          <w:hyperlink w:anchor="_Toc715066156">
            <w:r w:rsidRPr="3F97E205" w:rsidR="3F97E205">
              <w:rPr>
                <w:rStyle w:val="Hyperlink"/>
              </w:rPr>
              <w:t>6.</w:t>
            </w:r>
            <w:r>
              <w:tab/>
            </w:r>
            <w:r w:rsidRPr="3F97E205" w:rsidR="3F97E205">
              <w:rPr>
                <w:rStyle w:val="Hyperlink"/>
              </w:rPr>
              <w:t>Lietotāja ceļvedis</w:t>
            </w:r>
            <w:r>
              <w:tab/>
            </w:r>
            <w:r>
              <w:fldChar w:fldCharType="begin"/>
            </w:r>
            <w:r>
              <w:instrText xml:space="preserve">PAGEREF _Toc715066156 \h</w:instrText>
            </w:r>
            <w:r>
              <w:fldChar w:fldCharType="separate"/>
            </w:r>
            <w:r w:rsidRPr="3F97E205" w:rsidR="3F97E205">
              <w:rPr>
                <w:rStyle w:val="Hyperlink"/>
              </w:rPr>
              <w:t>23</w:t>
            </w:r>
            <w:r>
              <w:fldChar w:fldCharType="end"/>
            </w:r>
          </w:hyperlink>
        </w:p>
        <w:p w:rsidR="00632CEA" w:rsidP="3F97E205" w:rsidRDefault="008C6D3A" w14:paraId="3E9081C2" w14:textId="3858921A">
          <w:pPr>
            <w:pStyle w:val="TOC2"/>
            <w:tabs>
              <w:tab w:val="right" w:leader="dot" w:pos="9060"/>
              <w:tab w:val="left" w:leader="none" w:pos="720"/>
            </w:tabs>
            <w:rPr>
              <w:rStyle w:val="Hyperlink"/>
              <w:noProof/>
              <w:lang w:val="en-GB" w:eastAsia="en-GB" w:bidi="ar-SA"/>
            </w:rPr>
          </w:pPr>
          <w:hyperlink w:anchor="_Toc2011063998">
            <w:r w:rsidRPr="3F97E205" w:rsidR="3F97E205">
              <w:rPr>
                <w:rStyle w:val="Hyperlink"/>
              </w:rPr>
              <w:t>6.1.</w:t>
            </w:r>
            <w:r>
              <w:tab/>
            </w:r>
            <w:r w:rsidRPr="3F97E205" w:rsidR="3F97E205">
              <w:rPr>
                <w:rStyle w:val="Hyperlink"/>
              </w:rPr>
              <w:t>Sistēmas prasības aparatūrai un programmatūrai</w:t>
            </w:r>
            <w:r>
              <w:tab/>
            </w:r>
            <w:r>
              <w:fldChar w:fldCharType="begin"/>
            </w:r>
            <w:r>
              <w:instrText xml:space="preserve">PAGEREF _Toc2011063998 \h</w:instrText>
            </w:r>
            <w:r>
              <w:fldChar w:fldCharType="separate"/>
            </w:r>
            <w:r w:rsidRPr="3F97E205" w:rsidR="3F97E205">
              <w:rPr>
                <w:rStyle w:val="Hyperlink"/>
              </w:rPr>
              <w:t>24</w:t>
            </w:r>
            <w:r>
              <w:fldChar w:fldCharType="end"/>
            </w:r>
          </w:hyperlink>
        </w:p>
        <w:p w:rsidR="00632CEA" w:rsidP="3F97E205" w:rsidRDefault="008C6D3A" w14:paraId="48CED2D5" w14:textId="01C541B1">
          <w:pPr>
            <w:pStyle w:val="TOC1"/>
            <w:tabs>
              <w:tab w:val="right" w:leader="dot" w:pos="9060"/>
            </w:tabs>
            <w:rPr>
              <w:rStyle w:val="Hyperlink"/>
              <w:noProof/>
              <w:snapToGrid/>
              <w:lang w:val="en-GB" w:eastAsia="en-GB" w:bidi="ar-SA"/>
            </w:rPr>
          </w:pPr>
          <w:hyperlink w:anchor="_Toc923048182">
            <w:r w:rsidRPr="3F97E205" w:rsidR="3F97E205">
              <w:rPr>
                <w:rStyle w:val="Hyperlink"/>
              </w:rPr>
              <w:t>6.3 Programmas apraksts</w:t>
            </w:r>
            <w:r>
              <w:tab/>
            </w:r>
            <w:r>
              <w:fldChar w:fldCharType="begin"/>
            </w:r>
            <w:r>
              <w:instrText xml:space="preserve">PAGEREF _Toc923048182 \h</w:instrText>
            </w:r>
            <w:r>
              <w:fldChar w:fldCharType="separate"/>
            </w:r>
            <w:r w:rsidRPr="3F97E205" w:rsidR="3F97E205">
              <w:rPr>
                <w:rStyle w:val="Hyperlink"/>
              </w:rPr>
              <w:t>25</w:t>
            </w:r>
            <w:r>
              <w:fldChar w:fldCharType="end"/>
            </w:r>
          </w:hyperlink>
        </w:p>
        <w:p w:rsidR="00632CEA" w:rsidP="3F97E205" w:rsidRDefault="008C6D3A" w14:paraId="417B09AC" w14:textId="1597D086">
          <w:pPr>
            <w:pStyle w:val="TOC1"/>
            <w:tabs>
              <w:tab w:val="right" w:leader="dot" w:pos="9060"/>
            </w:tabs>
            <w:rPr>
              <w:rStyle w:val="Hyperlink"/>
              <w:noProof/>
              <w:snapToGrid/>
              <w:lang w:val="en-GB" w:eastAsia="en-GB" w:bidi="ar-SA"/>
            </w:rPr>
          </w:pPr>
          <w:hyperlink w:anchor="_Toc1153537926">
            <w:r w:rsidRPr="3F97E205" w:rsidR="3F97E205">
              <w:rPr>
                <w:rStyle w:val="Hyperlink"/>
              </w:rPr>
              <w:t>5. Testa piemērs</w:t>
            </w:r>
            <w:r>
              <w:tab/>
            </w:r>
            <w:r>
              <w:fldChar w:fldCharType="begin"/>
            </w:r>
            <w:r>
              <w:instrText xml:space="preserve">PAGEREF _Toc1153537926 \h</w:instrText>
            </w:r>
            <w:r>
              <w:fldChar w:fldCharType="separate"/>
            </w:r>
            <w:r w:rsidRPr="3F97E205" w:rsidR="3F97E205">
              <w:rPr>
                <w:rStyle w:val="Hyperlink"/>
              </w:rPr>
              <w:t>42</w:t>
            </w:r>
            <w:r>
              <w:fldChar w:fldCharType="end"/>
            </w:r>
          </w:hyperlink>
        </w:p>
        <w:p w:rsidR="00632CEA" w:rsidP="3F97E205" w:rsidRDefault="008C6D3A" w14:paraId="282EF296" w14:textId="2DBBFB58">
          <w:pPr>
            <w:pStyle w:val="TOC1"/>
            <w:tabs>
              <w:tab w:val="right" w:leader="dot" w:pos="9060"/>
            </w:tabs>
            <w:rPr>
              <w:rStyle w:val="Hyperlink"/>
              <w:noProof/>
              <w:snapToGrid/>
              <w:lang w:val="en-GB" w:eastAsia="en-GB" w:bidi="ar-SA"/>
            </w:rPr>
          </w:pPr>
          <w:hyperlink w:anchor="_Toc1014430676">
            <w:r w:rsidRPr="3F97E205" w:rsidR="3F97E205">
              <w:rPr>
                <w:rStyle w:val="Hyperlink"/>
              </w:rPr>
              <w:t>Nobeigums</w:t>
            </w:r>
            <w:r>
              <w:tab/>
            </w:r>
            <w:r>
              <w:fldChar w:fldCharType="begin"/>
            </w:r>
            <w:r>
              <w:instrText xml:space="preserve">PAGEREF _Toc1014430676 \h</w:instrText>
            </w:r>
            <w:r>
              <w:fldChar w:fldCharType="separate"/>
            </w:r>
            <w:r w:rsidRPr="3F97E205" w:rsidR="3F97E205">
              <w:rPr>
                <w:rStyle w:val="Hyperlink"/>
              </w:rPr>
              <w:t>44</w:t>
            </w:r>
            <w:r>
              <w:fldChar w:fldCharType="end"/>
            </w:r>
          </w:hyperlink>
        </w:p>
        <w:p w:rsidR="00632CEA" w:rsidP="3F97E205" w:rsidRDefault="008C6D3A" w14:paraId="2C1D3BEF" w14:textId="35653594">
          <w:pPr>
            <w:pStyle w:val="TOC1"/>
            <w:tabs>
              <w:tab w:val="right" w:leader="dot" w:pos="9060"/>
            </w:tabs>
            <w:rPr>
              <w:rStyle w:val="Hyperlink"/>
              <w:noProof/>
              <w:snapToGrid/>
              <w:lang w:val="en-GB" w:eastAsia="en-GB" w:bidi="ar-SA"/>
            </w:rPr>
          </w:pPr>
          <w:hyperlink w:anchor="_Toc2067139909">
            <w:r w:rsidRPr="3F97E205" w:rsidR="3F97E205">
              <w:rPr>
                <w:rStyle w:val="Hyperlink"/>
              </w:rPr>
              <w:t>Informācijas avoti</w:t>
            </w:r>
            <w:r>
              <w:tab/>
            </w:r>
            <w:r>
              <w:fldChar w:fldCharType="begin"/>
            </w:r>
            <w:r>
              <w:instrText xml:space="preserve">PAGEREF _Toc2067139909 \h</w:instrText>
            </w:r>
            <w:r>
              <w:fldChar w:fldCharType="separate"/>
            </w:r>
            <w:r w:rsidRPr="3F97E205" w:rsidR="3F97E205">
              <w:rPr>
                <w:rStyle w:val="Hyperlink"/>
              </w:rPr>
              <w:t>45</w:t>
            </w:r>
            <w:r>
              <w:fldChar w:fldCharType="end"/>
            </w:r>
          </w:hyperlink>
          <w:r>
            <w:fldChar w:fldCharType="end"/>
          </w:r>
        </w:p>
      </w:sdtContent>
    </w:sdt>
    <w:p w:rsidRPr="008A7681" w:rsidR="0052568F" w:rsidP="0052568F" w:rsidRDefault="0052568F" w14:paraId="6AFE9C46" w14:textId="0E720502">
      <w:pPr>
        <w:rPr>
          <w:rFonts w:cs="Times New Roman"/>
          <w:b w:val="1"/>
          <w:bCs w:val="1"/>
          <w:noProof/>
        </w:rPr>
      </w:pPr>
    </w:p>
    <w:p w:rsidRPr="008A7681" w:rsidR="004333B1" w:rsidP="004333B1" w:rsidRDefault="004333B1" w14:paraId="69594883" w14:textId="65B4CCA2">
      <w:pPr>
        <w:spacing w:line="240" w:lineRule="auto"/>
        <w:jc w:val="left"/>
        <w:rPr>
          <w:rFonts w:cs="Times New Roman"/>
          <w:b/>
          <w:bCs/>
          <w:noProof/>
        </w:rPr>
      </w:pPr>
      <w:r w:rsidRPr="008A7681">
        <w:rPr>
          <w:rFonts w:cs="Times New Roman"/>
        </w:rPr>
        <w:br w:type="page"/>
      </w:r>
    </w:p>
    <w:p w:rsidRPr="008A7681" w:rsidR="00EA2912" w:rsidP="00EA2912" w:rsidRDefault="00EA2912" w14:paraId="1A9FBB7B" w14:textId="77777777">
      <w:pPr>
        <w:pStyle w:val="Heading1"/>
        <w:numPr>
          <w:ilvl w:val="0"/>
          <w:numId w:val="0"/>
        </w:numPr>
        <w:spacing w:before="240"/>
        <w:rPr>
          <w:rFonts w:cs="Times New Roman"/>
        </w:rPr>
        <w:sectPr w:rsidRPr="008A7681" w:rsidR="00EA2912" w:rsidSect="00F0234B">
          <w:headerReference w:type="default" r:id="rId8"/>
          <w:footerReference w:type="default" r:id="rId9"/>
          <w:headerReference w:type="first" r:id="rId10"/>
          <w:footerReference w:type="first" r:id="rId11"/>
          <w:pgSz w:w="11907" w:h="16840" w:orient="portrait" w:code="9"/>
          <w:pgMar w:top="1134" w:right="1134" w:bottom="1134" w:left="1701" w:header="720" w:footer="720" w:gutter="0"/>
          <w:cols w:space="720"/>
          <w:titlePg/>
          <w:docGrid w:linePitch="326"/>
        </w:sectPr>
      </w:pPr>
      <w:bookmarkStart w:name="_GoBack" w:id="7"/>
      <w:bookmarkEnd w:id="7"/>
    </w:p>
    <w:p w:rsidRPr="008A7681" w:rsidR="00AD41A6" w:rsidP="00EA2912" w:rsidRDefault="00FF4746" w14:paraId="72CF3DBF" w14:textId="1DF9FE5B">
      <w:pPr>
        <w:pStyle w:val="Heading1"/>
        <w:numPr>
          <w:numId w:val="0"/>
        </w:numPr>
        <w:spacing w:before="240"/>
        <w:rPr>
          <w:rFonts w:cs="Times New Roman"/>
        </w:rPr>
      </w:pPr>
      <w:bookmarkStart w:name="_Toc1375896961" w:id="394741136"/>
      <w:r w:rsidRPr="3F97E205" w:rsidR="3F97E205">
        <w:rPr>
          <w:rFonts w:cs="Times New Roman"/>
        </w:rPr>
        <w:t>Ievads</w:t>
      </w:r>
      <w:bookmarkEnd w:id="394741136"/>
    </w:p>
    <w:p w:rsidR="3F97E205" w:rsidP="3F97E205" w:rsidRDefault="3F97E205" w14:paraId="4AC0DF9B" w14:textId="04E348DB">
      <w:pPr>
        <w:pStyle w:val="Normal"/>
        <w:ind w:firstLine="432"/>
      </w:pPr>
      <w:r w:rsidRPr="3F97E205" w:rsidR="3F97E205">
        <w:rPr>
          <w:rFonts w:cs="Times New Roman"/>
        </w:rPr>
        <w:t>Šobrīd interneta veikalu ir ļoti daudz, kuru mērķis ir atvieglot lietotājam iepirkšanos un palīdzēt izvēlēties, salīdzināt ar citām precēm un izvēlēties sev piemērotāko. Kaut arī interneta veikalu ir daudz, taču viņiem tomēr ir kopīgi vienojoši faktori.</w:t>
      </w:r>
    </w:p>
    <w:p w:rsidR="3F97E205" w:rsidP="3F97E205" w:rsidRDefault="3F97E205" w14:paraId="0650F274" w14:textId="04962064">
      <w:pPr>
        <w:pStyle w:val="Normal"/>
      </w:pPr>
      <w:r w:rsidRPr="3F97E205" w:rsidR="3F97E205">
        <w:rPr>
          <w:rFonts w:cs="Times New Roman"/>
        </w:rPr>
        <w:t xml:space="preserve">Liels uzsvars kvalifikācijas darbā tiks likts uz to, lai lietotājam būtu pēc iespējas ērtāk iepirkties internetā, lai tas aizņemtu pēc iespējas mazāk laika un darbību. Lai preces iegāde būtu maksimāli </w:t>
      </w:r>
      <w:proofErr w:type="spellStart"/>
      <w:r w:rsidRPr="3F97E205" w:rsidR="3F97E205">
        <w:rPr>
          <w:rFonts w:cs="Times New Roman"/>
        </w:rPr>
        <w:t>ātra,nekādu</w:t>
      </w:r>
      <w:proofErr w:type="spellEnd"/>
      <w:r w:rsidRPr="3F97E205" w:rsidR="3F97E205">
        <w:rPr>
          <w:rFonts w:cs="Times New Roman"/>
        </w:rPr>
        <w:t xml:space="preserve"> lieku ievadlauku un pieprasījumu, tikai pats svarīgākais un viegli saprotams dizains.</w:t>
      </w:r>
    </w:p>
    <w:p w:rsidR="3F97E205" w:rsidP="3F97E205" w:rsidRDefault="3F97E205" w14:paraId="1616EEFA" w14:textId="49E8CDC6">
      <w:pPr>
        <w:pStyle w:val="Normal"/>
        <w:ind w:firstLine="432"/>
        <w:rPr>
          <w:rFonts w:cs="Times New Roman"/>
        </w:rPr>
      </w:pPr>
      <w:r w:rsidRPr="3F97E205" w:rsidR="3F97E205">
        <w:rPr>
          <w:rFonts w:cs="Times New Roman"/>
        </w:rPr>
        <w:t xml:space="preserve">Interneta veikali pasaulē pastāv jau gadu desmitus, kas dod iespēju cilvēkiem iepirkties daudz vienkāršāk, ātrāk un ērtāk. Pasūtīt preci ir iespējams jebkur, kur ir interneta </w:t>
      </w:r>
      <w:proofErr w:type="spellStart"/>
      <w:r w:rsidRPr="3F97E205" w:rsidR="3F97E205">
        <w:rPr>
          <w:rFonts w:cs="Times New Roman"/>
        </w:rPr>
        <w:t>pieslēgums</w:t>
      </w:r>
      <w:proofErr w:type="spellEnd"/>
      <w:r w:rsidRPr="3F97E205" w:rsidR="3F97E205">
        <w:rPr>
          <w:rFonts w:cs="Times New Roman"/>
        </w:rPr>
        <w:t>, norēķinoties ar internetbankas starpniecību vai skaidrā naudā saņemot preci un pašam nav jāapmeklē konkrēts veikals. Klients var iegādāties preci, kura tiek piegādāta konkrētā vietā, vai arī to ir iespējams saņemt birojā, Jums ērtā laikā. Šo komercdarbību aizsāka jau sen, taču interneta veikalu paveidu ir daudz, tāpēc interneta veikali joprojām top arvien vairāk un vairāk.</w:t>
      </w:r>
    </w:p>
    <w:p w:rsidRPr="008A7681" w:rsidR="00132A63" w:rsidP="00132A63" w:rsidRDefault="00132A63" w14:paraId="16FFB674" w14:textId="42F0B805">
      <w:pPr>
        <w:spacing w:line="240" w:lineRule="auto"/>
        <w:jc w:val="left"/>
        <w:rPr>
          <w:rFonts w:cs="Times New Roman"/>
        </w:rPr>
      </w:pPr>
      <w:r w:rsidRPr="008A7681">
        <w:rPr>
          <w:rFonts w:cs="Times New Roman"/>
        </w:rPr>
        <w:br w:type="page"/>
      </w:r>
    </w:p>
    <w:p w:rsidRPr="008A7681" w:rsidR="00FF4746" w:rsidP="00FF4746" w:rsidRDefault="000260BC" w14:paraId="083AA362" w14:textId="5F4E3BE3">
      <w:pPr>
        <w:pStyle w:val="Heading1"/>
        <w:rPr>
          <w:rFonts w:cs="Times New Roman"/>
        </w:rPr>
      </w:pPr>
      <w:bookmarkStart w:name="_Toc1214556292" w:id="2005512528"/>
      <w:r w:rsidRPr="3F97E205" w:rsidR="3F97E205">
        <w:rPr>
          <w:rFonts w:cs="Times New Roman"/>
        </w:rPr>
        <w:t>Uzdevuma nostādne</w:t>
      </w:r>
      <w:bookmarkEnd w:id="2005512528"/>
    </w:p>
    <w:p w:rsidR="62246F34" w:rsidP="62246F34" w:rsidRDefault="62246F34" w14:paraId="5C5D2A53" w14:textId="57E36434">
      <w:pPr>
        <w:pStyle w:val="Normal"/>
        <w:ind w:left="0" w:firstLine="4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Kvalifikācijas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datba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tēma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izvediot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naturālo</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internet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veikalu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Pārtika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mājās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kurā</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lietotāji</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varēs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pirkt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un</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preču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piegādi</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caur</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mūsu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web</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lietotni</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Internet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veikals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dos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lietotājiem</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apskatīt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preces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vai</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tos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registrējos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mūsu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lietotnē</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Pasūtīšana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būs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pieejama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tikai</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registrētiem</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lietotājiem</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
    <w:p w:rsidR="62246F34" w:rsidP="62246F34" w:rsidRDefault="62246F34" w14:paraId="6807660A" w14:textId="4794EA92">
      <w:pPr>
        <w:pStyle w:val="Normal"/>
        <w:spacing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Internet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vaikala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funkcijas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w:t>
      </w:r>
    </w:p>
    <w:p w:rsidR="62246F34" w:rsidP="62246F34" w:rsidRDefault="62246F34" w14:paraId="5BCE432F" w14:textId="73E534FB">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preci</w:t>
      </w:r>
      <w:proofErr w:type="spellEnd"/>
    </w:p>
    <w:p w:rsidR="62246F34" w:rsidP="62246F34" w:rsidRDefault="62246F34" w14:paraId="32D19C53" w14:textId="7B686811">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izvēlēties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lokaciju</w:t>
      </w:r>
      <w:proofErr w:type="spellEnd"/>
    </w:p>
    <w:p w:rsidR="62246F34" w:rsidP="62246F34" w:rsidRDefault="62246F34" w14:paraId="73D241F4" w14:textId="4D46C187">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reģistrācija</w:t>
      </w:r>
      <w:proofErr w:type="spellEnd"/>
    </w:p>
    <w:p w:rsidR="62246F34" w:rsidP="62246F34" w:rsidRDefault="62246F34" w14:paraId="7A35FE9A" w14:textId="191A6E95">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autorizācija</w:t>
      </w:r>
      <w:proofErr w:type="spellEnd"/>
    </w:p>
    <w:p w:rsidR="62246F34" w:rsidP="62246F34" w:rsidRDefault="62246F34" w14:paraId="34375952" w14:textId="04E6E3B2">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izvēlēties</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dadzumu</w:t>
      </w:r>
      <w:proofErr w:type="spellEnd"/>
    </w:p>
    <w:p w:rsidR="62246F34" w:rsidP="62246F34" w:rsidRDefault="62246F34" w14:paraId="57A21834" w14:textId="63B560FB">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Ielikt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grozā</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produktus</w:t>
      </w:r>
      <w:proofErr w:type="spellEnd"/>
    </w:p>
    <w:p w:rsidR="62246F34" w:rsidP="62246F34" w:rsidRDefault="62246F34" w14:paraId="348919B7" w14:textId="0F516EC9">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apskatīt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informāciju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par</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p>
    <w:p w:rsidR="62246F34" w:rsidP="62246F34" w:rsidRDefault="62246F34" w14:paraId="2E4298D3" w14:textId="6CABB555">
      <w:pPr>
        <w:pStyle w:val="ListParagraph"/>
        <w:numPr>
          <w:ilvl w:val="0"/>
          <w:numId w:val="3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apskatīt</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62246F34" w:rsidR="62246F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daudzumu</w:t>
      </w:r>
      <w:proofErr w:type="spellEnd"/>
    </w:p>
    <w:p w:rsidR="62246F34" w:rsidP="62246F34" w:rsidRDefault="62246F34" w14:paraId="7094B2E3" w14:textId="15AB6A81">
      <w:pPr>
        <w:pStyle w:val="Normal"/>
        <w:ind w:left="0"/>
        <w:rPr>
          <w:rFonts w:cs="Times New Roman"/>
        </w:rPr>
      </w:pPr>
    </w:p>
    <w:p w:rsidRPr="008A7681" w:rsidR="005C7512" w:rsidP="005C7512" w:rsidRDefault="005C7512" w14:paraId="43702336" w14:textId="442D3F89">
      <w:pPr>
        <w:spacing w:line="240" w:lineRule="auto"/>
        <w:jc w:val="left"/>
        <w:rPr>
          <w:rFonts w:cs="Times New Roman"/>
        </w:rPr>
      </w:pPr>
      <w:r w:rsidRPr="008A7681">
        <w:rPr>
          <w:rFonts w:cs="Times New Roman"/>
        </w:rPr>
        <w:br w:type="page"/>
      </w:r>
    </w:p>
    <w:p w:rsidRPr="008A7681" w:rsidR="00FF4746" w:rsidP="00FF4746" w:rsidRDefault="3489205A" w14:paraId="02BB2113" w14:textId="3CF9D6BF">
      <w:pPr>
        <w:pStyle w:val="Heading1"/>
        <w:rPr>
          <w:rFonts w:cs="Times New Roman"/>
        </w:rPr>
      </w:pPr>
      <w:bookmarkStart w:name="_Toc4943744" w:id="1146478951"/>
      <w:r w:rsidRPr="3F97E205" w:rsidR="3F97E205">
        <w:rPr>
          <w:rFonts w:cs="Times New Roman"/>
        </w:rPr>
        <w:t>Prasību specifikācijas</w:t>
      </w:r>
      <w:bookmarkEnd w:id="1146478951"/>
    </w:p>
    <w:p w:rsidRPr="008A7681" w:rsidR="00733B33" w:rsidP="00733B33" w:rsidRDefault="00733B33" w14:paraId="1448A8D0" w14:textId="2223C55A">
      <w:pPr>
        <w:pStyle w:val="Heading2"/>
        <w:rPr>
          <w:rFonts w:cs="Times New Roman"/>
        </w:rPr>
      </w:pPr>
      <w:bookmarkStart w:name="_Toc1641012299" w:id="1390583535"/>
      <w:r w:rsidRPr="3F97E205" w:rsidR="3F97E205">
        <w:rPr>
          <w:rFonts w:cs="Times New Roman"/>
        </w:rPr>
        <w:t>Ieejas un izejas informācijas apraksts</w:t>
      </w:r>
      <w:bookmarkEnd w:id="1390583535"/>
    </w:p>
    <w:p w:rsidRPr="008A7681" w:rsidR="00FC1C6C" w:rsidP="00FC1C6C" w:rsidRDefault="00733B33" w14:paraId="590C859E" w14:textId="59F60AFA">
      <w:pPr>
        <w:pStyle w:val="Heading3"/>
        <w:rPr>
          <w:rFonts w:cs="Times New Roman"/>
        </w:rPr>
      </w:pPr>
      <w:bookmarkStart w:name="_Toc200974450" w:id="1124632628"/>
      <w:r w:rsidRPr="3F97E205" w:rsidR="3F97E205">
        <w:rPr>
          <w:rFonts w:cs="Times New Roman"/>
        </w:rPr>
        <w:t>Ieejas informācijas apraksts</w:t>
      </w:r>
      <w:bookmarkEnd w:id="1124632628"/>
    </w:p>
    <w:p w:rsidRPr="008A7681" w:rsidR="005C7512" w:rsidP="3489205A" w:rsidRDefault="3489205A" w14:paraId="4F63628B" w14:textId="4E356F4C">
      <w:pPr>
        <w:rPr>
          <w:rFonts w:cs="Times New Roman"/>
        </w:rPr>
      </w:pPr>
      <w:r w:rsidRPr="008A7681">
        <w:rPr>
          <w:rFonts w:cs="Times New Roman"/>
        </w:rPr>
        <w:t xml:space="preserve">Sistēmā tiks nodrošināta šāda ieejas informācijas apstrāde. </w:t>
      </w:r>
    </w:p>
    <w:p w:rsidRPr="008A7681" w:rsidR="005C7512" w:rsidP="3489205A" w:rsidRDefault="3489205A" w14:paraId="72FB8D13" w14:textId="2B37E878">
      <w:pPr>
        <w:rPr>
          <w:rFonts w:cs="Times New Roman"/>
        </w:rPr>
      </w:pPr>
      <w:r w:rsidRPr="008A7681">
        <w:rPr>
          <w:rFonts w:cs="Times New Roman"/>
        </w:rPr>
        <w:t xml:space="preserve">1.  Informācija par </w:t>
      </w:r>
      <w:r w:rsidRPr="008A7681">
        <w:rPr>
          <w:rFonts w:cs="Times New Roman"/>
          <w:b/>
          <w:bCs/>
        </w:rPr>
        <w:t>lietotāju</w:t>
      </w:r>
      <w:r w:rsidRPr="008A7681">
        <w:rPr>
          <w:rFonts w:cs="Times New Roman"/>
        </w:rPr>
        <w:t xml:space="preserve"> sastāvēs no sekojošiem datiem:</w:t>
      </w:r>
    </w:p>
    <w:p w:rsidRPr="008A7681" w:rsidR="005C7512" w:rsidP="3489205A" w:rsidRDefault="3489205A" w14:paraId="1ADE145E" w14:textId="432F113A">
      <w:pPr>
        <w:pStyle w:val="ListParagraph"/>
        <w:numPr>
          <w:ilvl w:val="0"/>
          <w:numId w:val="3"/>
        </w:numPr>
        <w:rPr>
          <w:rFonts w:cs="Times New Roman"/>
        </w:rPr>
      </w:pPr>
      <w:r w:rsidRPr="3F97E205" w:rsidR="3F97E205">
        <w:rPr>
          <w:rFonts w:cs="Times New Roman"/>
        </w:rPr>
        <w:t>Vārds – burta teksts ar izmēru līdz 20 rakstzīmēm.</w:t>
      </w:r>
    </w:p>
    <w:p w:rsidRPr="008A7681" w:rsidR="005C7512" w:rsidP="3489205A" w:rsidRDefault="3489205A" w14:paraId="4BC3F0A5" w14:textId="1C4A1CDA">
      <w:pPr>
        <w:pStyle w:val="ListParagraph"/>
        <w:numPr>
          <w:ilvl w:val="0"/>
          <w:numId w:val="3"/>
        </w:numPr>
        <w:rPr>
          <w:rFonts w:cs="Times New Roman"/>
        </w:rPr>
      </w:pPr>
      <w:r w:rsidRPr="3F97E205" w:rsidR="3F97E205">
        <w:rPr>
          <w:rFonts w:cs="Times New Roman"/>
        </w:rPr>
        <w:t>E-pasta adrese – burta teksts ar izmēru līdz 50 rakstzīmēm.</w:t>
      </w:r>
    </w:p>
    <w:p w:rsidRPr="008A7681" w:rsidR="005C7512" w:rsidP="3489205A" w:rsidRDefault="3489205A" w14:paraId="403A8BCE" w14:textId="6B04F1DC">
      <w:pPr>
        <w:pStyle w:val="ListParagraph"/>
        <w:numPr>
          <w:ilvl w:val="0"/>
          <w:numId w:val="3"/>
        </w:numPr>
        <w:rPr>
          <w:rFonts w:cs="Times New Roman"/>
        </w:rPr>
      </w:pPr>
      <w:r w:rsidRPr="3F97E205" w:rsidR="3F97E205">
        <w:rPr>
          <w:rFonts w:cs="Times New Roman"/>
        </w:rPr>
        <w:t>Parole – ciparu simbolu un teksta kombinācija no 6 līdz 21 rakstzīmēm.</w:t>
      </w:r>
    </w:p>
    <w:p w:rsidRPr="008A7681" w:rsidR="005C7512" w:rsidP="3489205A" w:rsidRDefault="3489205A" w14:paraId="157FEE9A" w14:textId="495980B8">
      <w:pPr>
        <w:rPr>
          <w:rFonts w:cs="Times New Roman"/>
        </w:rPr>
      </w:pPr>
      <w:r w:rsidRPr="3F97E205" w:rsidR="3F97E205">
        <w:rPr>
          <w:rFonts w:cs="Times New Roman"/>
        </w:rPr>
        <w:t xml:space="preserve">2. Informācija par </w:t>
      </w:r>
      <w:r w:rsidRPr="3F97E205" w:rsidR="3F97E205">
        <w:rPr>
          <w:rFonts w:cs="Times New Roman"/>
          <w:b w:val="1"/>
          <w:bCs w:val="1"/>
        </w:rPr>
        <w:t xml:space="preserve">precēm </w:t>
      </w:r>
      <w:r w:rsidRPr="3F97E205" w:rsidR="3F97E205">
        <w:rPr>
          <w:rFonts w:cs="Times New Roman"/>
        </w:rPr>
        <w:t>sastāvēs no sekojošiem datiem:</w:t>
      </w:r>
    </w:p>
    <w:p w:rsidRPr="008A7681" w:rsidR="00E8544B" w:rsidP="3489205A" w:rsidRDefault="3489205A" w14:paraId="500C9E03" w14:textId="7A7AD973">
      <w:pPr>
        <w:pStyle w:val="ListParagraph"/>
        <w:numPr>
          <w:ilvl w:val="0"/>
          <w:numId w:val="4"/>
        </w:numPr>
        <w:rPr>
          <w:rFonts w:cs="Times New Roman"/>
        </w:rPr>
      </w:pPr>
      <w:r w:rsidRPr="3F97E205" w:rsidR="3F97E205">
        <w:rPr>
          <w:rFonts w:cs="Times New Roman"/>
        </w:rPr>
        <w:t xml:space="preserve">Nosaukums – teksts ar izmēru līdz 20 rakstzīmēm. </w:t>
      </w:r>
    </w:p>
    <w:p w:rsidRPr="008A7681" w:rsidR="00E8544B" w:rsidP="3489205A" w:rsidRDefault="3489205A" w14:paraId="081B6C76" w14:textId="6466547D">
      <w:pPr>
        <w:pStyle w:val="ListParagraph"/>
        <w:numPr>
          <w:ilvl w:val="0"/>
          <w:numId w:val="4"/>
        </w:numPr>
        <w:rPr>
          <w:rFonts w:cs="Times New Roman"/>
        </w:rPr>
      </w:pPr>
      <w:r w:rsidRPr="3F97E205" w:rsidR="3F97E205">
        <w:rPr>
          <w:rFonts w:cs="Times New Roman"/>
        </w:rPr>
        <w:t>Apraksts – teksts ar izmēru līdz 200 rakstzīmēm.</w:t>
      </w:r>
    </w:p>
    <w:p w:rsidRPr="008A7681" w:rsidR="00E8544B" w:rsidP="3489205A" w:rsidRDefault="3489205A" w14:paraId="51131D5C" w14:textId="1E7F012E">
      <w:pPr>
        <w:pStyle w:val="ListParagraph"/>
        <w:numPr>
          <w:ilvl w:val="0"/>
          <w:numId w:val="4"/>
        </w:numPr>
        <w:rPr>
          <w:rFonts w:cs="Times New Roman"/>
        </w:rPr>
      </w:pPr>
      <w:r w:rsidRPr="3F97E205" w:rsidR="3F97E205">
        <w:rPr>
          <w:rFonts w:cs="Times New Roman"/>
        </w:rPr>
        <w:t>Cena – veseli skaitļi ar izmēru līdz 10 rakstzīmēm.</w:t>
      </w:r>
    </w:p>
    <w:p w:rsidRPr="008A7681" w:rsidR="00E8544B" w:rsidP="3489205A" w:rsidRDefault="3489205A" w14:paraId="30CA1F93" w14:textId="16AF6FC0">
      <w:pPr>
        <w:pStyle w:val="ListParagraph"/>
        <w:numPr>
          <w:ilvl w:val="0"/>
          <w:numId w:val="4"/>
        </w:numPr>
        <w:rPr>
          <w:rFonts w:cs="Times New Roman"/>
        </w:rPr>
      </w:pPr>
      <w:r w:rsidRPr="3F97E205" w:rsidR="3F97E205">
        <w:rPr>
          <w:rFonts w:cs="Times New Roman"/>
        </w:rPr>
        <w:t xml:space="preserve">Bilde – bilde </w:t>
      </w:r>
      <w:proofErr w:type="spellStart"/>
      <w:r w:rsidRPr="3F97E205" w:rsidR="3F97E205">
        <w:rPr>
          <w:rFonts w:cs="Times New Roman"/>
        </w:rPr>
        <w:t>jpg</w:t>
      </w:r>
      <w:proofErr w:type="spellEnd"/>
      <w:r w:rsidRPr="3F97E205" w:rsidR="3F97E205">
        <w:rPr>
          <w:rFonts w:cs="Times New Roman"/>
        </w:rPr>
        <w:t xml:space="preserve"> vai </w:t>
      </w:r>
      <w:proofErr w:type="spellStart"/>
      <w:r w:rsidRPr="3F97E205" w:rsidR="3F97E205">
        <w:rPr>
          <w:rFonts w:cs="Times New Roman"/>
        </w:rPr>
        <w:t>png</w:t>
      </w:r>
      <w:proofErr w:type="spellEnd"/>
      <w:r w:rsidRPr="3F97E205" w:rsidR="3F97E205">
        <w:rPr>
          <w:rFonts w:cs="Times New Roman"/>
        </w:rPr>
        <w:t xml:space="preserve"> formātos.</w:t>
      </w:r>
    </w:p>
    <w:p w:rsidRPr="008A7681" w:rsidR="00E8544B" w:rsidP="3489205A" w:rsidRDefault="3489205A" w14:paraId="5881EA71" w14:textId="0CF6AC64">
      <w:pPr>
        <w:rPr>
          <w:rFonts w:cs="Times New Roman"/>
        </w:rPr>
      </w:pPr>
      <w:r w:rsidRPr="3F97E205" w:rsidR="3F97E205">
        <w:rPr>
          <w:rFonts w:cs="Times New Roman"/>
        </w:rPr>
        <w:t xml:space="preserve">3. Informācija par </w:t>
      </w:r>
      <w:r w:rsidRPr="3F97E205" w:rsidR="3F97E205">
        <w:rPr>
          <w:rFonts w:cs="Times New Roman"/>
          <w:b w:val="1"/>
          <w:bCs w:val="1"/>
        </w:rPr>
        <w:t>gorzu</w:t>
      </w:r>
      <w:r w:rsidRPr="3F97E205" w:rsidR="3F97E205">
        <w:rPr>
          <w:rFonts w:cs="Times New Roman"/>
        </w:rPr>
        <w:t xml:space="preserve"> sastāvēs no sekojošiem datiem: </w:t>
      </w:r>
    </w:p>
    <w:p w:rsidRPr="008A7681" w:rsidR="00E8544B" w:rsidP="3489205A" w:rsidRDefault="3489205A" w14:paraId="072FED39" w14:textId="16A9C8E0">
      <w:pPr>
        <w:pStyle w:val="ListParagraph"/>
        <w:numPr>
          <w:ilvl w:val="0"/>
          <w:numId w:val="5"/>
        </w:numPr>
        <w:rPr>
          <w:rFonts w:cs="Times New Roman"/>
        </w:rPr>
      </w:pPr>
      <w:r w:rsidRPr="3F97E205" w:rsidR="3F97E205">
        <w:rPr>
          <w:rFonts w:cs="Times New Roman"/>
        </w:rPr>
        <w:t>Nosaukums – teksts ar izmēru līdz 20 rakstzīmēm.</w:t>
      </w:r>
    </w:p>
    <w:p w:rsidRPr="008A7681" w:rsidR="00E8544B" w:rsidP="3489205A" w:rsidRDefault="3489205A" w14:paraId="018D7BF0" w14:textId="3C7BFF9E">
      <w:pPr>
        <w:pStyle w:val="ListParagraph"/>
        <w:numPr>
          <w:ilvl w:val="0"/>
          <w:numId w:val="5"/>
        </w:numPr>
        <w:rPr>
          <w:rFonts w:cs="Times New Roman"/>
        </w:rPr>
      </w:pPr>
      <w:r w:rsidRPr="3F97E205" w:rsidR="3F97E205">
        <w:rPr>
          <w:rFonts w:cs="Times New Roman"/>
        </w:rPr>
        <w:t>Daudzums – veseli skaitļi ar izmēru līdz 10 rakstzīmēm.</w:t>
      </w:r>
    </w:p>
    <w:p w:rsidRPr="008A7681" w:rsidR="00E8544B" w:rsidP="3489205A" w:rsidRDefault="3489205A" w14:paraId="594DFDE4" w14:textId="5C194DDA">
      <w:pPr>
        <w:pStyle w:val="ListParagraph"/>
        <w:numPr>
          <w:ilvl w:val="0"/>
          <w:numId w:val="5"/>
        </w:numPr>
        <w:rPr>
          <w:rFonts w:cs="Times New Roman"/>
        </w:rPr>
      </w:pPr>
      <w:r w:rsidRPr="3F97E205" w:rsidR="3F97E205">
        <w:rPr>
          <w:rFonts w:cs="Times New Roman"/>
        </w:rPr>
        <w:t>Cena – veseli skaitļi ar izmēru līdz 10 rakstzīmēm.</w:t>
      </w:r>
    </w:p>
    <w:p w:rsidRPr="008A7681" w:rsidR="00243A08" w:rsidP="3489205A" w:rsidRDefault="3489205A" w14:paraId="6613F05D" w14:textId="02D69F26">
      <w:pPr>
        <w:pStyle w:val="ListParagraph"/>
        <w:numPr>
          <w:ilvl w:val="0"/>
          <w:numId w:val="5"/>
        </w:numPr>
        <w:rPr>
          <w:rFonts w:cs="Times New Roman"/>
        </w:rPr>
      </w:pPr>
      <w:r w:rsidRPr="3F97E205" w:rsidR="3F97E205">
        <w:rPr>
          <w:rFonts w:cs="Times New Roman"/>
        </w:rPr>
        <w:t xml:space="preserve">Bilde – bilde </w:t>
      </w:r>
      <w:proofErr w:type="spellStart"/>
      <w:r w:rsidRPr="3F97E205" w:rsidR="3F97E205">
        <w:rPr>
          <w:rFonts w:cs="Times New Roman"/>
        </w:rPr>
        <w:t>jpg</w:t>
      </w:r>
      <w:proofErr w:type="spellEnd"/>
      <w:r w:rsidRPr="3F97E205" w:rsidR="3F97E205">
        <w:rPr>
          <w:rFonts w:cs="Times New Roman"/>
        </w:rPr>
        <w:t xml:space="preserve"> vai </w:t>
      </w:r>
      <w:proofErr w:type="spellStart"/>
      <w:r w:rsidRPr="3F97E205" w:rsidR="3F97E205">
        <w:rPr>
          <w:rFonts w:cs="Times New Roman"/>
        </w:rPr>
        <w:t>png</w:t>
      </w:r>
      <w:proofErr w:type="spellEnd"/>
      <w:r w:rsidRPr="3F97E205" w:rsidR="3F97E205">
        <w:rPr>
          <w:rFonts w:cs="Times New Roman"/>
        </w:rPr>
        <w:t xml:space="preserve"> formātos.</w:t>
      </w:r>
    </w:p>
    <w:p w:rsidRPr="008A7681" w:rsidR="00243A08" w:rsidP="3489205A" w:rsidRDefault="3489205A" w14:paraId="5049A4F0" w14:textId="32108AE4">
      <w:pPr>
        <w:rPr>
          <w:rFonts w:cs="Times New Roman"/>
        </w:rPr>
      </w:pPr>
      <w:r w:rsidRPr="3F97E205" w:rsidR="3F97E205">
        <w:rPr>
          <w:rFonts w:cs="Times New Roman"/>
        </w:rPr>
        <w:t xml:space="preserve">4. Informācija par </w:t>
      </w:r>
      <w:r w:rsidRPr="3F97E205" w:rsidR="3F97E205">
        <w:rPr>
          <w:rFonts w:cs="Times New Roman"/>
          <w:b w:val="1"/>
          <w:bCs w:val="1"/>
        </w:rPr>
        <w:t>vēstulēm</w:t>
      </w:r>
      <w:r w:rsidRPr="3F97E205" w:rsidR="3F97E205">
        <w:rPr>
          <w:rFonts w:cs="Times New Roman"/>
        </w:rPr>
        <w:t xml:space="preserve"> sastāvēs no sekojošiem datiem:</w:t>
      </w:r>
    </w:p>
    <w:p w:rsidRPr="008A7681" w:rsidR="00243A08" w:rsidP="3489205A" w:rsidRDefault="3489205A" w14:paraId="01CA4827" w14:textId="4282A015">
      <w:pPr>
        <w:pStyle w:val="ListParagraph"/>
        <w:numPr>
          <w:ilvl w:val="0"/>
          <w:numId w:val="6"/>
        </w:numPr>
        <w:rPr>
          <w:rFonts w:cs="Times New Roman"/>
        </w:rPr>
      </w:pPr>
      <w:r w:rsidRPr="3F97E205" w:rsidR="3F97E205">
        <w:rPr>
          <w:rFonts w:cs="Times New Roman"/>
        </w:rPr>
        <w:t>Nosaukums – teksts ar izmēru līdz 20 rakstzīmēm.</w:t>
      </w:r>
    </w:p>
    <w:p w:rsidRPr="008A7681" w:rsidR="006D23D0" w:rsidP="3489205A" w:rsidRDefault="3489205A" w14:paraId="3092ACC0" w14:textId="1CE9EA95">
      <w:pPr>
        <w:pStyle w:val="ListParagraph"/>
        <w:numPr>
          <w:ilvl w:val="0"/>
          <w:numId w:val="6"/>
        </w:numPr>
        <w:rPr>
          <w:rFonts w:cs="Times New Roman"/>
        </w:rPr>
      </w:pPr>
      <w:r w:rsidRPr="3F97E205" w:rsidR="3F97E205">
        <w:rPr>
          <w:rFonts w:cs="Times New Roman"/>
        </w:rPr>
        <w:t>E-pasts – datums.</w:t>
      </w:r>
    </w:p>
    <w:p w:rsidRPr="008A7681" w:rsidR="006D23D0" w:rsidP="3489205A" w:rsidRDefault="3489205A" w14:paraId="227C621C" w14:textId="79BB821B">
      <w:pPr>
        <w:pStyle w:val="ListParagraph"/>
        <w:numPr>
          <w:ilvl w:val="0"/>
          <w:numId w:val="6"/>
        </w:numPr>
        <w:rPr>
          <w:rFonts w:cs="Times New Roman"/>
        </w:rPr>
      </w:pPr>
      <w:r w:rsidRPr="3F97E205" w:rsidR="3F97E205">
        <w:rPr>
          <w:rFonts w:cs="Times New Roman"/>
        </w:rPr>
        <w:t>daudzums – veseli skaitļi ar izmēru līdz 10 rakstzīmēm.</w:t>
      </w:r>
    </w:p>
    <w:p w:rsidRPr="008A7681" w:rsidR="006D23D0" w:rsidP="3489205A" w:rsidRDefault="3489205A" w14:paraId="7225463C" w14:textId="0F85BEA8">
      <w:pPr>
        <w:pStyle w:val="ListParagraph"/>
        <w:numPr>
          <w:ilvl w:val="0"/>
          <w:numId w:val="6"/>
        </w:numPr>
        <w:rPr>
          <w:rFonts w:cs="Times New Roman"/>
        </w:rPr>
      </w:pPr>
      <w:r w:rsidRPr="3F97E205" w:rsidR="3F97E205">
        <w:rPr>
          <w:rFonts w:cs="Times New Roman"/>
        </w:rPr>
        <w:t>teksts – teksts ar izmēru līdz 2000 rakstzīmēm</w:t>
      </w:r>
    </w:p>
    <w:p w:rsidRPr="008A7681" w:rsidR="006D23D0" w:rsidP="3489205A" w:rsidRDefault="3489205A" w14:paraId="64797C86" w14:textId="5FF0BBB8">
      <w:pPr>
        <w:rPr>
          <w:rFonts w:cs="Times New Roman"/>
        </w:rPr>
      </w:pPr>
      <w:r w:rsidRPr="3F97E205" w:rsidR="3F97E205">
        <w:rPr>
          <w:rFonts w:cs="Times New Roman"/>
        </w:rPr>
        <w:t xml:space="preserve">5. Informācija par </w:t>
      </w:r>
      <w:r w:rsidRPr="3F97E205" w:rsidR="3F97E205">
        <w:rPr>
          <w:rFonts w:cs="Times New Roman"/>
          <w:b w:val="1"/>
          <w:bCs w:val="1"/>
        </w:rPr>
        <w:t>pasūtījumiem</w:t>
      </w:r>
      <w:r w:rsidRPr="3F97E205" w:rsidR="3F97E205">
        <w:rPr>
          <w:rFonts w:cs="Times New Roman"/>
        </w:rPr>
        <w:t xml:space="preserve"> sastāvēs no sekojošiem datiem: </w:t>
      </w:r>
    </w:p>
    <w:p w:rsidR="3F97E205" w:rsidP="3F97E205" w:rsidRDefault="3F97E205" w14:paraId="20C0F1C4" w14:textId="7D5036F2">
      <w:pPr>
        <w:pStyle w:val="ListParagraph"/>
        <w:numPr>
          <w:ilvl w:val="0"/>
          <w:numId w:val="7"/>
        </w:numPr>
        <w:rPr>
          <w:rFonts w:cs="Times New Roman"/>
        </w:rPr>
      </w:pPr>
      <w:r w:rsidRPr="3F97E205" w:rsidR="3F97E205">
        <w:rPr>
          <w:rFonts w:cs="Times New Roman"/>
        </w:rPr>
        <w:t>Vārds – burta teksts ar izmēru līdz 20 rakstzīmēm.</w:t>
      </w:r>
    </w:p>
    <w:p w:rsidRPr="008A7681" w:rsidR="006D23D0" w:rsidP="3489205A" w:rsidRDefault="3489205A" w14:paraId="2581A96B" w14:textId="1958E33B">
      <w:pPr>
        <w:pStyle w:val="ListParagraph"/>
        <w:numPr>
          <w:ilvl w:val="0"/>
          <w:numId w:val="7"/>
        </w:numPr>
        <w:rPr>
          <w:rFonts w:cs="Times New Roman"/>
        </w:rPr>
      </w:pPr>
      <w:r w:rsidRPr="3F97E205" w:rsidR="3F97E205">
        <w:rPr>
          <w:rFonts w:cs="Times New Roman"/>
        </w:rPr>
        <w:t xml:space="preserve">Telefona </w:t>
      </w:r>
      <w:proofErr w:type="spellStart"/>
      <w:r w:rsidRPr="3F97E205" w:rsidR="3F97E205">
        <w:rPr>
          <w:rFonts w:cs="Times New Roman"/>
        </w:rPr>
        <w:t>nummurs</w:t>
      </w:r>
      <w:proofErr w:type="spellEnd"/>
      <w:r w:rsidRPr="3F97E205" w:rsidR="3F97E205">
        <w:rPr>
          <w:rFonts w:cs="Times New Roman"/>
        </w:rPr>
        <w:t xml:space="preserve"> – veseli skaitļi ar izmēru līdz 10 rakstzīmēm.</w:t>
      </w:r>
    </w:p>
    <w:p w:rsidR="3F97E205" w:rsidP="3F97E205" w:rsidRDefault="3F97E205" w14:paraId="12AA6DD0" w14:textId="087AACFB">
      <w:pPr>
        <w:pStyle w:val="ListParagraph"/>
        <w:numPr>
          <w:ilvl w:val="0"/>
          <w:numId w:val="7"/>
        </w:numPr>
        <w:bidi w:val="0"/>
        <w:spacing w:before="0" w:beforeAutospacing="off" w:after="0" w:afterAutospacing="off" w:line="360" w:lineRule="auto"/>
        <w:ind w:left="720" w:right="0" w:hanging="360"/>
        <w:jc w:val="both"/>
        <w:rPr>
          <w:rFonts w:cs="Times New Roman"/>
        </w:rPr>
      </w:pPr>
      <w:r w:rsidRPr="3F97E205" w:rsidR="3F97E205">
        <w:rPr>
          <w:rFonts w:cs="Times New Roman"/>
        </w:rPr>
        <w:t xml:space="preserve">Bilde – bilde </w:t>
      </w:r>
      <w:proofErr w:type="spellStart"/>
      <w:r w:rsidRPr="3F97E205" w:rsidR="3F97E205">
        <w:rPr>
          <w:rFonts w:cs="Times New Roman"/>
        </w:rPr>
        <w:t>jpb</w:t>
      </w:r>
      <w:proofErr w:type="spellEnd"/>
      <w:r w:rsidRPr="3F97E205" w:rsidR="3F97E205">
        <w:rPr>
          <w:rFonts w:cs="Times New Roman"/>
        </w:rPr>
        <w:t xml:space="preserve"> vai png formātā.</w:t>
      </w:r>
    </w:p>
    <w:p w:rsidR="3F97E205" w:rsidP="3F97E205" w:rsidRDefault="3F97E205" w14:paraId="18C75A7C" w14:textId="094C4F5F">
      <w:pPr>
        <w:pStyle w:val="ListParagraph"/>
        <w:numPr>
          <w:ilvl w:val="0"/>
          <w:numId w:val="7"/>
        </w:numPr>
        <w:bidi w:val="0"/>
        <w:spacing w:before="0" w:beforeAutospacing="off" w:after="0" w:afterAutospacing="off" w:line="360" w:lineRule="auto"/>
        <w:ind w:left="720" w:right="0" w:hanging="360"/>
        <w:jc w:val="both"/>
        <w:rPr>
          <w:rFonts w:cs="Times New Roman"/>
        </w:rPr>
      </w:pPr>
      <w:r w:rsidRPr="3F97E205" w:rsidR="3F97E205">
        <w:rPr>
          <w:rFonts w:cs="Times New Roman"/>
        </w:rPr>
        <w:t>Adrese – teksts ar izmēru līdz 20 rakstzīmēm.</w:t>
      </w:r>
    </w:p>
    <w:p w:rsidRPr="008A7681" w:rsidR="00733B33" w:rsidP="00FC1C6C" w:rsidRDefault="00733B33" w14:paraId="6C446338" w14:textId="6B8F7E2C">
      <w:pPr>
        <w:pStyle w:val="Heading3"/>
        <w:jc w:val="left"/>
        <w:rPr>
          <w:rFonts w:cs="Times New Roman"/>
        </w:rPr>
      </w:pPr>
      <w:bookmarkStart w:name="_Toc1836783435" w:id="1615010972"/>
      <w:r w:rsidRPr="3F97E205" w:rsidR="3F97E205">
        <w:rPr>
          <w:rFonts w:cs="Times New Roman"/>
        </w:rPr>
        <w:t>Izejas informācijas apraksts</w:t>
      </w:r>
      <w:bookmarkEnd w:id="1615010972"/>
    </w:p>
    <w:p w:rsidR="3F97E205" w:rsidP="3F97E205" w:rsidRDefault="3F97E205" w14:paraId="683E05A8" w14:textId="09A03331">
      <w:pPr>
        <w:pStyle w:val="Normal"/>
        <w:rPr>
          <w:rFonts w:cs="Times New Roman"/>
        </w:rPr>
      </w:pPr>
      <w:r w:rsidRPr="3F97E205" w:rsidR="3F97E205">
        <w:rPr>
          <w:rFonts w:cs="Times New Roman"/>
        </w:rPr>
        <w:t>1. Sakārtotas preces no lētākas līdz dārgākajai.</w:t>
      </w:r>
    </w:p>
    <w:p w:rsidRPr="008A7681" w:rsidR="00FC1C6C" w:rsidP="3489205A" w:rsidRDefault="3489205A" w14:paraId="1E1D0AFE" w14:textId="7654B07C">
      <w:pPr>
        <w:rPr>
          <w:rFonts w:cs="Times New Roman"/>
        </w:rPr>
      </w:pPr>
      <w:r w:rsidRPr="3F97E205" w:rsidR="3F97E205">
        <w:rPr>
          <w:rFonts w:cs="Times New Roman"/>
        </w:rPr>
        <w:t xml:space="preserve">2. Kad lietotājs nepareizi ievada kaut ko laukos tiks izvadīti paziņojumi. </w:t>
      </w:r>
    </w:p>
    <w:p w:rsidR="3F97E205" w:rsidP="3F97E205" w:rsidRDefault="3F97E205" w14:paraId="17C606C1" w14:textId="39F1FAD4">
      <w:pPr>
        <w:rPr>
          <w:rFonts w:cs="Times New Roman"/>
        </w:rPr>
      </w:pPr>
      <w:r w:rsidRPr="3F97E205" w:rsidR="3F97E205">
        <w:rPr>
          <w:rFonts w:cs="Times New Roman"/>
        </w:rPr>
        <w:t>3. Sadaļa ar precēm.</w:t>
      </w:r>
    </w:p>
    <w:p w:rsidRPr="008A7681" w:rsidR="00205EB7" w:rsidP="3489205A" w:rsidRDefault="00DF58C0" w14:paraId="5B4FA18C" w14:textId="7405B680">
      <w:pPr>
        <w:rPr>
          <w:rFonts w:cs="Times New Roman"/>
        </w:rPr>
      </w:pPr>
      <w:r w:rsidRPr="3F97E205" w:rsidR="3F97E205">
        <w:rPr>
          <w:rFonts w:cs="Times New Roman"/>
        </w:rPr>
        <w:t xml:space="preserve">4. Dati par precēm: </w:t>
      </w:r>
    </w:p>
    <w:p w:rsidR="3F97E205" w:rsidP="3F97E205" w:rsidRDefault="3F97E205" w14:paraId="578A115F" w14:textId="3B6749A4">
      <w:pPr>
        <w:pStyle w:val="Normal"/>
        <w:bidi w:val="0"/>
        <w:spacing w:before="0" w:beforeAutospacing="off" w:after="0" w:afterAutospacing="off" w:line="360" w:lineRule="auto"/>
        <w:ind w:left="0" w:right="0" w:firstLine="720"/>
        <w:jc w:val="both"/>
      </w:pPr>
      <w:r w:rsidRPr="3F97E205" w:rsidR="3F97E205">
        <w:rPr>
          <w:rFonts w:cs="Times New Roman"/>
        </w:rPr>
        <w:t>4.1 Preces cena</w:t>
      </w:r>
    </w:p>
    <w:p w:rsidR="3F97E205" w:rsidP="3F97E205" w:rsidRDefault="3F97E205" w14:paraId="6CBD3BD3" w14:textId="31A22735">
      <w:pPr>
        <w:pStyle w:val="Normal"/>
        <w:bidi w:val="0"/>
        <w:spacing w:before="0" w:beforeAutospacing="off" w:after="0" w:afterAutospacing="off" w:line="360" w:lineRule="auto"/>
        <w:ind w:left="0" w:right="0"/>
        <w:jc w:val="both"/>
        <w:rPr>
          <w:rFonts w:cs="Times New Roman"/>
        </w:rPr>
      </w:pPr>
      <w:r w:rsidRPr="3F97E205" w:rsidR="3F97E205">
        <w:rPr>
          <w:rFonts w:cs="Times New Roman"/>
        </w:rPr>
        <w:t xml:space="preserve">4.2 Preces </w:t>
      </w:r>
      <w:r w:rsidRPr="3F97E205" w:rsidR="3F97E205">
        <w:rPr>
          <w:rFonts w:cs="Times New Roman"/>
        </w:rPr>
        <w:t>apraksts</w:t>
      </w:r>
    </w:p>
    <w:p w:rsidR="3F97E205" w:rsidP="3F97E205" w:rsidRDefault="3F97E205" w14:paraId="0DD94E7C" w14:textId="12C34F91">
      <w:pPr>
        <w:pStyle w:val="Normal"/>
        <w:bidi w:val="0"/>
        <w:spacing w:before="0" w:beforeAutospacing="off" w:after="0" w:afterAutospacing="off" w:line="360" w:lineRule="auto"/>
        <w:ind w:left="0" w:right="0"/>
        <w:jc w:val="both"/>
        <w:rPr>
          <w:rFonts w:cs="Times New Roman"/>
        </w:rPr>
      </w:pPr>
      <w:r w:rsidRPr="3F97E205" w:rsidR="3F97E205">
        <w:rPr>
          <w:rFonts w:cs="Times New Roman"/>
        </w:rPr>
        <w:t>4.3 Preces bilde</w:t>
      </w:r>
    </w:p>
    <w:p w:rsidR="3F97E205" w:rsidP="3F97E205" w:rsidRDefault="3F97E205" w14:paraId="32215AF9" w14:textId="262A2C9D">
      <w:pPr>
        <w:pStyle w:val="Normal"/>
        <w:bidi w:val="0"/>
        <w:spacing w:before="0" w:beforeAutospacing="off" w:after="0" w:afterAutospacing="off" w:line="360" w:lineRule="auto"/>
        <w:ind w:left="0" w:right="0"/>
        <w:jc w:val="both"/>
        <w:rPr>
          <w:rFonts w:cs="Times New Roman"/>
        </w:rPr>
      </w:pPr>
      <w:r w:rsidRPr="3F97E205" w:rsidR="3F97E205">
        <w:rPr>
          <w:rFonts w:cs="Times New Roman"/>
        </w:rPr>
        <w:t>4.4 Preces nosaukums</w:t>
      </w:r>
    </w:p>
    <w:p w:rsidR="3F97E205" w:rsidP="3F97E205" w:rsidRDefault="3F97E205" w14:paraId="19FB93F5" w14:textId="69A863E4">
      <w:pPr>
        <w:pStyle w:val="Normal"/>
        <w:bidi w:val="0"/>
        <w:spacing w:before="0" w:beforeAutospacing="off" w:after="0" w:afterAutospacing="off" w:line="360" w:lineRule="auto"/>
        <w:ind w:left="0" w:right="0"/>
        <w:jc w:val="both"/>
      </w:pPr>
      <w:r w:rsidRPr="3F97E205" w:rsidR="3F97E205">
        <w:rPr>
          <w:rFonts w:cs="Times New Roman"/>
        </w:rPr>
        <w:t>5. Grozs</w:t>
      </w:r>
    </w:p>
    <w:p w:rsidR="3F97E205" w:rsidP="3F97E205" w:rsidRDefault="3F97E205" w14:paraId="28B6C586" w14:textId="120904C1">
      <w:pPr>
        <w:pStyle w:val="Normal"/>
        <w:bidi w:val="0"/>
        <w:spacing w:before="0" w:beforeAutospacing="off" w:after="0" w:afterAutospacing="off" w:line="360" w:lineRule="auto"/>
        <w:ind w:left="0" w:right="0"/>
        <w:jc w:val="both"/>
        <w:rPr>
          <w:rFonts w:cs="Times New Roman"/>
        </w:rPr>
      </w:pPr>
      <w:r w:rsidRPr="3F97E205" w:rsidR="3F97E205">
        <w:rPr>
          <w:rFonts w:cs="Times New Roman"/>
        </w:rPr>
        <w:t>6. Autorizēts lietotājs vai nē.</w:t>
      </w:r>
    </w:p>
    <w:p w:rsidR="3F97E205" w:rsidP="3F97E205" w:rsidRDefault="3F97E205" w14:paraId="290A1908" w14:textId="7B1B433B">
      <w:pPr>
        <w:pStyle w:val="Normal"/>
        <w:bidi w:val="0"/>
        <w:spacing w:before="0" w:beforeAutospacing="off" w:after="0" w:afterAutospacing="off" w:line="360" w:lineRule="auto"/>
        <w:ind w:left="0" w:right="0"/>
        <w:jc w:val="both"/>
        <w:rPr>
          <w:rFonts w:cs="Times New Roman"/>
        </w:rPr>
      </w:pPr>
      <w:r w:rsidRPr="3F97E205" w:rsidR="3F97E205">
        <w:rPr>
          <w:rFonts w:cs="Times New Roman"/>
        </w:rPr>
        <w:t xml:space="preserve">7. Informācija par lietotāju daudzumu </w:t>
      </w:r>
    </w:p>
    <w:p w:rsidR="3F97E205" w:rsidP="3F97E205" w:rsidRDefault="3F97E205" w14:paraId="020A2B5C" w14:textId="039F118D">
      <w:pPr>
        <w:pStyle w:val="Normal"/>
        <w:bidi w:val="0"/>
        <w:spacing w:before="0" w:beforeAutospacing="off" w:after="0" w:afterAutospacing="off" w:line="360" w:lineRule="auto"/>
        <w:ind w:left="0" w:right="0"/>
        <w:jc w:val="both"/>
        <w:rPr>
          <w:rFonts w:cs="Times New Roman"/>
        </w:rPr>
      </w:pPr>
      <w:r w:rsidRPr="3F97E205" w:rsidR="3F97E205">
        <w:rPr>
          <w:rFonts w:cs="Times New Roman"/>
        </w:rPr>
        <w:t xml:space="preserve">8. </w:t>
      </w:r>
      <w:r w:rsidRPr="3F97E205" w:rsidR="3F97E205">
        <w:rPr>
          <w:rFonts w:cs="Times New Roman"/>
        </w:rPr>
        <w:t>Informācijā</w:t>
      </w:r>
      <w:r w:rsidRPr="3F97E205" w:rsidR="3F97E205">
        <w:rPr>
          <w:rFonts w:cs="Times New Roman"/>
        </w:rPr>
        <w:t xml:space="preserve"> par pasūtījumiem</w:t>
      </w:r>
    </w:p>
    <w:p w:rsidR="3F97E205" w:rsidP="3F97E205" w:rsidRDefault="3F97E205" w14:paraId="00CFEBFC" w14:textId="43171B2D">
      <w:pPr>
        <w:pStyle w:val="Normal"/>
        <w:bidi w:val="0"/>
        <w:spacing w:before="0" w:beforeAutospacing="off" w:after="0" w:afterAutospacing="off" w:line="360" w:lineRule="auto"/>
        <w:ind w:left="0" w:right="0"/>
        <w:jc w:val="both"/>
        <w:rPr>
          <w:rFonts w:cs="Times New Roman"/>
        </w:rPr>
      </w:pPr>
      <w:r w:rsidRPr="3F97E205" w:rsidR="3F97E205">
        <w:rPr>
          <w:rFonts w:cs="Times New Roman"/>
        </w:rPr>
        <w:t>9. Vēstules</w:t>
      </w:r>
    </w:p>
    <w:p w:rsidRPr="008A7681" w:rsidR="00147AAF" w:rsidP="001F090F" w:rsidRDefault="00147AAF" w14:paraId="6FE92597" w14:textId="77777777">
      <w:pPr>
        <w:rPr>
          <w:rFonts w:cs="Times New Roman"/>
        </w:rPr>
      </w:pPr>
    </w:p>
    <w:p w:rsidRPr="008A7681" w:rsidR="00733B33" w:rsidP="00733B33" w:rsidRDefault="00733B33" w14:paraId="64B8367C" w14:textId="2CFC257F">
      <w:pPr>
        <w:pStyle w:val="Heading2"/>
        <w:rPr>
          <w:rFonts w:cs="Times New Roman"/>
        </w:rPr>
      </w:pPr>
      <w:bookmarkStart w:name="_Toc1386911167" w:id="983522833"/>
      <w:r w:rsidRPr="3F97E205" w:rsidR="3F97E205">
        <w:rPr>
          <w:rFonts w:cs="Times New Roman"/>
        </w:rPr>
        <w:t>Funkcionālās prasības</w:t>
      </w:r>
      <w:bookmarkEnd w:id="983522833"/>
    </w:p>
    <w:p w:rsidRPr="008A7681" w:rsidR="00147AAF" w:rsidP="00147AAF" w:rsidRDefault="00147AAF" w14:paraId="60373BBF" w14:textId="77777777">
      <w:pPr>
        <w:rPr>
          <w:rFonts w:cs="Times New Roman"/>
        </w:rPr>
      </w:pPr>
    </w:p>
    <w:p w:rsidRPr="008A7681" w:rsidR="00995D11" w:rsidP="3F97E205" w:rsidRDefault="00995D11" w14:paraId="430B6069" w14:textId="4D7270C8">
      <w:pPr>
        <w:pStyle w:val="Normal"/>
        <w:ind/>
        <w:rPr>
          <w:rFonts w:cs="Times New Roman"/>
        </w:rPr>
      </w:pPr>
    </w:p>
    <w:p w:rsidRPr="008A7681" w:rsidR="00995D11" w:rsidP="3F97E205" w:rsidRDefault="00995D11" w14:paraId="208334CC" w14:textId="2BC543B8">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Interneta veikals nodrošinās darbu divu tipu lietotājiem, kur viens no tiem būs parasts lietotājs, otrs – administrators, kas varēs pārvaldīt sistēmu atsevišķā lapā.</w:t>
      </w:r>
    </w:p>
    <w:p w:rsidRPr="008A7681" w:rsidR="00995D11" w:rsidP="3F97E205" w:rsidRDefault="00995D11" w14:paraId="76AC2A14" w14:textId="225E1A66">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Interneta veikals nodrošinās lietotāju reģistrēšanos sistēmā.</w:t>
      </w:r>
    </w:p>
    <w:p w:rsidRPr="008A7681" w:rsidR="00995D11" w:rsidP="3F97E205" w:rsidRDefault="00995D11" w14:paraId="6CE8D4DD" w14:textId="6113D987">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Reģistrējoties ir jāaizpilda 3 lauki.</w:t>
      </w:r>
    </w:p>
    <w:p w:rsidRPr="008A7681" w:rsidR="00995D11" w:rsidP="3F97E205" w:rsidRDefault="00995D11" w14:paraId="11824448" w14:textId="57484091">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Lietotājvārds.</w:t>
      </w:r>
    </w:p>
    <w:p w:rsidRPr="008A7681" w:rsidR="00995D11" w:rsidP="3F97E205" w:rsidRDefault="00995D11" w14:paraId="05813D73" w14:textId="3A275A4C">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Parole.</w:t>
      </w:r>
    </w:p>
    <w:p w:rsidRPr="008A7681" w:rsidR="00995D11" w:rsidP="3F97E205" w:rsidRDefault="00995D11" w14:paraId="1A6D0922" w14:textId="69455E04">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E-pasts.</w:t>
      </w:r>
    </w:p>
    <w:p w:rsidRPr="008A7681" w:rsidR="00995D11" w:rsidP="3F97E205" w:rsidRDefault="00995D11" w14:paraId="018C8688" w14:textId="50A5B214">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Lietotāja vārdam ir jābūt no 5 līdz 15 simbolu garai simbolu virknei.</w:t>
      </w:r>
    </w:p>
    <w:p w:rsidRPr="008A7681" w:rsidR="00995D11" w:rsidP="3F97E205" w:rsidRDefault="00995D11" w14:paraId="41C9E910" w14:textId="4FFB77D0">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Parole var sastāvēt no jebkuriem simboliem, kas ir robežās no 7 līdz 15 simboliem.</w:t>
      </w:r>
    </w:p>
    <w:p w:rsidRPr="008A7681" w:rsidR="00995D11" w:rsidP="3F97E205" w:rsidRDefault="00995D11" w14:paraId="64890194" w14:textId="550B85CB">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Ievadot paroli simboli netiek atklāti, tie tiek uzrādīti slēptā veidā.</w:t>
      </w:r>
    </w:p>
    <w:p w:rsidRPr="008A7681" w:rsidR="00995D11" w:rsidP="3F97E205" w:rsidRDefault="00995D11" w14:paraId="75829C2A" w14:textId="11A3E0EA">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Lai lietotājs varētu autorizēties ir nepieciešams ievadīt e-pastu un paroli, jānodrošina to pārbaude un ziņojums par kļūdu, ja ievadītie dati nav korekti.</w:t>
      </w:r>
    </w:p>
    <w:p w:rsidRPr="008A7681" w:rsidR="00995D11" w:rsidP="3F97E205" w:rsidRDefault="00995D11" w14:paraId="50CBA690" w14:textId="57F6D2E3">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Lietotājam autorizējoties interneta veikalā parādīsies galvenā lapa.</w:t>
      </w:r>
    </w:p>
    <w:p w:rsidRPr="008A7681" w:rsidR="00995D11" w:rsidP="3F97E205" w:rsidRDefault="00995D11" w14:paraId="677AA390" w14:textId="3341CE5F">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Lietotājam autorizējoties sistēmā būs iespējams:</w:t>
      </w:r>
    </w:p>
    <w:p w:rsidRPr="008A7681" w:rsidR="00995D11" w:rsidP="3F97E205" w:rsidRDefault="00995D11" w14:paraId="6D3C7748" w14:textId="7529834A">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preces.</w:t>
      </w:r>
    </w:p>
    <w:p w:rsidRPr="008A7681" w:rsidR="00995D11" w:rsidP="3F97E205" w:rsidRDefault="00995D11" w14:paraId="794E6DA1" w14:textId="1F20421A">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Iegūt preču detalizētu informāciju.</w:t>
      </w:r>
    </w:p>
    <w:p w:rsidRPr="008A7681" w:rsidR="00995D11" w:rsidP="3F97E205" w:rsidRDefault="00995D11" w14:paraId="3FB2CA63" w14:textId="73791405">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Pievienot preces grozam.</w:t>
      </w:r>
    </w:p>
    <w:p w:rsidRPr="008A7681" w:rsidR="00995D11" w:rsidP="3F97E205" w:rsidRDefault="00995D11" w14:paraId="603C5DD3" w14:textId="404043A2">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Dzēst preces no groza.</w:t>
      </w:r>
    </w:p>
    <w:p w:rsidRPr="008A7681" w:rsidR="00995D11" w:rsidP="3F97E205" w:rsidRDefault="00995D11" w14:paraId="68E183DE" w14:textId="6E2393FE">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Pasūtīt preces, kuras atrodas grozā.</w:t>
      </w:r>
    </w:p>
    <w:p w:rsidRPr="008A7681" w:rsidR="00995D11" w:rsidP="3F97E205" w:rsidRDefault="00995D11" w14:paraId="36B454A9" w14:textId="76F51858">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pasūtījumus.</w:t>
      </w:r>
    </w:p>
    <w:p w:rsidRPr="008A7681" w:rsidR="00995D11" w:rsidP="3F97E205" w:rsidRDefault="00995D11" w14:paraId="21713395" w14:textId="24443FCA">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pasūtījuma statusu.</w:t>
      </w:r>
    </w:p>
    <w:p w:rsidRPr="008A7681" w:rsidR="00995D11" w:rsidP="3F97E205" w:rsidRDefault="00995D11" w14:paraId="49622BAA" w14:textId="775B9078">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Mainīt esošo paroli uz jaunu.</w:t>
      </w:r>
    </w:p>
    <w:p w:rsidRPr="008A7681" w:rsidR="00995D11" w:rsidP="3F97E205" w:rsidRDefault="00995D11" w14:paraId="7B8A04C6" w14:textId="5E89C4BB">
      <w:pPr>
        <w:pStyle w:val="ListParagraph"/>
        <w:numPr>
          <w:ilvl w:val="0"/>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Administratoram autorizējoties sistēmā būs iespējams:</w:t>
      </w:r>
    </w:p>
    <w:p w:rsidRPr="008A7681" w:rsidR="00995D11" w:rsidP="3F97E205" w:rsidRDefault="00995D11" w14:paraId="0A959F4C" w14:textId="3611D03B">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preces.</w:t>
      </w:r>
    </w:p>
    <w:p w:rsidRPr="008A7681" w:rsidR="00995D11" w:rsidP="3F97E205" w:rsidRDefault="00995D11" w14:paraId="6A01273A" w14:textId="5D3712F7">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Labot preču informāciju.</w:t>
      </w:r>
    </w:p>
    <w:p w:rsidRPr="008A7681" w:rsidR="00995D11" w:rsidP="3F97E205" w:rsidRDefault="00995D11" w14:paraId="020AE81A" w14:textId="049CA3CF">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Pievienot preces.</w:t>
      </w:r>
    </w:p>
    <w:p w:rsidRPr="008A7681" w:rsidR="00995D11" w:rsidP="3F97E205" w:rsidRDefault="00995D11" w14:paraId="10649790" w14:textId="3ACCA549">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Dzēst preces.</w:t>
      </w:r>
    </w:p>
    <w:p w:rsidRPr="008A7681" w:rsidR="00995D11" w:rsidP="3F97E205" w:rsidRDefault="00995D11" w14:paraId="119B4D8E" w14:textId="5A476E1E">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reģistrētos lietotājus.</w:t>
      </w:r>
    </w:p>
    <w:p w:rsidRPr="008A7681" w:rsidR="00995D11" w:rsidP="3F97E205" w:rsidRDefault="00995D11" w14:paraId="19F2AA38" w14:textId="66AD848E">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Dzēst lietotājus.</w:t>
      </w:r>
    </w:p>
    <w:p w:rsidRPr="008A7681" w:rsidR="00995D11" w:rsidP="3F97E205" w:rsidRDefault="00995D11" w14:paraId="3FBDDF16" w14:textId="506F379E">
      <w:pPr>
        <w:pStyle w:val="ListParagraph"/>
        <w:numPr>
          <w:ilvl w:val="1"/>
          <w:numId w:val="38"/>
        </w:numPr>
        <w:spacing w:after="200"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Apstrādāt pasūtījumus.</w:t>
      </w:r>
    </w:p>
    <w:p w:rsidRPr="008A7681" w:rsidR="000260BC" w:rsidP="000260BC" w:rsidRDefault="00733B33" w14:paraId="60BF22BA" w14:textId="5D83DD1A">
      <w:pPr>
        <w:pStyle w:val="Heading2"/>
        <w:rPr>
          <w:rFonts w:cs="Times New Roman"/>
        </w:rPr>
      </w:pPr>
      <w:bookmarkStart w:name="_Toc2032282658" w:id="1507669813"/>
      <w:r w:rsidRPr="3F97E205" w:rsidR="3F97E205">
        <w:rPr>
          <w:rFonts w:cs="Times New Roman"/>
        </w:rPr>
        <w:t>Nefunkcionālās prasības</w:t>
      </w:r>
      <w:bookmarkEnd w:id="1507669813"/>
    </w:p>
    <w:p w:rsidRPr="008A7681" w:rsidR="00995D11" w:rsidP="00C46FD2" w:rsidRDefault="3489205A" w14:paraId="26C624E9" w14:textId="31F41C21">
      <w:pPr>
        <w:pStyle w:val="ListParagraph"/>
        <w:numPr>
          <w:ilvl w:val="0"/>
          <w:numId w:val="9"/>
        </w:numPr>
        <w:rPr>
          <w:rFonts w:cs="Times New Roman"/>
        </w:rPr>
      </w:pPr>
      <w:r w:rsidRPr="3F97E205" w:rsidR="3F97E205">
        <w:rPr>
          <w:rFonts w:cs="Times New Roman"/>
        </w:rPr>
        <w:t>Sistēmas saskarsmes valodai ir jābūt latviešu valodai.</w:t>
      </w:r>
    </w:p>
    <w:p w:rsidRPr="008A7681" w:rsidR="00EA7EC1" w:rsidP="00C46FD2" w:rsidRDefault="3489205A" w14:paraId="2EB08E0C" w14:textId="676C99BD">
      <w:pPr>
        <w:pStyle w:val="ListParagraph"/>
        <w:numPr>
          <w:ilvl w:val="0"/>
          <w:numId w:val="9"/>
        </w:numPr>
        <w:rPr>
          <w:rFonts w:cs="Times New Roman"/>
        </w:rPr>
      </w:pPr>
      <w:r w:rsidRPr="3F97E205" w:rsidR="3F97E205">
        <w:rPr>
          <w:rFonts w:cs="Times New Roman"/>
        </w:rPr>
        <w:t>Jānodrošina tīmekļa lietojumprogrammas responsīvu dizainu.</w:t>
      </w:r>
    </w:p>
    <w:p w:rsidR="3F97E205" w:rsidP="3F97E205" w:rsidRDefault="3F97E205" w14:paraId="34E6210C" w14:textId="2A9A0126">
      <w:pPr>
        <w:pStyle w:val="ListParagraph"/>
        <w:numPr>
          <w:ilvl w:val="0"/>
          <w:numId w:val="9"/>
        </w:numPr>
        <w:bidi w:val="0"/>
        <w:spacing w:before="0" w:beforeAutospacing="off" w:after="0" w:afterAutospacing="off" w:line="360" w:lineRule="auto"/>
        <w:ind w:left="720" w:right="0" w:hanging="360"/>
        <w:jc w:val="both"/>
        <w:rPr>
          <w:rFonts w:cs="Times New Roman"/>
        </w:rPr>
      </w:pPr>
      <w:r w:rsidRPr="3F97E205" w:rsidR="3F97E205">
        <w:rPr>
          <w:rFonts w:cs="Times New Roman"/>
        </w:rPr>
        <w:t>Pogas dizainā ir jāizceļ, lai lietotājs uzreiz var saprast kur klikšķināt un katrai pogai, kurai tas ir iespējams.</w:t>
      </w:r>
    </w:p>
    <w:p w:rsidR="3F97E205" w:rsidP="3F97E205" w:rsidRDefault="3F97E205" w14:paraId="2C3774BC" w14:textId="437D028B">
      <w:pPr>
        <w:pStyle w:val="ListParagraph"/>
        <w:numPr>
          <w:ilvl w:val="0"/>
          <w:numId w:val="9"/>
        </w:numPr>
        <w:bidi w:val="0"/>
        <w:spacing w:before="0" w:beforeAutospacing="off" w:after="0" w:afterAutospacing="off" w:line="360" w:lineRule="auto"/>
        <w:ind w:left="720" w:right="0" w:hanging="360"/>
        <w:jc w:val="both"/>
        <w:rPr>
          <w:rFonts w:cs="Times New Roman"/>
        </w:rPr>
      </w:pPr>
      <w:r w:rsidRPr="3F97E205" w:rsidR="3F97E205">
        <w:rPr>
          <w:rFonts w:cs="Times New Roman"/>
        </w:rPr>
        <w:t>Gadījuma ja obligātais logs nav aizpildīts nepieciešams izvadīt paziņojumu, ka logu nepieciešams aizpildīt.</w:t>
      </w:r>
    </w:p>
    <w:p w:rsidR="3F97E205" w:rsidP="3F97E205" w:rsidRDefault="3F97E205" w14:paraId="1BD00875" w14:textId="028563CA">
      <w:pPr>
        <w:pStyle w:val="ListParagraph"/>
        <w:numPr>
          <w:ilvl w:val="0"/>
          <w:numId w:val="9"/>
        </w:numPr>
        <w:bidi w:val="0"/>
        <w:spacing w:before="0" w:beforeAutospacing="off" w:after="0" w:afterAutospacing="off" w:line="360" w:lineRule="auto"/>
        <w:ind w:left="720" w:right="0" w:hanging="360"/>
        <w:jc w:val="both"/>
        <w:rPr>
          <w:rFonts w:cs="Times New Roman"/>
        </w:rPr>
      </w:pPr>
      <w:r w:rsidRPr="3F97E205" w:rsidR="3F97E205">
        <w:rPr>
          <w:rFonts w:cs="Times New Roman"/>
        </w:rPr>
        <w:t>Jābūt kļūdu paizņojumiem.</w:t>
      </w:r>
    </w:p>
    <w:p w:rsidRPr="008A7681" w:rsidR="001F70F4" w:rsidP="3F97E205" w:rsidRDefault="001F70F4" w14:paraId="7285CF0D" w14:textId="39D7E226">
      <w:pPr>
        <w:pStyle w:val="ListParagraph"/>
        <w:numPr>
          <w:ilvl w:val="0"/>
          <w:numId w:val="9"/>
        </w:numPr>
        <w:rPr>
          <w:rFonts w:cs="Times New Roman"/>
        </w:rPr>
      </w:pPr>
      <w:r w:rsidRPr="3F97E205" w:rsidR="3F97E205">
        <w:rPr>
          <w:rFonts w:cs="Times New Roman"/>
        </w:rPr>
        <w:t>Noformatēt tabulas, lai arī uz mazākiem ekrāniem tās saturs būtu pārredzams.</w:t>
      </w:r>
    </w:p>
    <w:p w:rsidRPr="008A7681" w:rsidR="0027530C" w:rsidP="00963938" w:rsidRDefault="0027530C" w14:paraId="4E09C3F6" w14:textId="77777777">
      <w:pPr>
        <w:pStyle w:val="ListParagraph"/>
        <w:jc w:val="center"/>
        <w:rPr>
          <w:rFonts w:cs="Times New Roman"/>
          <w:sz w:val="20"/>
        </w:rPr>
      </w:pPr>
    </w:p>
    <w:p w:rsidR="00BD68F5" w:rsidRDefault="00BD68F5" w14:paraId="2FFC880C" w14:textId="77777777">
      <w:pPr>
        <w:spacing w:line="240" w:lineRule="auto"/>
        <w:jc w:val="left"/>
        <w:rPr>
          <w:rFonts w:cs="Times New Roman"/>
          <w:b w:val="1"/>
          <w:bCs w:val="1"/>
          <w:caps w:val="1"/>
          <w:sz w:val="28"/>
          <w:szCs w:val="28"/>
        </w:rPr>
      </w:pPr>
      <w:r w:rsidRPr="62246F34">
        <w:rPr>
          <w:rFonts w:cs="Times New Roman"/>
        </w:rPr>
        <w:br w:type="page"/>
      </w:r>
    </w:p>
    <w:p w:rsidRPr="008A7681" w:rsidR="00733B33" w:rsidP="00733B33" w:rsidRDefault="00733B33" w14:paraId="548BB225" w14:textId="15671E27">
      <w:pPr>
        <w:pStyle w:val="Heading1"/>
        <w:rPr>
          <w:rFonts w:cs="Times New Roman"/>
        </w:rPr>
      </w:pPr>
      <w:bookmarkStart w:name="_Toc538969346" w:id="1778947112"/>
      <w:r w:rsidRPr="3F97E205" w:rsidR="3F97E205">
        <w:rPr>
          <w:rFonts w:cs="Times New Roman"/>
        </w:rPr>
        <w:t>Uzdevuma risināšanas līdzekļu izvēles pamatojums</w:t>
      </w:r>
      <w:bookmarkEnd w:id="1778947112"/>
    </w:p>
    <w:p w:rsidRPr="008A7681" w:rsidR="008679D3" w:rsidP="008679D3" w:rsidRDefault="008679D3" w14:paraId="332D2F07" w14:textId="3F1E6E71">
      <w:pPr>
        <w:rPr>
          <w:rFonts w:cs="Times New Roman"/>
        </w:rPr>
      </w:pPr>
      <w:r w:rsidRPr="3F97E205" w:rsidR="3F97E205">
        <w:rPr>
          <w:rFonts w:cs="Times New Roman"/>
        </w:rPr>
        <w:t>Kvalifikācijas darba uzdevumā tika iz</w:t>
      </w:r>
      <w:r w:rsidRPr="3F97E205" w:rsidR="3F97E205">
        <w:rPr>
          <w:rFonts w:cs="Times New Roman"/>
        </w:rPr>
        <w:t xml:space="preserve">mantotas sekojošas tehnoloģijas – </w:t>
      </w:r>
    </w:p>
    <w:p w:rsidR="3F97E205" w:rsidP="3F97E205" w:rsidRDefault="3F97E205" w14:paraId="758C7064" w14:textId="28D0E053">
      <w:pPr>
        <w:spacing w:after="20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HTML – hiperteksta iezīmēšanas valoda, kas nosaka to, kas tiks attēlots tīmekļa lapā un kā tas izskatīsies.</w:t>
      </w:r>
    </w:p>
    <w:p w:rsidR="3F97E205" w:rsidP="3F97E205" w:rsidRDefault="3F97E205" w14:paraId="6000FEBD" w14:textId="1DDAFD9E">
      <w:pPr>
        <w:spacing w:after="200" w:line="360" w:lineRule="auto"/>
        <w:ind w:left="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CSS – īpaša valoda, kas ir paredzēta, lai varētu aprakstīt izskatu iezīmēšanas valodas veidotiem dokumentiem, kas visplašāk tiek lietota interneta mājaslapās, kur apraksta HTML elementu izskatu, izkārtojumu u.c. Ar CSS palīdzību ir iespējams izmainīt jebkura HTML elementa ārējo izskatu, gan krāsu, gan izmēru, gan to novietojumu un daudz citus atribūtus.</w:t>
      </w:r>
    </w:p>
    <w:p w:rsidR="3F97E205" w:rsidP="3F97E205" w:rsidRDefault="3F97E205" w14:paraId="5BD0958D" w14:textId="6166E49D">
      <w:pPr>
        <w:spacing w:after="20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JavaScript – skriptu valoda, kas HTML dokumentiem dod iespēju veikt aprēķinus vai pildīt citas lietotājam noderīgas funkcijas dinamiski.</w:t>
      </w:r>
    </w:p>
    <w:p w:rsidR="3F97E205" w:rsidP="3F97E205" w:rsidRDefault="3F97E205" w14:paraId="5C02BB7F" w14:textId="0260E705">
      <w:pPr>
        <w:spacing w:after="20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PHP  – skriptu valoda, kas nodrošinās dinamisku interneta veikala lapu ģenerēšanu.</w:t>
      </w:r>
    </w:p>
    <w:p w:rsidR="3F97E205" w:rsidP="3F97E205" w:rsidRDefault="3F97E205" w14:paraId="4D8C0606" w14:textId="1EC175C9">
      <w:pPr>
        <w:spacing w:after="20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phpMyAdmin</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 datubāžu pārvaldīšanas rīks, kas ir uzrakstīts PHP valodā un paredzēts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MySQL</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datubāžu pārvaldīšanai. Nodrošina lietotājiem draudzīgu interfeisu un saprotamu programmatūru, jo ļauj pārvaldīt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MySQL</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datubāzes bez tiešas SQL komandu ievades konsolē.</w:t>
      </w:r>
    </w:p>
    <w:p w:rsidR="3F97E205" w:rsidP="3F97E205" w:rsidRDefault="3F97E205" w14:paraId="7CEAD4A6" w14:textId="7BBA5213">
      <w:pPr>
        <w:pStyle w:val="Normal"/>
        <w:ind w:firstLine="709"/>
        <w:rPr>
          <w:rFonts w:cs="Times New Roman"/>
        </w:rPr>
      </w:pPr>
      <w:r w:rsidRPr="3F97E205" w:rsidR="3F97E205">
        <w:rPr>
          <w:rFonts w:cs="Times New Roman"/>
        </w:rPr>
        <w:t>XAMPP - nodrošina lokāli internet veikala palaišanu. Palīdz izstrādājam testēt vietnes nepabeigtas versijas.</w:t>
      </w:r>
    </w:p>
    <w:p w:rsidR="00033771" w:rsidRDefault="00033771" w14:paraId="213B8C06" w14:textId="77777777">
      <w:pPr>
        <w:spacing w:line="240" w:lineRule="auto"/>
        <w:jc w:val="left"/>
        <w:rPr>
          <w:rFonts w:cs="Times New Roman"/>
          <w:b w:val="1"/>
          <w:bCs w:val="1"/>
          <w:caps w:val="1"/>
          <w:sz w:val="28"/>
          <w:szCs w:val="28"/>
        </w:rPr>
      </w:pPr>
      <w:r w:rsidRPr="62246F34">
        <w:rPr>
          <w:rFonts w:cs="Times New Roman"/>
        </w:rPr>
        <w:br w:type="page"/>
      </w:r>
    </w:p>
    <w:p w:rsidRPr="008A7681" w:rsidR="00733B33" w:rsidP="00733B33" w:rsidRDefault="00733B33" w14:paraId="6BD849D7" w14:textId="53D15876">
      <w:pPr>
        <w:pStyle w:val="Heading1"/>
        <w:rPr>
          <w:rFonts w:cs="Times New Roman"/>
        </w:rPr>
      </w:pPr>
      <w:bookmarkStart w:name="_Toc1089411094" w:id="1570437359"/>
      <w:r w:rsidRPr="3F97E205" w:rsidR="3F97E205">
        <w:rPr>
          <w:rFonts w:cs="Times New Roman"/>
        </w:rPr>
        <w:t>Programmatūras produkta modelēšana un projektēšana</w:t>
      </w:r>
      <w:bookmarkEnd w:id="1570437359"/>
    </w:p>
    <w:p w:rsidRPr="008A7681" w:rsidR="00733B33" w:rsidP="00733B33" w:rsidRDefault="00733B33" w14:paraId="44102567" w14:textId="7D09983F">
      <w:pPr>
        <w:pStyle w:val="Heading2"/>
        <w:rPr>
          <w:rFonts w:cs="Times New Roman"/>
        </w:rPr>
      </w:pPr>
      <w:bookmarkStart w:name="_Toc626805105" w:id="1316781933"/>
      <w:r w:rsidRPr="3F97E205" w:rsidR="3F97E205">
        <w:rPr>
          <w:rFonts w:cs="Times New Roman"/>
        </w:rPr>
        <w:t>Sistēmas arhitektūra</w:t>
      </w:r>
      <w:bookmarkEnd w:id="1316781933"/>
    </w:p>
    <w:p w:rsidRPr="008A7681" w:rsidR="00553169" w:rsidP="00BA3676" w:rsidRDefault="00BA3676" w14:paraId="7422A0EB" w14:textId="0E7F5929">
      <w:pPr>
        <w:pStyle w:val="Heading3"/>
        <w:rPr>
          <w:rFonts w:cs="Times New Roman"/>
        </w:rPr>
      </w:pPr>
      <w:bookmarkStart w:name="_Toc1511620194" w:id="903430468"/>
      <w:r w:rsidRPr="3F97E205" w:rsidR="3F97E205">
        <w:rPr>
          <w:rFonts w:cs="Times New Roman"/>
        </w:rPr>
        <w:t>Sistēmas arhitektūra</w:t>
      </w:r>
      <w:bookmarkEnd w:id="903430468"/>
    </w:p>
    <w:p w:rsidR="3F97E205" w:rsidP="3F97E205" w:rsidRDefault="3F97E205" w14:paraId="6B3825DE" w14:textId="3D6E67A5">
      <w:pPr>
        <w:pStyle w:val="Normal"/>
      </w:pPr>
      <w:r>
        <w:drawing>
          <wp:inline wp14:editId="057D4EDB" wp14:anchorId="6621E979">
            <wp:extent cx="5667374" cy="4991102"/>
            <wp:effectExtent l="0" t="0" r="0" b="0"/>
            <wp:docPr id="1886394976" name="" descr="sistēmas arhitektūra (1) (1) (1).png" title=""/>
            <wp:cNvGraphicFramePr>
              <a:graphicFrameLocks noChangeAspect="1"/>
            </wp:cNvGraphicFramePr>
            <a:graphic>
              <a:graphicData uri="http://schemas.openxmlformats.org/drawingml/2006/picture">
                <pic:pic>
                  <pic:nvPicPr>
                    <pic:cNvPr id="0" name=""/>
                    <pic:cNvPicPr/>
                  </pic:nvPicPr>
                  <pic:blipFill>
                    <a:blip r:embed="R694bcab09bc547d9">
                      <a:extLst>
                        <a:ext xmlns:a="http://schemas.openxmlformats.org/drawingml/2006/main" uri="{28A0092B-C50C-407E-A947-70E740481C1C}">
                          <a14:useLocalDpi val="0"/>
                        </a:ext>
                      </a:extLst>
                    </a:blip>
                    <a:stretch>
                      <a:fillRect/>
                    </a:stretch>
                  </pic:blipFill>
                  <pic:spPr>
                    <a:xfrm>
                      <a:off x="0" y="0"/>
                      <a:ext cx="5667374" cy="4991102"/>
                    </a:xfrm>
                    <a:prstGeom prst="rect">
                      <a:avLst/>
                    </a:prstGeom>
                  </pic:spPr>
                </pic:pic>
              </a:graphicData>
            </a:graphic>
          </wp:inline>
        </w:drawing>
      </w:r>
      <w:r>
        <w:br/>
      </w:r>
    </w:p>
    <w:p w:rsidR="3F97E205" w:rsidP="3F97E205" w:rsidRDefault="3F97E205" w14:paraId="56E53DE1" w14:textId="178FFAF3">
      <w:pPr>
        <w:pStyle w:val="Normal"/>
        <w:spacing w:after="200" w:line="360" w:lineRule="auto"/>
        <w:ind w:left="142"/>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 xml:space="preserve">4.1. Att.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Sistēmas arhitektūras modelis</w:t>
      </w:r>
    </w:p>
    <w:p w:rsidR="3F97E205" w:rsidP="3F97E205" w:rsidRDefault="3F97E205" w14:paraId="336BBE0D" w14:textId="07B6CE5C">
      <w:pPr>
        <w:spacing w:after="200" w:line="360" w:lineRule="auto"/>
        <w:ind w:left="142" w:firstLine="283"/>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Interneta veikals ir sadalīts pa tiesībām. Kopā ir divu tiesību veidi – parasta lietotāja tiesības un administratora tiesības. Tiesības nosaka, vai lietotājam ir pieejamas attiecīgas sistēmas funkcijas, vai nav. Tiesību sistēma norāda dažādu funkciju pieejamību un tās dinamiskumu dažādiem sistēmas lietotājiem. Par lietotāju tiek uzskatīts cilvēks, kurš ir veiksmīgi reģistrējies interneta veikalā.</w:t>
      </w:r>
    </w:p>
    <w:p w:rsidR="3F97E205" w:rsidP="3F97E205" w:rsidRDefault="3F97E205" w14:paraId="40675E6B" w14:textId="6D514668">
      <w:pPr>
        <w:spacing w:after="200" w:line="276" w:lineRule="auto"/>
        <w:ind w:left="142" w:firstLine="5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izmantot šādas funkcijas:</w:t>
      </w:r>
    </w:p>
    <w:p w:rsidR="3F97E205" w:rsidP="3F97E205" w:rsidRDefault="3F97E205" w14:paraId="5FADF893" w14:textId="1426973E">
      <w:pPr>
        <w:pStyle w:val="ListParagraph"/>
        <w:numPr>
          <w:ilvl w:val="0"/>
          <w:numId w:val="39"/>
        </w:numPr>
        <w:spacing w:after="200" w:line="360" w:lineRule="auto"/>
        <w:ind w:left="1134"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Autorizāciju, kas sniedz pieeju pie sava personīgā konta interneta veikalā.</w:t>
      </w:r>
    </w:p>
    <w:p w:rsidR="3F97E205" w:rsidP="3F97E205" w:rsidRDefault="3F97E205" w14:paraId="2B8C4A1A" w14:textId="1E6EF518">
      <w:pPr>
        <w:pStyle w:val="ListParagraph"/>
        <w:numPr>
          <w:ilvl w:val="0"/>
          <w:numId w:val="39"/>
        </w:numPr>
        <w:spacing w:after="200" w:line="360" w:lineRule="auto"/>
        <w:ind w:left="1134"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izvēlēties preci:</w:t>
      </w:r>
    </w:p>
    <w:p w:rsidR="3F97E205" w:rsidP="3F97E205" w:rsidRDefault="3F97E205" w14:paraId="6AACEE7A" w14:textId="60CEEA08">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preces detalizētu informāciju.</w:t>
      </w:r>
    </w:p>
    <w:p w:rsidR="3F97E205" w:rsidP="3F97E205" w:rsidRDefault="3F97E205" w14:paraId="0BE36046" w14:textId="6097B6E4">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pievienot preci grozam.</w:t>
      </w:r>
    </w:p>
    <w:p w:rsidR="3F97E205" w:rsidP="3F97E205" w:rsidRDefault="3F97E205" w14:paraId="281242F4" w14:textId="2B0535F1">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dzēst preci no groza.</w:t>
      </w:r>
    </w:p>
    <w:p w:rsidR="3F97E205" w:rsidP="3F97E205" w:rsidRDefault="3F97E205" w14:paraId="09914ACE" w14:textId="2D90C40C">
      <w:pPr>
        <w:pStyle w:val="ListParagraph"/>
        <w:numPr>
          <w:ilvl w:val="0"/>
          <w:numId w:val="39"/>
        </w:numPr>
        <w:spacing w:after="200" w:line="360" w:lineRule="auto"/>
        <w:ind w:left="1134"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Lietotājs var apskatīt top 3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lētākas</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preces.</w:t>
      </w:r>
    </w:p>
    <w:p w:rsidR="3F97E205" w:rsidP="3F97E205" w:rsidRDefault="3F97E205" w14:paraId="487B3FF5" w14:textId="4DB32919">
      <w:pPr>
        <w:pStyle w:val="ListParagraph"/>
        <w:numPr>
          <w:ilvl w:val="0"/>
          <w:numId w:val="39"/>
        </w:numPr>
        <w:spacing w:after="200" w:line="360" w:lineRule="auto"/>
        <w:ind w:left="1134"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atvērt  grozu.</w:t>
      </w:r>
    </w:p>
    <w:p w:rsidR="3F97E205" w:rsidP="3F97E205" w:rsidRDefault="3F97E205" w14:paraId="59F174D0" w14:textId="6E9BFF5E">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preces, kas atrodas grozā.</w:t>
      </w:r>
    </w:p>
    <w:p w:rsidR="3F97E205" w:rsidP="3F97E205" w:rsidRDefault="3F97E205" w14:paraId="15E9C99A" w14:textId="33796E73">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izdzēst konkrētu preci no iepirkumu groza, vai izdzēst visas preces no groza.</w:t>
      </w:r>
    </w:p>
    <w:p w:rsidR="3F97E205" w:rsidP="3F97E205" w:rsidRDefault="3F97E205" w14:paraId="7693DE7B" w14:textId="3900BF1E">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iegādāties preces, kas atrodas iepirkumu grozā.</w:t>
      </w:r>
    </w:p>
    <w:p w:rsidR="3F97E205" w:rsidP="3F97E205" w:rsidRDefault="3F97E205" w14:paraId="601A62EE" w14:textId="5C045A31">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kopējo iepirkuma summu un preču daudzumu, ko sastāda preces, kas tur atrodas.</w:t>
      </w:r>
    </w:p>
    <w:p w:rsidR="3F97E205" w:rsidP="3F97E205" w:rsidRDefault="3F97E205" w14:paraId="5BE52E68" w14:textId="106CF26E">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palielināt konkrētās preces daudzumu, kā arī samazināt.</w:t>
      </w:r>
    </w:p>
    <w:p w:rsidR="3F97E205" w:rsidP="3F97E205" w:rsidRDefault="3F97E205" w14:paraId="4766A6C5" w14:textId="30186011">
      <w:pPr>
        <w:pStyle w:val="ListParagraph"/>
        <w:numPr>
          <w:ilvl w:val="0"/>
          <w:numId w:val="39"/>
        </w:numPr>
        <w:spacing w:after="200" w:line="360" w:lineRule="auto"/>
        <w:ind w:left="1134"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pasūtījumus:</w:t>
      </w:r>
    </w:p>
    <w:p w:rsidR="3F97E205" w:rsidP="3F97E205" w:rsidRDefault="3F97E205" w14:paraId="0ED2605B" w14:textId="6604EE91">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pasūtījuma datumu.</w:t>
      </w:r>
    </w:p>
    <w:p w:rsidR="3F97E205" w:rsidP="3F97E205" w:rsidRDefault="3F97E205" w14:paraId="6A27DCA7" w14:textId="7C882DE1">
      <w:pPr>
        <w:pStyle w:val="ListParagraph"/>
        <w:numPr>
          <w:ilvl w:val="1"/>
          <w:numId w:val="39"/>
        </w:numPr>
        <w:spacing w:after="200" w:line="360" w:lineRule="auto"/>
        <w:ind w:left="156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pasūtījumu statusu.</w:t>
      </w:r>
    </w:p>
    <w:p w:rsidR="3F97E205" w:rsidP="3F97E205" w:rsidRDefault="3F97E205" w14:paraId="574D6677" w14:textId="31A9E5DC">
      <w:pPr>
        <w:pStyle w:val="ListParagraph"/>
        <w:numPr>
          <w:ilvl w:val="1"/>
          <w:numId w:val="39"/>
        </w:numPr>
        <w:bidi w:val="0"/>
        <w:spacing w:before="0" w:beforeAutospacing="off" w:after="200" w:afterAutospacing="off" w:line="360" w:lineRule="auto"/>
        <w:ind w:left="1560" w:right="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summu apmaksai.</w:t>
      </w:r>
    </w:p>
    <w:p w:rsidR="3F97E205" w:rsidP="3F97E205" w:rsidRDefault="3F97E205" w14:paraId="5FFC558F" w14:textId="25D9356D">
      <w:pPr>
        <w:pStyle w:val="ListParagraph"/>
        <w:numPr>
          <w:ilvl w:val="1"/>
          <w:numId w:val="39"/>
        </w:numPr>
        <w:bidi w:val="0"/>
        <w:spacing w:before="0" w:beforeAutospacing="off" w:after="200" w:afterAutospacing="off" w:line="360" w:lineRule="auto"/>
        <w:ind w:left="1560" w:right="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adresi uz kuru atnāks pasūtījums.</w:t>
      </w:r>
    </w:p>
    <w:p w:rsidR="3F97E205" w:rsidP="3F97E205" w:rsidRDefault="3F97E205" w14:paraId="08FF9C8D" w14:textId="256B42D3">
      <w:pPr>
        <w:pStyle w:val="ListParagraph"/>
        <w:numPr>
          <w:ilvl w:val="1"/>
          <w:numId w:val="39"/>
        </w:numPr>
        <w:bidi w:val="0"/>
        <w:spacing w:before="0" w:beforeAutospacing="off" w:after="200" w:afterAutospacing="off" w:line="360" w:lineRule="auto"/>
        <w:ind w:left="1560" w:right="0" w:hanging="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apskatīt telefonu un e-pastu kuru norādījis pasūtījuma.</w:t>
      </w:r>
    </w:p>
    <w:p w:rsidR="3F97E205" w:rsidP="3F97E205" w:rsidRDefault="3F97E205" w14:paraId="1DB3C8F9" w14:textId="29582579">
      <w:pPr>
        <w:pStyle w:val="Normal"/>
        <w:bidi w:val="0"/>
        <w:spacing w:before="0" w:beforeAutospacing="off" w:after="20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70D7657B" w14:textId="33677E2C">
      <w:pPr>
        <w:spacing w:after="20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Administratoram ir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šādas</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tiesības:</w:t>
      </w:r>
    </w:p>
    <w:p w:rsidR="3F97E205" w:rsidP="3F97E205" w:rsidRDefault="3F97E205" w14:paraId="29BD82BF" w14:textId="24A58D6F">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reģistrētos lietotājus.</w:t>
      </w:r>
    </w:p>
    <w:p w:rsidR="3F97E205" w:rsidP="3F97E205" w:rsidRDefault="3F97E205" w14:paraId="701B88F2" w14:textId="44B38406">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informāciju par precēm.</w:t>
      </w:r>
    </w:p>
    <w:p w:rsidR="3F97E205" w:rsidP="3F97E205" w:rsidRDefault="3F97E205" w14:paraId="71FAB29B" w14:textId="544F9507">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Pievienot preces.</w:t>
      </w:r>
    </w:p>
    <w:p w:rsidR="3F97E205" w:rsidP="3F97E205" w:rsidRDefault="3F97E205" w14:paraId="1EF10E5A" w14:textId="5E0643AC">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Dzēst preces.</w:t>
      </w:r>
    </w:p>
    <w:p w:rsidR="3F97E205" w:rsidP="3F97E205" w:rsidRDefault="3F97E205" w14:paraId="47306A57" w14:textId="1ED47140">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Rediģēt preces.</w:t>
      </w:r>
    </w:p>
    <w:p w:rsidR="3F97E205" w:rsidP="3F97E205" w:rsidRDefault="3F97E205" w14:paraId="1940C45D" w14:textId="50BC228C">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Apskatīt lietotāja pasūtījumus.</w:t>
      </w:r>
    </w:p>
    <w:p w:rsidR="3F97E205" w:rsidP="3F97E205" w:rsidRDefault="3F97E205" w14:paraId="48026EFE" w14:textId="3C78A7A5">
      <w:pPr>
        <w:pStyle w:val="ListParagraph"/>
        <w:numPr>
          <w:ilvl w:val="1"/>
          <w:numId w:val="40"/>
        </w:numPr>
        <w:bidi w:val="0"/>
        <w:spacing w:before="0" w:beforeAutospacing="off" w:after="200" w:afterAutospacing="off" w:line="360" w:lineRule="auto"/>
        <w:ind w:left="1134" w:right="0" w:hanging="425"/>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Mainīt pasūtījuma statusu.</w:t>
      </w:r>
    </w:p>
    <w:p w:rsidR="3F97E205" w:rsidP="3F97E205" w:rsidRDefault="3F97E205" w14:paraId="38851E80" w14:textId="40DE6A4E">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
    <w:p w:rsidR="3F97E205" w:rsidP="3F97E205" w:rsidRDefault="3F97E205" w14:paraId="749EED6B" w14:textId="3A073C93">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p>
    <w:p w:rsidRPr="00FC622E" w:rsidR="00834D16" w:rsidP="00834D16" w:rsidRDefault="0083179C" w14:paraId="46055198" w14:textId="6AA6CF9B">
      <w:pPr>
        <w:pStyle w:val="Heading2"/>
        <w:rPr>
          <w:rFonts w:cs="Times New Roman"/>
        </w:rPr>
      </w:pPr>
      <w:bookmarkStart w:name="_Toc1486611567" w:id="1471090550"/>
      <w:r w:rsidRPr="3F97E205" w:rsidR="3F97E205">
        <w:rPr>
          <w:rFonts w:cs="Times New Roman"/>
        </w:rPr>
        <w:t>Sistēmas ER modelis</w:t>
      </w:r>
      <w:bookmarkEnd w:id="1471090550"/>
    </w:p>
    <w:p w:rsidRPr="00FC622E" w:rsidR="00721BC8" w:rsidP="00FC622E" w:rsidRDefault="00834D16" w14:paraId="0B5989EB" w14:textId="0E5236FD">
      <w:pPr>
        <w:ind w:firstLine="360"/>
        <w:rPr>
          <w:noProof/>
          <w:lang w:val="en-GB" w:eastAsia="en-GB" w:bidi="ar-SA"/>
        </w:rPr>
      </w:pPr>
      <w:r w:rsidRPr="3F97E205" w:rsidR="3F97E205">
        <w:rPr>
          <w:rFonts w:cs="Times New Roman"/>
        </w:rPr>
        <w:t>Datu bāzes projektēšanā datu kopu un saišu starp tām attēlošanai tikai lietota realitāšu-saišu diagramma, kas sastāv no divu veidu objektiem – entītijām (loģiskais objekts) un relācijām (attiecības). ER modelis (sk. 4.2. att.) sastāv no 5 entītijām, kas atspoguļo datu apriti sistēmā.</w:t>
      </w:r>
      <w:r w:rsidRPr="3F97E205" w:rsidR="3F97E205">
        <w:rPr>
          <w:noProof/>
          <w:lang w:val="en-GB" w:eastAsia="en-GB" w:bidi="ar-SA"/>
        </w:rPr>
        <w:t xml:space="preserve"> </w:t>
      </w:r>
    </w:p>
    <w:p w:rsidRPr="008A7681" w:rsidR="00834D16" w:rsidP="3F97E205" w:rsidRDefault="3489205A" w14:paraId="777597DB" w14:textId="1B970A20">
      <w:pPr>
        <w:pStyle w:val="ListParagraph"/>
        <w:numPr>
          <w:ilvl w:val="0"/>
          <w:numId w:val="21"/>
        </w:numPr>
        <w:rPr>
          <w:rFonts w:cs="Times New Roman"/>
        </w:rPr>
      </w:pPr>
      <w:r w:rsidRPr="3F97E205" w:rsidR="3F97E205">
        <w:rPr>
          <w:rFonts w:cs="Times New Roman"/>
          <w:b w:val="1"/>
          <w:bCs w:val="1"/>
        </w:rPr>
        <w:t xml:space="preserve">“Lietotājs” </w:t>
      </w:r>
      <w:r w:rsidRPr="3F97E205" w:rsidR="3F97E205">
        <w:rPr>
          <w:rFonts w:cs="Times New Roman"/>
        </w:rPr>
        <w:t>– uzskaita sistēmas lietotājus. Glabā sevis : vārdu, e-pastu, paroli.</w:t>
      </w:r>
    </w:p>
    <w:p w:rsidRPr="008A7681" w:rsidR="00834D16" w:rsidP="00834D16" w:rsidRDefault="3489205A" w14:paraId="754F9E26" w14:textId="338DE2E8">
      <w:pPr>
        <w:pStyle w:val="ListParagraph"/>
        <w:numPr>
          <w:ilvl w:val="0"/>
          <w:numId w:val="21"/>
        </w:numPr>
        <w:rPr>
          <w:rFonts w:cs="Times New Roman"/>
        </w:rPr>
      </w:pPr>
      <w:r w:rsidRPr="3F97E205" w:rsidR="3F97E205">
        <w:rPr>
          <w:rFonts w:cs="Times New Roman"/>
          <w:b w:val="1"/>
          <w:bCs w:val="1"/>
        </w:rPr>
        <w:t>“Produkts”</w:t>
      </w:r>
      <w:r w:rsidRPr="3F97E205" w:rsidR="3F97E205">
        <w:rPr>
          <w:rFonts w:cs="Times New Roman"/>
        </w:rPr>
        <w:t xml:space="preserve"> – glabā sevis datus par produktiem: cenas, nosaukums, </w:t>
      </w:r>
      <w:r w:rsidRPr="3F97E205" w:rsidR="3F97E205">
        <w:rPr>
          <w:rFonts w:cs="Times New Roman"/>
        </w:rPr>
        <w:t>apraksts</w:t>
      </w:r>
      <w:r w:rsidRPr="3F97E205" w:rsidR="3F97E205">
        <w:rPr>
          <w:rFonts w:cs="Times New Roman"/>
        </w:rPr>
        <w:t>.</w:t>
      </w:r>
    </w:p>
    <w:p w:rsidRPr="008A7681" w:rsidR="00834D16" w:rsidP="3F97E205" w:rsidRDefault="00834D16" w14:paraId="0A72FFBC" w14:textId="2B71A24C">
      <w:pPr>
        <w:pStyle w:val="ListParagraph"/>
        <w:numPr>
          <w:ilvl w:val="0"/>
          <w:numId w:val="21"/>
        </w:numPr>
        <w:rPr>
          <w:rFonts w:cs="Times New Roman"/>
          <w:b w:val="1"/>
          <w:bCs w:val="1"/>
        </w:rPr>
      </w:pPr>
      <w:r w:rsidRPr="3F97E205" w:rsidR="3F97E205">
        <w:rPr>
          <w:rFonts w:cs="Times New Roman"/>
          <w:b w:val="1"/>
          <w:bCs w:val="1"/>
        </w:rPr>
        <w:t xml:space="preserve">“Grozs” – </w:t>
      </w:r>
      <w:r w:rsidRPr="3F97E205" w:rsidR="3F97E205">
        <w:rPr>
          <w:rFonts w:cs="Times New Roman"/>
        </w:rPr>
        <w:t>glabā sevis datus par produktiem.</w:t>
      </w:r>
    </w:p>
    <w:p w:rsidR="3F97E205" w:rsidP="3F97E205" w:rsidRDefault="3F97E205" w14:paraId="6E81A2BF" w14:textId="6075CB95">
      <w:pPr>
        <w:pStyle w:val="ListParagraph"/>
        <w:numPr>
          <w:ilvl w:val="0"/>
          <w:numId w:val="21"/>
        </w:numPr>
        <w:bidi w:val="0"/>
        <w:spacing w:before="0" w:beforeAutospacing="off" w:after="0" w:afterAutospacing="off" w:line="360" w:lineRule="auto"/>
        <w:ind w:left="1080" w:right="0" w:hanging="360"/>
        <w:jc w:val="both"/>
        <w:rPr>
          <w:rFonts w:cs="Times New Roman"/>
        </w:rPr>
      </w:pPr>
      <w:r w:rsidRPr="3F97E205" w:rsidR="3F97E205">
        <w:rPr>
          <w:rFonts w:cs="Times New Roman"/>
          <w:b w:val="1"/>
          <w:bCs w:val="1"/>
        </w:rPr>
        <w:t>“Pasūtījums”</w:t>
      </w:r>
      <w:r w:rsidRPr="3F97E205" w:rsidR="3F97E205">
        <w:rPr>
          <w:rFonts w:cs="Times New Roman"/>
        </w:rPr>
        <w:t xml:space="preserve"> – glabā datus par lietotāja izveidoto pasūtījumu: adresi, telefona </w:t>
      </w:r>
      <w:r w:rsidRPr="3F97E205" w:rsidR="3F97E205">
        <w:rPr>
          <w:rFonts w:cs="Times New Roman"/>
        </w:rPr>
        <w:t>numuru</w:t>
      </w:r>
      <w:r w:rsidRPr="3F97E205" w:rsidR="3F97E205">
        <w:rPr>
          <w:rFonts w:cs="Times New Roman"/>
        </w:rPr>
        <w:t>, lietotāja vārdu, cenu apmaksai.</w:t>
      </w:r>
    </w:p>
    <w:p w:rsidRPr="008A7681" w:rsidR="00834D16" w:rsidP="00834D16" w:rsidRDefault="3489205A" w14:paraId="18852BFC" w14:textId="6F29F2A3">
      <w:pPr>
        <w:ind w:firstLine="360"/>
        <w:rPr>
          <w:rFonts w:cs="Times New Roman"/>
        </w:rPr>
      </w:pPr>
      <w:r w:rsidRPr="008A7681">
        <w:rPr>
          <w:rFonts w:cs="Times New Roman"/>
        </w:rPr>
        <w:lastRenderedPageBreak/>
        <w:t>Sistēmas datu modeļa attiecības uzrāda, kā savstarpēji ir savienotas divas vai vairākās entītijas</w:t>
      </w:r>
      <w:r w:rsidR="00FC622E">
        <w:rPr>
          <w:rFonts w:cs="Times New Roman"/>
        </w:rPr>
        <w:t>.</w:t>
      </w:r>
    </w:p>
    <w:p w:rsidRPr="008A7681" w:rsidR="00834D16" w:rsidP="00834D16" w:rsidRDefault="3489205A" w14:paraId="47F532B8" w14:textId="33640662">
      <w:pPr>
        <w:pStyle w:val="ListParagraph"/>
        <w:numPr>
          <w:ilvl w:val="0"/>
          <w:numId w:val="22"/>
        </w:numPr>
        <w:rPr>
          <w:rFonts w:cs="Times New Roman"/>
        </w:rPr>
      </w:pPr>
      <w:r w:rsidRPr="3F97E205" w:rsidR="3F97E205">
        <w:rPr>
          <w:rFonts w:cs="Times New Roman"/>
        </w:rPr>
        <w:t>Starp lietotājiem un produktiem ir attiecība viens pret daudziem, jo vienam lietotājam var pievienot vairākus produktus.</w:t>
      </w:r>
    </w:p>
    <w:p w:rsidRPr="008A7681" w:rsidR="00834D16" w:rsidP="00834D16" w:rsidRDefault="00834D16" w14:paraId="24A7A452" w14:textId="1F94262D">
      <w:pPr>
        <w:pStyle w:val="ListParagraph"/>
        <w:numPr>
          <w:ilvl w:val="0"/>
          <w:numId w:val="22"/>
        </w:numPr>
        <w:rPr>
          <w:rFonts w:cs="Times New Roman"/>
        </w:rPr>
      </w:pPr>
      <w:r w:rsidRPr="3F97E205" w:rsidR="3F97E205">
        <w:rPr>
          <w:rFonts w:cs="Times New Roman"/>
        </w:rPr>
        <w:t>Starp lietotāju un grozu ir attiecība viens pret vienu, jo lietotājam var būt tikai viens grozs.</w:t>
      </w:r>
    </w:p>
    <w:p w:rsidRPr="008A7681" w:rsidR="00834D16" w:rsidP="00834D16" w:rsidRDefault="3489205A" w14:paraId="4E57B1B5" w14:textId="7BB8964A">
      <w:pPr>
        <w:pStyle w:val="ListParagraph"/>
        <w:numPr>
          <w:ilvl w:val="0"/>
          <w:numId w:val="22"/>
        </w:numPr>
        <w:rPr>
          <w:rFonts w:cs="Times New Roman"/>
        </w:rPr>
      </w:pPr>
      <w:r w:rsidRPr="3F97E205" w:rsidR="3F97E205">
        <w:rPr>
          <w:rFonts w:cs="Times New Roman"/>
        </w:rPr>
        <w:t>Starp lietotāju un pasūtījumu ir attiecība viens pret daudziem, jo viens lietotājs var izveidot vairākus pasūtījumus, taču viens pasūtījums nevar būt vairākiem lietotājiem.</w:t>
      </w:r>
    </w:p>
    <w:p w:rsidRPr="00FC622E" w:rsidR="00FC622E" w:rsidP="3F97E205" w:rsidRDefault="00834D16" w14:paraId="0A370377" w14:textId="3799F02B">
      <w:pPr>
        <w:pStyle w:val="ListParagraph"/>
        <w:numPr>
          <w:ilvl w:val="0"/>
          <w:numId w:val="22"/>
        </w:numPr>
        <w:rPr>
          <w:noProof/>
          <w:lang w:val="en-GB" w:eastAsia="en-GB" w:bidi="ar-SA"/>
        </w:rPr>
      </w:pPr>
      <w:r w:rsidRPr="3F97E205" w:rsidR="3F97E205">
        <w:rPr>
          <w:rFonts w:cs="Times New Roman"/>
        </w:rPr>
        <w:t xml:space="preserve">Starp grozs un pasūtījums ir attiecība viens pret vienu, jo </w:t>
      </w:r>
      <w:r w:rsidRPr="3F97E205" w:rsidR="3F97E205">
        <w:rPr>
          <w:rFonts w:cs="Times New Roman"/>
        </w:rPr>
        <w:t>vienā</w:t>
      </w:r>
      <w:r w:rsidRPr="3F97E205" w:rsidR="3F97E205">
        <w:rPr>
          <w:rFonts w:cs="Times New Roman"/>
        </w:rPr>
        <w:t xml:space="preserve"> grozā var veidoties tikai viens pasūtījums.</w:t>
      </w:r>
    </w:p>
    <w:p w:rsidRPr="00FC622E" w:rsidR="00FC622E" w:rsidP="3F97E205" w:rsidRDefault="00FC622E" w14:paraId="4B06700B" w14:textId="6EA196CD">
      <w:pPr>
        <w:pStyle w:val="ListParagraph"/>
        <w:numPr>
          <w:ilvl w:val="0"/>
          <w:numId w:val="22"/>
        </w:numPr>
        <w:rPr>
          <w:noProof/>
          <w:lang w:val="en-GB" w:eastAsia="en-GB" w:bidi="ar-SA"/>
        </w:rPr>
      </w:pPr>
      <w:r w:rsidRPr="3F97E205" w:rsidR="3F97E205">
        <w:rPr>
          <w:rFonts w:cs="Times New Roman"/>
          <w:noProof/>
          <w:lang w:val="en-GB" w:eastAsia="en-GB" w:bidi="ar-SA"/>
        </w:rPr>
        <w:t>Starp administratoru un pasūtījumu ir strpība viens pret daudziem, jo viens administrātors var apstrādāt vairākus pasūtījumus, taču viens pasūtījums nevar būt asptrādāts ar vairākiem administratoriem.</w:t>
      </w:r>
    </w:p>
    <w:p w:rsidRPr="00FC622E" w:rsidR="00FC622E" w:rsidP="3F97E205" w:rsidRDefault="00FC622E" w14:paraId="02B3F027" w14:textId="5DC29F7A">
      <w:pPr>
        <w:pStyle w:val="ListParagraph"/>
        <w:numPr>
          <w:ilvl w:val="0"/>
          <w:numId w:val="22"/>
        </w:numPr>
        <w:rPr>
          <w:noProof/>
          <w:lang w:val="en-GB" w:eastAsia="en-GB" w:bidi="ar-SA"/>
        </w:rPr>
      </w:pPr>
      <w:r w:rsidRPr="3F97E205" w:rsidR="3F97E205">
        <w:rPr>
          <w:rFonts w:cs="Times New Roman"/>
          <w:noProof/>
          <w:lang w:val="en-GB" w:eastAsia="en-GB" w:bidi="ar-SA"/>
        </w:rPr>
        <w:t>Starp produkts un grozs ir attiecība daudzi pret vienu, jo vienā grozā var atrasties vairāki produktu, taču produktā nevar atrasties grozi.</w:t>
      </w:r>
    </w:p>
    <w:p w:rsidRPr="00FC622E" w:rsidR="00FC622E" w:rsidP="3F97E205" w:rsidRDefault="00FC622E" w14:paraId="5BD7BE9E" w14:textId="5A22764A">
      <w:pPr>
        <w:pStyle w:val="Normal"/>
        <w:ind w:left="720"/>
        <w:jc w:val="center"/>
      </w:pPr>
      <w:r>
        <w:drawing>
          <wp:inline wp14:editId="5944C948" wp14:anchorId="764845BF">
            <wp:extent cx="5737522" cy="4852988"/>
            <wp:effectExtent l="0" t="0" r="0" b="0"/>
            <wp:docPr id="74712281" name="" title=""/>
            <wp:cNvGraphicFramePr>
              <a:graphicFrameLocks noChangeAspect="1"/>
            </wp:cNvGraphicFramePr>
            <a:graphic>
              <a:graphicData uri="http://schemas.openxmlformats.org/drawingml/2006/picture">
                <pic:pic>
                  <pic:nvPicPr>
                    <pic:cNvPr id="0" name=""/>
                    <pic:cNvPicPr/>
                  </pic:nvPicPr>
                  <pic:blipFill>
                    <a:blip r:embed="R61fb5bb3a4314b50">
                      <a:extLst>
                        <a:ext xmlns:a="http://schemas.openxmlformats.org/drawingml/2006/main" uri="{28A0092B-C50C-407E-A947-70E740481C1C}">
                          <a14:useLocalDpi val="0"/>
                        </a:ext>
                      </a:extLst>
                    </a:blip>
                    <a:stretch>
                      <a:fillRect/>
                    </a:stretch>
                  </pic:blipFill>
                  <pic:spPr>
                    <a:xfrm>
                      <a:off x="0" y="0"/>
                      <a:ext cx="5737522" cy="4852988"/>
                    </a:xfrm>
                    <a:prstGeom prst="rect">
                      <a:avLst/>
                    </a:prstGeom>
                  </pic:spPr>
                </pic:pic>
              </a:graphicData>
            </a:graphic>
          </wp:inline>
        </w:drawing>
      </w:r>
      <w:r w:rsidRPr="3F97E205" w:rsidR="3F97E205">
        <w:rPr>
          <w:rFonts w:cs="Times New Roman"/>
          <w:sz w:val="20"/>
          <w:szCs w:val="20"/>
        </w:rPr>
        <w:t>4.2. att. Sistēmas ER diagramma</w:t>
      </w:r>
    </w:p>
    <w:p w:rsidRPr="008A7681" w:rsidR="00733B33" w:rsidP="00733B33" w:rsidRDefault="00733B33" w14:paraId="28974EA0" w14:textId="49373DC5">
      <w:pPr>
        <w:pStyle w:val="Heading2"/>
        <w:rPr>
          <w:rFonts w:cs="Times New Roman"/>
        </w:rPr>
      </w:pPr>
      <w:bookmarkStart w:name="_Toc182892556" w:id="146518188"/>
      <w:r w:rsidRPr="3F97E205" w:rsidR="3F97E205">
        <w:rPr>
          <w:rFonts w:cs="Times New Roman"/>
        </w:rPr>
        <w:t>Funkcionālais sistēmas modelis</w:t>
      </w:r>
      <w:bookmarkEnd w:id="146518188"/>
    </w:p>
    <w:p w:rsidRPr="008A7681" w:rsidR="007171B7" w:rsidP="007171B7" w:rsidRDefault="007171B7" w14:paraId="6D42165D" w14:textId="2D05E549">
      <w:pPr>
        <w:pStyle w:val="Heading3"/>
        <w:rPr>
          <w:rFonts w:cs="Times New Roman"/>
        </w:rPr>
      </w:pPr>
      <w:bookmarkStart w:name="_Toc630301008" w:id="1590332648"/>
      <w:r w:rsidRPr="3F97E205" w:rsidR="3F97E205">
        <w:rPr>
          <w:rFonts w:cs="Times New Roman"/>
        </w:rPr>
        <w:t>Datu plūsmu modelis</w:t>
      </w:r>
      <w:bookmarkEnd w:id="1590332648"/>
    </w:p>
    <w:p w:rsidRPr="008A7681" w:rsidR="007171B7" w:rsidP="007171B7" w:rsidRDefault="007171B7" w14:paraId="190965F9" w14:textId="25D0436E">
      <w:pPr>
        <w:pStyle w:val="ListParagraph"/>
        <w:numPr>
          <w:ilvl w:val="0"/>
          <w:numId w:val="23"/>
        </w:numPr>
        <w:rPr>
          <w:rFonts w:cs="Times New Roman"/>
          <w:b/>
        </w:rPr>
      </w:pPr>
      <w:r w:rsidRPr="3F97E205" w:rsidR="3F97E205">
        <w:rPr>
          <w:rFonts w:cs="Times New Roman"/>
          <w:b w:val="1"/>
          <w:bCs w:val="1"/>
        </w:rPr>
        <w:t>Lietotāja reģistrācija</w:t>
      </w:r>
    </w:p>
    <w:p w:rsidR="3F97E205" w:rsidP="3F97E205" w:rsidRDefault="3F97E205" w14:paraId="5A8ABFF6" w14:textId="144E7DFF">
      <w:pPr>
        <w:spacing w:after="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Lai pasūtītu preces interneta veikalā, klientam ir jāreģistrējas. Reģistrējoties mūsu sistēmā mēs saglabājam lietotāja personīgos datus, tāpēc pasūtot preci, lietotājam nebūs vairākas reizes jāraksta savi personīgie dati, jo tie jau mums būs un iepirkšanās notiks daudz vienkāršāk un ātrāk. Kā arī jebkurā laikā ir iespēja apskatīties visu savu pasūtījumu datus (sk. 4.3.att. Sistēmas modeļa lietotāja reģistrācija).</w:t>
      </w:r>
    </w:p>
    <w:p w:rsidR="3F97E205" w:rsidP="3F97E205" w:rsidRDefault="3F97E205" w14:paraId="76F7AA92" w14:textId="4FBFFC1D">
      <w:pPr>
        <w:spacing w:after="200" w:line="360" w:lineRule="auto"/>
        <w:ind w:left="142"/>
        <w:jc w:val="center"/>
        <w:rPr>
          <w:rFonts w:ascii="Calibri" w:hAnsi="Calibri" w:eastAsia="Calibri" w:cs="Calibri"/>
          <w:b w:val="0"/>
          <w:bCs w:val="0"/>
          <w:i w:val="0"/>
          <w:iCs w:val="0"/>
          <w:caps w:val="0"/>
          <w:smallCaps w:val="0"/>
          <w:noProof w:val="0"/>
          <w:color w:val="000000" w:themeColor="text1" w:themeTint="FF" w:themeShade="FF"/>
          <w:sz w:val="22"/>
          <w:szCs w:val="22"/>
          <w:lang w:val="ru-RU"/>
        </w:rPr>
      </w:pPr>
      <w:r>
        <w:drawing>
          <wp:inline wp14:editId="031D955C" wp14:anchorId="61726E88">
            <wp:extent cx="4572000" cy="3400425"/>
            <wp:effectExtent l="0" t="0" r="0" b="0"/>
            <wp:docPr id="398085145" name="" title=""/>
            <wp:cNvGraphicFramePr>
              <a:graphicFrameLocks noChangeAspect="1"/>
            </wp:cNvGraphicFramePr>
            <a:graphic>
              <a:graphicData uri="http://schemas.openxmlformats.org/drawingml/2006/picture">
                <pic:pic>
                  <pic:nvPicPr>
                    <pic:cNvPr id="0" name=""/>
                    <pic:cNvPicPr/>
                  </pic:nvPicPr>
                  <pic:blipFill>
                    <a:blip r:embed="R6a8db2d12d6743e1">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3F97E205" w:rsidP="3F97E205" w:rsidRDefault="3F97E205" w14:paraId="082082D0" w14:textId="6A4D1FFE">
      <w:pPr>
        <w:spacing w:after="200" w:line="360" w:lineRule="auto"/>
        <w:ind w:left="142"/>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4.3. att. Sistēmas modeļa lietotāju reģistrācija</w:t>
      </w:r>
    </w:p>
    <w:p w:rsidR="3F97E205" w:rsidP="3F97E205" w:rsidRDefault="3F97E205" w14:paraId="586A7FE6" w14:textId="3994A63A">
      <w:pPr>
        <w:spacing w:after="200" w:line="360"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002D6F69" w14:textId="5F6B1683">
      <w:pPr>
        <w:spacing w:after="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Reģistrācijas logā vispirms tiek pārbaudīts vai tāds lietotājvārds, kuru vēlas piereģistrēt jau neeksistē mūsu datu bāzē, ja tāds jau eksistē, tad lietotājam tiek izvadīts kļūdas paziņojums un netiek ļauts reģistrēties,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kamēr</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tiks ievadīts tāds lietotājvārds, kāds sistēmā neeksistē. Tad tiek pārbaudīti dati pēc kritērijiem, vai dati atbilst interneta veikala reģistrēšanās prasībām. Ja tas viss ir izdarīts un dati atbilst prasībām, tad lietotājs tiek piereģistrēts sistēmā un var sākt darbu kā reģistrēts lietotājs (sk. 2.att. Sistēmas modeļa lietotāja reģistrācija).</w:t>
      </w:r>
    </w:p>
    <w:p w:rsidR="3F97E205" w:rsidP="3F97E205" w:rsidRDefault="3F97E205" w14:paraId="5E9575C0" w14:textId="7A32C1A7">
      <w:pPr>
        <w:pStyle w:val="Normal"/>
        <w:ind w:firstLine="360"/>
        <w:rPr>
          <w:rFonts w:cs="Times New Roman"/>
        </w:rPr>
      </w:pPr>
    </w:p>
    <w:p w:rsidRPr="008A7681" w:rsidR="00015202" w:rsidP="00015202" w:rsidRDefault="00015202" w14:paraId="074BC3A0" w14:textId="77777777">
      <w:pPr>
        <w:ind w:firstLine="360"/>
        <w:rPr>
          <w:rFonts w:cs="Times New Roman"/>
        </w:rPr>
      </w:pPr>
    </w:p>
    <w:p w:rsidRPr="008A7681" w:rsidR="00015202" w:rsidP="00355BB2" w:rsidRDefault="00355BB2" w14:paraId="5D47B3C8" w14:textId="789D23EF">
      <w:pPr>
        <w:rPr>
          <w:rFonts w:cs="Times New Roman"/>
          <w:b/>
        </w:rPr>
      </w:pPr>
      <w:r w:rsidRPr="008A7681">
        <w:rPr>
          <w:rFonts w:cs="Times New Roman"/>
        </w:rPr>
        <w:tab/>
      </w:r>
      <w:r w:rsidRPr="3F97E205">
        <w:rPr>
          <w:rFonts w:cs="Times New Roman"/>
          <w:b w:val="1"/>
          <w:bCs w:val="1"/>
        </w:rPr>
        <w:t>2. Lietotāja pieslēgšanās</w:t>
      </w:r>
    </w:p>
    <w:p w:rsidR="3F97E205" w:rsidP="3F97E205" w:rsidRDefault="3F97E205" w14:paraId="2F0B7777" w14:textId="125CBC0D">
      <w:pPr>
        <w:spacing w:after="200" w:line="360" w:lineRule="auto"/>
        <w:ind w:left="142"/>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Autorizācija (lietotājs)</w:t>
      </w:r>
    </w:p>
    <w:p w:rsidR="3F97E205" w:rsidP="3F97E205" w:rsidRDefault="3F97E205" w14:paraId="162692D9" w14:textId="29442A8E">
      <w:pPr>
        <w:spacing w:after="0" w:line="360"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Reģistrētam lietotājam autorizēšanās daudz laika neaizņem. Preces var pasūtīt tikai reģistrēts lietotājs, jo reģistrētam lietotājam ir iespēja apskatīties gan savu pasūtījumu vēsturi, gan arī izdruku. Uz epastu rēķins netiek sūtīts, tāpēc preci var pasūtīt tikai reģistrēts lietotājs (sk. 3.att. Sistēmas modeļa lietotāja autorācija).</w:t>
      </w:r>
    </w:p>
    <w:p w:rsidR="3F97E205" w:rsidP="3F97E205" w:rsidRDefault="3F97E205" w14:paraId="14883A73" w14:textId="7F099E1A">
      <w:pPr>
        <w:spacing w:after="200" w:line="360" w:lineRule="auto"/>
        <w:ind w:left="142"/>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6A797C2F" w14:textId="1D6D8854">
      <w:pPr>
        <w:spacing w:after="20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drawing>
          <wp:inline wp14:editId="14D62B1C" wp14:anchorId="4C5497DC">
            <wp:extent cx="5753098" cy="1447800"/>
            <wp:effectExtent l="0" t="0" r="0" b="0"/>
            <wp:docPr id="748379395" name="" descr="dpd_user_login (1).png" title=""/>
            <wp:cNvGraphicFramePr>
              <a:graphicFrameLocks noChangeAspect="1"/>
            </wp:cNvGraphicFramePr>
            <a:graphic>
              <a:graphicData uri="http://schemas.openxmlformats.org/drawingml/2006/picture">
                <pic:pic>
                  <pic:nvPicPr>
                    <pic:cNvPr id="0" name=""/>
                    <pic:cNvPicPr/>
                  </pic:nvPicPr>
                  <pic:blipFill>
                    <a:blip r:embed="R8b1c2a5cb0ee49c6">
                      <a:extLst>
                        <a:ext xmlns:a="http://schemas.openxmlformats.org/drawingml/2006/main" uri="{28A0092B-C50C-407E-A947-70E740481C1C}">
                          <a14:useLocalDpi val="0"/>
                        </a:ext>
                      </a:extLst>
                    </a:blip>
                    <a:stretch>
                      <a:fillRect/>
                    </a:stretch>
                  </pic:blipFill>
                  <pic:spPr>
                    <a:xfrm>
                      <a:off x="0" y="0"/>
                      <a:ext cx="5753098" cy="144780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3.att. Sistēmas modeļa lietotāja autorizācija</w:t>
      </w:r>
    </w:p>
    <w:p w:rsidR="3F97E205" w:rsidP="3F97E205" w:rsidRDefault="3F97E205" w14:paraId="4FE0620A" w14:textId="01194589">
      <w:pPr>
        <w:spacing w:after="200" w:line="360"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2E7F3ACD" w14:textId="72A7A39F">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Autorizējoties vispirms no datubāzes tiek nolasīta informācija, vai norādītais lietotājvārds vai epasts eksistē. Ja lietotājvārds vai epasts eksistē, tiek pārbaudīts, vai ievadītā parole sakrīt ar to, kas ir norādīta reģistrējoties. Ja parole ir ievadīta nekorekta, tad tiek izvadīts kļūdas paziņojums un tiek dotas iespēja ievadīt paroli vēlreiz neierobežotu reižu skaitu, vai arī gadījumā, ja parole sakrīt, tad lietotājam tiek izvadīts paziņojums par veiksmīgu autorizēšanos sistēmā ar sveiciena tekstu un tiek parādīts iepirkumu grozs.</w:t>
      </w:r>
    </w:p>
    <w:p w:rsidR="3F97E205" w:rsidP="3F97E205" w:rsidRDefault="3F97E205" w14:paraId="412DD8A6" w14:textId="7E5856B2">
      <w:pPr>
        <w:pStyle w:val="Normal"/>
        <w:rPr>
          <w:rFonts w:cs="Times New Roman"/>
        </w:rPr>
      </w:pPr>
    </w:p>
    <w:p w:rsidRPr="008A7681" w:rsidR="00355BB2" w:rsidP="00477A8A" w:rsidRDefault="00355BB2" w14:paraId="554F0C72" w14:textId="0ABB826E">
      <w:pPr>
        <w:rPr>
          <w:rFonts w:cs="Times New Roman"/>
        </w:rPr>
      </w:pPr>
    </w:p>
    <w:p w:rsidRPr="008A7681" w:rsidR="00DA6129" w:rsidP="00DA6129" w:rsidRDefault="00DA6129" w14:paraId="342AEB45" w14:textId="538A9282">
      <w:pPr>
        <w:rPr>
          <w:rFonts w:cs="Times New Roman"/>
          <w:b/>
        </w:rPr>
      </w:pPr>
      <w:r w:rsidRPr="008A7681">
        <w:rPr>
          <w:rFonts w:cs="Times New Roman"/>
        </w:rPr>
        <w:tab/>
      </w:r>
      <w:r w:rsidRPr="008A7681">
        <w:rPr>
          <w:rFonts w:cs="Times New Roman"/>
          <w:b/>
        </w:rPr>
        <w:t>3. Lietotāja izrakstīšanās</w:t>
      </w:r>
    </w:p>
    <w:p w:rsidR="00015202" w:rsidP="00DA6129" w:rsidRDefault="00DA6129" w14:paraId="4C0861FC" w14:textId="77777777">
      <w:pPr>
        <w:rPr>
          <w:rFonts w:cs="Times New Roman"/>
          <w:noProof/>
          <w:lang w:val="en-GB" w:eastAsia="en-GB" w:bidi="ar-SA"/>
        </w:rPr>
      </w:pPr>
      <w:r w:rsidRPr="008A7681">
        <w:rPr>
          <w:rFonts w:cs="Times New Roman"/>
        </w:rPr>
        <w:tab/>
      </w:r>
      <w:r w:rsidRPr="008A7681">
        <w:rPr>
          <w:rFonts w:cs="Times New Roman"/>
        </w:rPr>
        <w:t>Lietotāja izrakstīšanās ir funkcija, kas ļauj lietotājam nobeigt savu sesiju un iziet no sava profila. Lietotāja izrakst</w:t>
      </w:r>
      <w:r w:rsidRPr="008A7681" w:rsidR="00881735">
        <w:rPr>
          <w:rFonts w:cs="Times New Roman"/>
        </w:rPr>
        <w:t>īšanās noris sekojoši (skat. 4.3</w:t>
      </w:r>
      <w:r w:rsidRPr="008A7681">
        <w:rPr>
          <w:rFonts w:cs="Times New Roman"/>
        </w:rPr>
        <w:t>. att.).</w:t>
      </w:r>
      <w:r w:rsidRPr="00015202" w:rsidR="00015202">
        <w:rPr>
          <w:rFonts w:cs="Times New Roman"/>
          <w:noProof/>
          <w:lang w:val="en-GB" w:eastAsia="en-GB" w:bidi="ar-SA"/>
        </w:rPr>
        <w:t xml:space="preserve"> </w:t>
      </w:r>
    </w:p>
    <w:p w:rsidR="00DA6129" w:rsidP="3F97E205" w:rsidRDefault="00015202" w14:paraId="062355B4" w14:textId="3F244C57">
      <w:pPr>
        <w:pStyle w:val="Normal"/>
        <w:jc w:val="center"/>
      </w:pPr>
      <w:r>
        <w:drawing>
          <wp:inline wp14:editId="760D741F" wp14:anchorId="31143C6D">
            <wp:extent cx="4572000" cy="1162050"/>
            <wp:effectExtent l="0" t="0" r="0" b="0"/>
            <wp:docPr id="1778015364" name="" title=""/>
            <wp:cNvGraphicFramePr>
              <a:graphicFrameLocks noChangeAspect="1"/>
            </wp:cNvGraphicFramePr>
            <a:graphic>
              <a:graphicData uri="http://schemas.openxmlformats.org/drawingml/2006/picture">
                <pic:pic>
                  <pic:nvPicPr>
                    <pic:cNvPr id="0" name=""/>
                    <pic:cNvPicPr/>
                  </pic:nvPicPr>
                  <pic:blipFill>
                    <a:blip r:embed="Rcd0e183f9f984635">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Pr="008A7681" w:rsidR="00015202" w:rsidP="3F97E205" w:rsidRDefault="00015202" w14:paraId="4643360B" w14:textId="151BA990">
      <w:pPr>
        <w:jc w:val="center"/>
        <w:rPr>
          <w:rFonts w:cs="Times New Roman"/>
          <w:sz w:val="20"/>
          <w:szCs w:val="20"/>
        </w:rPr>
      </w:pPr>
      <w:r w:rsidRPr="3F97E205" w:rsidR="3F97E205">
        <w:rPr>
          <w:rFonts w:cs="Times New Roman"/>
          <w:sz w:val="20"/>
          <w:szCs w:val="20"/>
        </w:rPr>
        <w:t>4.3. att. Lietotāja izrakstīšanās datu plūsmu diagramma</w:t>
      </w:r>
    </w:p>
    <w:p w:rsidRPr="008A7681" w:rsidR="00015202" w:rsidP="00015202" w:rsidRDefault="00015202" w14:paraId="481B54D7" w14:textId="77777777">
      <w:pPr>
        <w:jc w:val="center"/>
        <w:rPr>
          <w:rFonts w:cs="Times New Roman"/>
        </w:rPr>
      </w:pPr>
    </w:p>
    <w:p w:rsidRPr="008A7681" w:rsidR="00DA6129" w:rsidP="00DA6129" w:rsidRDefault="00DA6129" w14:paraId="6C3EEEE2" w14:textId="0C535724">
      <w:pPr>
        <w:rPr>
          <w:rFonts w:cs="Times New Roman"/>
        </w:rPr>
      </w:pPr>
      <w:r w:rsidRPr="008A7681">
        <w:rPr>
          <w:rFonts w:cs="Times New Roman"/>
        </w:rPr>
        <w:tab/>
      </w:r>
      <w:r w:rsidRPr="008A7681">
        <w:rPr>
          <w:rFonts w:cs="Times New Roman"/>
        </w:rPr>
        <w:t xml:space="preserve">No sākuma tiek pārbaudīts vai lietotājam ir aktīva sesija, lai viņš to varētu pārtraukt, ja tādas nav, tad lietotājam tiek izvadīts paziņojums, ka viņš nav pieslēdzies. </w:t>
      </w:r>
    </w:p>
    <w:p w:rsidRPr="008A7681" w:rsidR="00DA6129" w:rsidP="00DA6129" w:rsidRDefault="00DA6129" w14:paraId="7442C77B" w14:textId="4A2D9B01">
      <w:pPr>
        <w:rPr>
          <w:rFonts w:cs="Times New Roman"/>
        </w:rPr>
      </w:pPr>
      <w:r w:rsidRPr="008A7681">
        <w:rPr>
          <w:rFonts w:cs="Times New Roman"/>
        </w:rPr>
        <w:tab/>
      </w:r>
      <w:r w:rsidRPr="008A7681">
        <w:rPr>
          <w:rFonts w:cs="Times New Roman"/>
        </w:rPr>
        <w:t>Tālāk lietotāja sesija tiek pārtraukta un lietotājs tiek pāradresēts uz sākuma lapu.</w:t>
      </w:r>
    </w:p>
    <w:p w:rsidRPr="008A7681" w:rsidR="00DA6129" w:rsidP="00DA6129" w:rsidRDefault="00DA6129" w14:paraId="049B2F63" w14:textId="47405C1D">
      <w:pPr>
        <w:rPr>
          <w:rFonts w:cs="Times New Roman"/>
        </w:rPr>
      </w:pPr>
    </w:p>
    <w:p w:rsidRPr="008A7681" w:rsidR="00DA6129" w:rsidP="3F97E205" w:rsidRDefault="00DA6129" w14:paraId="653C66E3" w14:textId="51642477">
      <w:pPr>
        <w:pStyle w:val="Normal"/>
        <w:spacing w:after="200" w:line="36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Pr>
          <w:rFonts w:cs="Times New Roman"/>
          <w:b w:val="1"/>
          <w:bCs w:val="1"/>
        </w:rPr>
        <w:t>4. Administratorā autorizācija</w:t>
      </w:r>
    </w:p>
    <w:p w:rsidRPr="008A7681" w:rsidR="00DA6129" w:rsidP="3F97E205" w:rsidRDefault="00DA6129" w14:paraId="5F4C0DE7" w14:textId="0FE42216">
      <w:pPr>
        <w:pStyle w:val="Normal"/>
        <w:spacing w:after="200" w:line="360" w:lineRule="auto"/>
        <w:ind w:left="0"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Pr>
          <w:rFonts w:cs="Times New Roman"/>
          <w:b w:val="1"/>
          <w:bCs w:val="1"/>
        </w:rPr>
        <w:t xml:space="preserve">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Administratora panelim ir atsevišķa lapa, kur ir pieeja visām administratora funkcijām (sk. 4.att.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Sistemas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modeļa administratora autorizācija).</w:t>
      </w:r>
    </w:p>
    <w:p w:rsidRPr="008A7681" w:rsidR="00DA6129" w:rsidP="3F97E205" w:rsidRDefault="00DA6129" w14:paraId="029DD0FD" w14:textId="7FBCE8FF">
      <w:pPr>
        <w:spacing w:after="20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drawing>
          <wp:inline wp14:editId="64FAE37A" wp14:anchorId="425FD25A">
            <wp:extent cx="5753098" cy="1447800"/>
            <wp:effectExtent l="0" t="0" r="0" b="0"/>
            <wp:docPr id="1469100720" name="" descr="dpd_admin_login (1).png" title=""/>
            <wp:cNvGraphicFramePr>
              <a:graphicFrameLocks noChangeAspect="1"/>
            </wp:cNvGraphicFramePr>
            <a:graphic>
              <a:graphicData uri="http://schemas.openxmlformats.org/drawingml/2006/picture">
                <pic:pic>
                  <pic:nvPicPr>
                    <pic:cNvPr id="0" name=""/>
                    <pic:cNvPicPr/>
                  </pic:nvPicPr>
                  <pic:blipFill>
                    <a:blip r:embed="Rab6cfa3465c441cc">
                      <a:extLst>
                        <a:ext xmlns:a="http://schemas.openxmlformats.org/drawingml/2006/main" uri="{28A0092B-C50C-407E-A947-70E740481C1C}">
                          <a14:useLocalDpi val="0"/>
                        </a:ext>
                      </a:extLst>
                    </a:blip>
                    <a:stretch>
                      <a:fillRect/>
                    </a:stretch>
                  </pic:blipFill>
                  <pic:spPr>
                    <a:xfrm>
                      <a:off x="0" y="0"/>
                      <a:ext cx="5753098" cy="1447800"/>
                    </a:xfrm>
                    <a:prstGeom prst="rect">
                      <a:avLst/>
                    </a:prstGeom>
                  </pic:spPr>
                </pic:pic>
              </a:graphicData>
            </a:graphic>
          </wp:inline>
        </w:drawing>
      </w:r>
    </w:p>
    <w:p w:rsidRPr="008A7681" w:rsidR="00DA6129" w:rsidP="3F97E205" w:rsidRDefault="00DA6129" w14:paraId="67505ED7" w14:textId="43DE785F">
      <w:pPr>
        <w:pStyle w:val="Normal"/>
        <w:tabs>
          <w:tab w:val="left" w:leader="none" w:pos="142"/>
        </w:tabs>
        <w:spacing w:after="200" w:line="36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4. att. Sistēmas modeļa administratora autorizācija</w:t>
      </w:r>
    </w:p>
    <w:p w:rsidRPr="008A7681" w:rsidR="00DA6129" w:rsidP="3F97E205" w:rsidRDefault="00DA6129" w14:paraId="15F9C675" w14:textId="58E2D31B">
      <w:pPr>
        <w:spacing w:after="20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Pr="008A7681" w:rsidR="00DA6129" w:rsidP="3F97E205" w:rsidRDefault="00DA6129" w14:paraId="6088D51D" w14:textId="491EB59A">
      <w:pPr>
        <w:spacing w:after="20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Interneta veikala pārvaldības sistēma ir atsevišķa lapa, kas atbild par visu interneta veikalā notiekošo, kur ir iespējams gan veikt darbības ar precēm, gan lietotājiem, kā arī pasūtījumiem. Sistēmai ir tikai viens administratora konts, kas atbild par sistēmu, pasūtījumiem un precēm.</w:t>
      </w:r>
    </w:p>
    <w:p w:rsidRPr="008A7681" w:rsidR="00DA6129" w:rsidP="3F97E205" w:rsidRDefault="00DA6129" w14:paraId="308E9E50" w14:textId="4C70B4A5">
      <w:pPr>
        <w:pStyle w:val="Normal"/>
        <w:spacing w:after="20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 Pievienot preci iepirkumu grozam</w:t>
      </w:r>
    </w:p>
    <w:p w:rsidRPr="008A7681" w:rsidR="00DA6129" w:rsidP="3F97E205" w:rsidRDefault="00DA6129" w14:paraId="5A52B132" w14:textId="4E7DB431">
      <w:pPr>
        <w:spacing w:after="200" w:line="360" w:lineRule="auto"/>
        <w:ind w:left="142"/>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Pr="008A7681" w:rsidR="00DA6129" w:rsidP="3F97E205" w:rsidRDefault="00DA6129" w14:paraId="7F07F82C" w14:textId="05168C4B">
      <w:pPr>
        <w:spacing w:after="200" w:line="360" w:lineRule="auto"/>
        <w:ind w:left="142" w:firstLine="5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Lietotājam izvēloties preci, lai to nopirktu, tā ir jāpievieno iepirkumu grozā. Iepirkumu grozā var pievienot vienu vai vairākas preces (sk. 7.att. Sistēmas modeļa Preču ievietošana iepirkumu grozā).</w:t>
      </w:r>
    </w:p>
    <w:p w:rsidRPr="008A7681" w:rsidR="00DA6129" w:rsidP="3F97E205" w:rsidRDefault="00DA6129" w14:paraId="47EFFDBB" w14:textId="07A5CEBE">
      <w:pPr>
        <w:pStyle w:val="Normal"/>
        <w:spacing w:after="200" w:line="360" w:lineRule="auto"/>
        <w:ind w:left="142" w:firstLine="567"/>
        <w:jc w:val="center"/>
      </w:pPr>
      <w:r>
        <w:drawing>
          <wp:inline wp14:editId="61A10702" wp14:anchorId="0152A6B6">
            <wp:extent cx="4572000" cy="2314575"/>
            <wp:effectExtent l="0" t="0" r="0" b="0"/>
            <wp:docPr id="525211472" name="" title=""/>
            <wp:cNvGraphicFramePr>
              <a:graphicFrameLocks noChangeAspect="1"/>
            </wp:cNvGraphicFramePr>
            <a:graphic>
              <a:graphicData uri="http://schemas.openxmlformats.org/drawingml/2006/picture">
                <pic:pic>
                  <pic:nvPicPr>
                    <pic:cNvPr id="0" name=""/>
                    <pic:cNvPicPr/>
                  </pic:nvPicPr>
                  <pic:blipFill>
                    <a:blip r:embed="Re9f0c67c5de14446">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Pr="008A7681" w:rsidR="00DA6129" w:rsidP="3F97E205" w:rsidRDefault="00DA6129" w14:paraId="684F7EEB" w14:textId="5C10B045">
      <w:pPr>
        <w:pStyle w:val="Normal"/>
        <w:spacing w:after="200" w:line="36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5. att. Sistēmas modeļa Preču ievietošana iepirkumu grozā</w:t>
      </w:r>
    </w:p>
    <w:p w:rsidRPr="008A7681" w:rsidR="00DA6129" w:rsidP="3F97E205" w:rsidRDefault="00DA6129" w14:paraId="1661E60F" w14:textId="0E45AA50">
      <w:pPr>
        <w:spacing w:after="20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Pr="008A7681" w:rsidR="00DA6129" w:rsidP="3F97E205" w:rsidRDefault="00DA6129" w14:paraId="641D599A" w14:textId="3AC63E11">
      <w:pPr>
        <w:spacing w:after="200" w:line="360" w:lineRule="auto"/>
        <w:ind w:left="142" w:firstLine="56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Ja preces ir vairākas, tad preču summa tiek saskaitīta un parādīta iepirkumu groza kopējā vērtība. Iepirkumu groza vērtības tiek glabātas datubāzē kā pagaidu dati, kas iztukšojot grozu tiek izdzēsti.</w:t>
      </w:r>
    </w:p>
    <w:p w:rsidRPr="008A7681" w:rsidR="00DA6129" w:rsidP="3F97E205" w:rsidRDefault="00DA6129" w14:paraId="2B02AC2B" w14:textId="2BE1FE49">
      <w:pPr>
        <w:pStyle w:val="Normal"/>
        <w:rPr>
          <w:rFonts w:cs="Times New Roman"/>
          <w:b w:val="1"/>
          <w:bCs w:val="1"/>
        </w:rPr>
      </w:pPr>
      <w:r w:rsidRPr="008A7681">
        <w:rPr>
          <w:rFonts w:cs="Times New Roman"/>
        </w:rPr>
        <w:lastRenderedPageBreak/>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r w:rsidRPr="008A7681">
        <w:rPr>
          <w:rFonts w:cs="Times New Roman"/>
        </w:rPr>
        <w:tab/>
      </w:r>
    </w:p>
    <w:p w:rsidRPr="008A7681" w:rsidR="00074A65" w:rsidRDefault="00074A65" w14:paraId="13267CA4" w14:textId="77777777">
      <w:pPr>
        <w:spacing w:line="240" w:lineRule="auto"/>
        <w:jc w:val="left"/>
        <w:rPr>
          <w:rFonts w:cs="Times New Roman"/>
          <w:b/>
          <w:bCs/>
          <w:caps/>
          <w:sz w:val="28"/>
          <w:szCs w:val="28"/>
        </w:rPr>
      </w:pPr>
      <w:r w:rsidRPr="008A7681">
        <w:rPr>
          <w:rFonts w:cs="Times New Roman"/>
        </w:rPr>
        <w:br w:type="page"/>
      </w:r>
    </w:p>
    <w:p w:rsidRPr="008A7681" w:rsidR="00733B33" w:rsidP="00733B33" w:rsidRDefault="00733B33" w14:paraId="2103E44B" w14:textId="74D10E82">
      <w:pPr>
        <w:pStyle w:val="Heading1"/>
        <w:rPr>
          <w:rFonts w:cs="Times New Roman"/>
        </w:rPr>
      </w:pPr>
      <w:bookmarkStart w:name="_Toc1579140682" w:id="1653922756"/>
      <w:r w:rsidRPr="3F97E205" w:rsidR="3F97E205">
        <w:rPr>
          <w:rFonts w:cs="Times New Roman"/>
        </w:rPr>
        <w:t>Datu struktūru apraksts</w:t>
      </w:r>
      <w:bookmarkEnd w:id="1653922756"/>
    </w:p>
    <w:p w:rsidRPr="008A7681" w:rsidR="00074A65" w:rsidP="00C13190" w:rsidRDefault="00C13190" w14:paraId="6FEDC3D0" w14:textId="7EE8BA1B">
      <w:pPr>
        <w:ind w:left="432"/>
        <w:rPr>
          <w:rFonts w:cs="Times New Roman"/>
        </w:rPr>
      </w:pPr>
      <w:r w:rsidRPr="008A7681">
        <w:rPr>
          <w:rFonts w:cs="Times New Roman"/>
        </w:rPr>
        <w:t>Datubāze sastāv no sešām tabulām</w:t>
      </w:r>
      <w:r w:rsidR="00B80FCC">
        <w:rPr>
          <w:rFonts w:cs="Times New Roman"/>
        </w:rPr>
        <w:t xml:space="preserve"> un ietver sevī sekojošu infromāciju</w:t>
      </w:r>
      <w:r w:rsidRPr="008A7681">
        <w:rPr>
          <w:rFonts w:cs="Times New Roman"/>
        </w:rPr>
        <w:t>.</w:t>
      </w:r>
    </w:p>
    <w:p w:rsidRPr="008A7681" w:rsidR="00074A65" w:rsidP="00074A65" w:rsidRDefault="00074A65" w14:paraId="3110EF44" w14:textId="57880429">
      <w:pPr>
        <w:pStyle w:val="ListParagraph"/>
        <w:numPr>
          <w:ilvl w:val="0"/>
          <w:numId w:val="29"/>
        </w:numPr>
        <w:rPr>
          <w:rFonts w:cs="Times New Roman"/>
        </w:rPr>
      </w:pPr>
      <w:r w:rsidRPr="3F97E205" w:rsidR="3F97E205">
        <w:rPr>
          <w:rFonts w:cs="Times New Roman"/>
        </w:rPr>
        <w:t xml:space="preserve">Tabula </w:t>
      </w:r>
      <w:r w:rsidRPr="3F97E205" w:rsidR="3F97E205">
        <w:rPr>
          <w:rFonts w:cs="Times New Roman"/>
          <w:b w:val="1"/>
          <w:bCs w:val="1"/>
        </w:rPr>
        <w:t>users</w:t>
      </w:r>
      <w:r w:rsidRPr="3F97E205" w:rsidR="3F97E205">
        <w:rPr>
          <w:rFonts w:cs="Times New Roman"/>
        </w:rPr>
        <w:t xml:space="preserve"> glabā datus par lietotājiem.</w:t>
      </w:r>
    </w:p>
    <w:p w:rsidRPr="008A7681" w:rsidR="00074A65" w:rsidP="00074A65" w:rsidRDefault="00211506" w14:paraId="611CFDEC" w14:textId="6FA9F32C">
      <w:pPr>
        <w:pStyle w:val="ListParagraph"/>
        <w:numPr>
          <w:ilvl w:val="0"/>
          <w:numId w:val="29"/>
        </w:numPr>
        <w:rPr>
          <w:rFonts w:cs="Times New Roman"/>
        </w:rPr>
      </w:pPr>
      <w:r w:rsidRPr="3F97E205" w:rsidR="3F97E205">
        <w:rPr>
          <w:rFonts w:cs="Times New Roman"/>
        </w:rPr>
        <w:t xml:space="preserve">Tabula </w:t>
      </w:r>
      <w:proofErr w:type="spellStart"/>
      <w:r w:rsidRPr="3F97E205" w:rsidR="3F97E205">
        <w:rPr>
          <w:rFonts w:cs="Times New Roman"/>
          <w:b w:val="1"/>
          <w:bCs w:val="1"/>
        </w:rPr>
        <w:t>products</w:t>
      </w:r>
      <w:proofErr w:type="spellEnd"/>
      <w:r w:rsidRPr="3F97E205" w:rsidR="3F97E205">
        <w:rPr>
          <w:rFonts w:cs="Times New Roman"/>
          <w:b w:val="1"/>
          <w:bCs w:val="1"/>
        </w:rPr>
        <w:t xml:space="preserve"> </w:t>
      </w:r>
      <w:r w:rsidRPr="3F97E205" w:rsidR="3F97E205">
        <w:rPr>
          <w:rFonts w:cs="Times New Roman"/>
        </w:rPr>
        <w:t xml:space="preserve"> glabā datus precēm.</w:t>
      </w:r>
    </w:p>
    <w:p w:rsidR="00074A65" w:rsidP="00074A65" w:rsidRDefault="00211506" w14:paraId="66D547C9" w14:textId="148BABC0">
      <w:pPr>
        <w:pStyle w:val="ListParagraph"/>
        <w:numPr>
          <w:ilvl w:val="0"/>
          <w:numId w:val="29"/>
        </w:numPr>
        <w:rPr>
          <w:rFonts w:cs="Times New Roman"/>
        </w:rPr>
      </w:pPr>
      <w:r w:rsidRPr="3F97E205" w:rsidR="3F97E205">
        <w:rPr>
          <w:rFonts w:cs="Times New Roman"/>
        </w:rPr>
        <w:t xml:space="preserve">Tabula </w:t>
      </w:r>
      <w:proofErr w:type="spellStart"/>
      <w:r w:rsidRPr="3F97E205" w:rsidR="3F97E205">
        <w:rPr>
          <w:rFonts w:cs="Times New Roman"/>
          <w:b w:val="1"/>
          <w:bCs w:val="1"/>
        </w:rPr>
        <w:t>cart</w:t>
      </w:r>
      <w:proofErr w:type="spellEnd"/>
      <w:r w:rsidRPr="3F97E205" w:rsidR="3F97E205">
        <w:rPr>
          <w:rFonts w:cs="Times New Roman"/>
          <w:b w:val="1"/>
          <w:bCs w:val="1"/>
        </w:rPr>
        <w:t xml:space="preserve"> </w:t>
      </w:r>
      <w:r w:rsidRPr="3F97E205" w:rsidR="3F97E205">
        <w:rPr>
          <w:rFonts w:cs="Times New Roman"/>
        </w:rPr>
        <w:t>glabā datus par precēm grozā.</w:t>
      </w:r>
    </w:p>
    <w:p w:rsidR="00211506" w:rsidP="00074A65" w:rsidRDefault="00211506" w14:paraId="68F6CC34" w14:textId="4EA1CFD9">
      <w:pPr>
        <w:pStyle w:val="ListParagraph"/>
        <w:numPr>
          <w:ilvl w:val="0"/>
          <w:numId w:val="29"/>
        </w:numPr>
        <w:rPr>
          <w:rFonts w:cs="Times New Roman"/>
        </w:rPr>
      </w:pPr>
      <w:r w:rsidRPr="3F97E205" w:rsidR="3F97E205">
        <w:rPr>
          <w:rFonts w:cs="Times New Roman"/>
        </w:rPr>
        <w:t xml:space="preserve">Tabula </w:t>
      </w:r>
      <w:proofErr w:type="spellStart"/>
      <w:r w:rsidRPr="3F97E205" w:rsidR="3F97E205">
        <w:rPr>
          <w:rFonts w:cs="Times New Roman"/>
          <w:b w:val="1"/>
          <w:bCs w:val="1"/>
        </w:rPr>
        <w:t>messages</w:t>
      </w:r>
      <w:proofErr w:type="spellEnd"/>
      <w:r w:rsidRPr="3F97E205" w:rsidR="3F97E205">
        <w:rPr>
          <w:rFonts w:cs="Times New Roman"/>
          <w:b w:val="1"/>
          <w:bCs w:val="1"/>
        </w:rPr>
        <w:t xml:space="preserve"> </w:t>
      </w:r>
      <w:r w:rsidRPr="3F97E205" w:rsidR="3F97E205">
        <w:rPr>
          <w:rFonts w:cs="Times New Roman"/>
        </w:rPr>
        <w:t>glabā datus par vēstulēm no lietotāja.</w:t>
      </w:r>
    </w:p>
    <w:p w:rsidR="00211506" w:rsidP="00074A65" w:rsidRDefault="00211506" w14:paraId="2D71DB96" w14:textId="50831E12">
      <w:pPr>
        <w:pStyle w:val="ListParagraph"/>
        <w:numPr>
          <w:ilvl w:val="0"/>
          <w:numId w:val="29"/>
        </w:numPr>
        <w:rPr>
          <w:rFonts w:cs="Times New Roman"/>
        </w:rPr>
      </w:pPr>
      <w:r w:rsidRPr="3F97E205" w:rsidR="3F97E205">
        <w:rPr>
          <w:rFonts w:cs="Times New Roman"/>
        </w:rPr>
        <w:t xml:space="preserve">Tabula </w:t>
      </w:r>
      <w:r w:rsidRPr="3F97E205" w:rsidR="3F97E205">
        <w:rPr>
          <w:rFonts w:cs="Times New Roman"/>
          <w:b w:val="1"/>
          <w:bCs w:val="1"/>
        </w:rPr>
        <w:t xml:space="preserve">orders </w:t>
      </w:r>
      <w:r w:rsidRPr="3F97E205" w:rsidR="3F97E205">
        <w:rPr>
          <w:rFonts w:cs="Times New Roman"/>
        </w:rPr>
        <w:t>glabā datus par pasūtījumiem.</w:t>
      </w:r>
    </w:p>
    <w:p w:rsidRPr="008A7681" w:rsidR="00211506" w:rsidP="00074A65" w:rsidRDefault="00211506" w14:paraId="1330384B" w14:textId="58D1A700">
      <w:pPr>
        <w:pStyle w:val="ListParagraph"/>
        <w:numPr>
          <w:ilvl w:val="0"/>
          <w:numId w:val="29"/>
        </w:numPr>
        <w:rPr>
          <w:rFonts w:cs="Times New Roman"/>
        </w:rPr>
      </w:pPr>
      <w:r w:rsidRPr="3F97E205" w:rsidR="3F97E205">
        <w:rPr>
          <w:rFonts w:cs="Times New Roman"/>
        </w:rPr>
        <w:t xml:space="preserve">Tabula </w:t>
      </w:r>
      <w:proofErr w:type="spellStart"/>
      <w:r w:rsidRPr="3F97E205" w:rsidR="3F97E205">
        <w:rPr>
          <w:rFonts w:cs="Times New Roman"/>
          <w:b w:val="1"/>
          <w:bCs w:val="1"/>
        </w:rPr>
        <w:t>admin</w:t>
      </w:r>
      <w:proofErr w:type="spellEnd"/>
      <w:r w:rsidRPr="3F97E205" w:rsidR="3F97E205">
        <w:rPr>
          <w:rFonts w:cs="Times New Roman"/>
          <w:b w:val="1"/>
          <w:bCs w:val="1"/>
        </w:rPr>
        <w:t xml:space="preserve"> </w:t>
      </w:r>
      <w:r w:rsidRPr="3F97E205" w:rsidR="3F97E205">
        <w:rPr>
          <w:rFonts w:cs="Times New Roman"/>
        </w:rPr>
        <w:t>glabā datus par administrātoriem.</w:t>
      </w:r>
    </w:p>
    <w:p w:rsidRPr="008A7681" w:rsidR="009D6E25" w:rsidP="00211506" w:rsidRDefault="00B80FCC" w14:paraId="47B91BEF" w14:textId="60F5E0EF">
      <w:pPr>
        <w:ind w:left="432"/>
        <w:rPr>
          <w:rFonts w:cs="Times New Roman"/>
        </w:rPr>
      </w:pPr>
      <w:r w:rsidRPr="63D1F7DF" w:rsidR="63D1F7DF">
        <w:rPr>
          <w:rFonts w:cs="Times New Roman"/>
        </w:rPr>
        <w:t>Kuras tiek attēlotas tabulu relāciju shēmā</w:t>
      </w:r>
      <w:r w:rsidRPr="63D1F7DF" w:rsidR="63D1F7DF">
        <w:rPr>
          <w:rFonts w:cs="Times New Roman"/>
        </w:rPr>
        <w:t xml:space="preserve"> (skat. 5.1. att. ).</w:t>
      </w:r>
    </w:p>
    <w:p w:rsidRPr="008A7681" w:rsidR="009D6E25" w:rsidP="3F97E205" w:rsidRDefault="00211506" w14:paraId="415082FA" w14:textId="4B1C3011">
      <w:pPr>
        <w:pStyle w:val="Normal"/>
        <w:ind w:left="432"/>
      </w:pPr>
      <w:r>
        <w:drawing>
          <wp:inline wp14:editId="78C37A52" wp14:anchorId="055DD563">
            <wp:extent cx="5629275" cy="3002280"/>
            <wp:effectExtent l="0" t="0" r="0" b="0"/>
            <wp:docPr id="1061805000" name="" title=""/>
            <wp:cNvGraphicFramePr>
              <a:graphicFrameLocks noChangeAspect="1"/>
            </wp:cNvGraphicFramePr>
            <a:graphic>
              <a:graphicData uri="http://schemas.openxmlformats.org/drawingml/2006/picture">
                <pic:pic>
                  <pic:nvPicPr>
                    <pic:cNvPr id="0" name=""/>
                    <pic:cNvPicPr/>
                  </pic:nvPicPr>
                  <pic:blipFill>
                    <a:blip r:embed="R6d40ff7990544c09">
                      <a:extLst>
                        <a:ext xmlns:a="http://schemas.openxmlformats.org/drawingml/2006/main" uri="{28A0092B-C50C-407E-A947-70E740481C1C}">
                          <a14:useLocalDpi val="0"/>
                        </a:ext>
                      </a:extLst>
                    </a:blip>
                    <a:stretch>
                      <a:fillRect/>
                    </a:stretch>
                  </pic:blipFill>
                  <pic:spPr>
                    <a:xfrm>
                      <a:off x="0" y="0"/>
                      <a:ext cx="5629275" cy="3002280"/>
                    </a:xfrm>
                    <a:prstGeom prst="rect">
                      <a:avLst/>
                    </a:prstGeom>
                  </pic:spPr>
                </pic:pic>
              </a:graphicData>
            </a:graphic>
          </wp:inline>
        </w:drawing>
      </w:r>
    </w:p>
    <w:p w:rsidRPr="008A7681" w:rsidR="009D6E25" w:rsidP="009D6E25" w:rsidRDefault="009D6E25" w14:paraId="0F42748D" w14:textId="21E9C99F">
      <w:pPr>
        <w:pStyle w:val="ListParagraph"/>
        <w:jc w:val="center"/>
        <w:rPr>
          <w:rFonts w:cs="Times New Roman"/>
          <w:sz w:val="20"/>
        </w:rPr>
      </w:pPr>
      <w:r w:rsidRPr="008A7681">
        <w:rPr>
          <w:rFonts w:cs="Times New Roman"/>
          <w:sz w:val="20"/>
        </w:rPr>
        <w:t>5.1. att. Datu bāzes relācijas shēma</w:t>
      </w:r>
    </w:p>
    <w:p w:rsidRPr="008A7681" w:rsidR="009D6E25" w:rsidRDefault="009D6E25" w14:paraId="20E89CB9" w14:textId="1B282936">
      <w:pPr>
        <w:spacing w:line="240" w:lineRule="auto"/>
        <w:jc w:val="left"/>
        <w:rPr>
          <w:rFonts w:cs="Times New Roman"/>
          <w:sz w:val="20"/>
        </w:rPr>
      </w:pPr>
      <w:r w:rsidRPr="3F97E205">
        <w:rPr>
          <w:rFonts w:cs="Times New Roman"/>
          <w:sz w:val="20"/>
          <w:szCs w:val="20"/>
        </w:rPr>
        <w:br w:type="page"/>
      </w:r>
    </w:p>
    <w:p w:rsidR="3F97E205" w:rsidP="3F97E205" w:rsidRDefault="3F97E205" w14:paraId="6493B7E0" w14:textId="1FAC60AA">
      <w:pPr>
        <w:ind w:firstLine="720"/>
        <w:rPr>
          <w:rFonts w:cs="Times New Roman"/>
        </w:rPr>
      </w:pPr>
      <w:r w:rsidRPr="3F97E205" w:rsidR="3F97E205">
        <w:rPr>
          <w:rFonts w:cs="Times New Roman"/>
        </w:rPr>
        <w:t>Tabula “</w:t>
      </w:r>
      <w:r w:rsidRPr="3F97E205" w:rsidR="3F97E205">
        <w:rPr>
          <w:rFonts w:cs="Times New Roman"/>
        </w:rPr>
        <w:t>Users</w:t>
      </w:r>
      <w:r w:rsidRPr="3F97E205" w:rsidR="3F97E205">
        <w:rPr>
          <w:rFonts w:cs="Times New Roman"/>
        </w:rPr>
        <w:t>” ietver sevī informāciju par lietotājiem.</w:t>
      </w:r>
    </w:p>
    <w:p w:rsidRPr="008A7681" w:rsidR="009D6E25" w:rsidP="3F97E205" w:rsidRDefault="009D6E25" w14:paraId="65D7042B" w14:textId="03AFF5D1">
      <w:pPr>
        <w:jc w:val="right"/>
        <w:rPr>
          <w:rFonts w:cs="Times New Roman"/>
          <w:sz w:val="20"/>
          <w:szCs w:val="20"/>
        </w:rPr>
      </w:pPr>
      <w:r w:rsidRPr="3F97E205" w:rsidR="3F97E205">
        <w:rPr>
          <w:rFonts w:cs="Times New Roman"/>
          <w:sz w:val="20"/>
          <w:szCs w:val="20"/>
        </w:rPr>
        <w:t>5.1. tabula</w:t>
      </w:r>
    </w:p>
    <w:p w:rsidRPr="008A7681" w:rsidR="009D6E25" w:rsidP="009D6E25" w:rsidRDefault="009D6E25" w14:paraId="1CA21455" w14:textId="56D5B6F0">
      <w:pPr>
        <w:jc w:val="center"/>
        <w:rPr>
          <w:rFonts w:cs="Times New Roman"/>
          <w:sz w:val="20"/>
        </w:rPr>
      </w:pPr>
      <w:r w:rsidRPr="008A7681">
        <w:rPr>
          <w:rFonts w:cs="Times New Roman"/>
          <w:sz w:val="20"/>
        </w:rPr>
        <w:t xml:space="preserve">Tabulas </w:t>
      </w:r>
      <w:r w:rsidRPr="008A7681">
        <w:rPr>
          <w:rFonts w:cs="Times New Roman"/>
          <w:b/>
          <w:sz w:val="20"/>
        </w:rPr>
        <w:t xml:space="preserve">“Users” </w:t>
      </w:r>
      <w:r w:rsidRPr="008A7681">
        <w:rPr>
          <w:rFonts w:cs="Times New Roman"/>
          <w:sz w:val="20"/>
        </w:rPr>
        <w:t>struktūra</w:t>
      </w:r>
    </w:p>
    <w:tbl>
      <w:tblPr>
        <w:tblStyle w:val="TableGrid"/>
        <w:tblW w:w="0" w:type="auto"/>
        <w:tblLook w:val="04A0" w:firstRow="1" w:lastRow="0" w:firstColumn="1" w:lastColumn="0" w:noHBand="0" w:noVBand="1"/>
      </w:tblPr>
      <w:tblGrid>
        <w:gridCol w:w="701"/>
        <w:gridCol w:w="1984"/>
        <w:gridCol w:w="1269"/>
        <w:gridCol w:w="1056"/>
        <w:gridCol w:w="4052"/>
      </w:tblGrid>
      <w:tr w:rsidRPr="008A7681" w:rsidR="009D6E25" w:rsidTr="3F97E205" w14:paraId="3098014D" w14:textId="77777777">
        <w:trPr>
          <w:trHeight w:val="397"/>
        </w:trPr>
        <w:tc>
          <w:tcPr>
            <w:tcW w:w="704" w:type="dxa"/>
            <w:tcMar/>
            <w:vAlign w:val="center"/>
          </w:tcPr>
          <w:p w:rsidRPr="00444BC5" w:rsidR="009D6E25" w:rsidP="00444BC5" w:rsidRDefault="009D6E25" w14:paraId="3B5EADFF" w14:textId="765EDD86">
            <w:pPr>
              <w:spacing w:line="240" w:lineRule="auto"/>
              <w:jc w:val="center"/>
              <w:rPr>
                <w:rFonts w:cs="Times New Roman"/>
                <w:b/>
              </w:rPr>
            </w:pPr>
            <w:r w:rsidRPr="00444BC5">
              <w:rPr>
                <w:rFonts w:cs="Times New Roman"/>
                <w:b/>
              </w:rPr>
              <w:t>Nr.</w:t>
            </w:r>
          </w:p>
        </w:tc>
        <w:tc>
          <w:tcPr>
            <w:tcW w:w="1985" w:type="dxa"/>
            <w:tcMar/>
            <w:vAlign w:val="center"/>
          </w:tcPr>
          <w:p w:rsidRPr="00444BC5" w:rsidR="009D6E25" w:rsidP="00444BC5" w:rsidRDefault="009D6E25" w14:paraId="3A45E97A" w14:textId="08B6D807">
            <w:pPr>
              <w:spacing w:line="240" w:lineRule="auto"/>
              <w:jc w:val="center"/>
              <w:rPr>
                <w:rFonts w:cs="Times New Roman"/>
                <w:b/>
              </w:rPr>
            </w:pPr>
            <w:r w:rsidRPr="00444BC5">
              <w:rPr>
                <w:rFonts w:cs="Times New Roman"/>
                <w:b/>
              </w:rPr>
              <w:t>Nosaukums</w:t>
            </w:r>
          </w:p>
        </w:tc>
        <w:tc>
          <w:tcPr>
            <w:tcW w:w="1275" w:type="dxa"/>
            <w:tcMar/>
            <w:vAlign w:val="center"/>
          </w:tcPr>
          <w:p w:rsidRPr="00444BC5" w:rsidR="009D6E25" w:rsidP="00444BC5" w:rsidRDefault="009D6E25" w14:paraId="271ABEFE" w14:textId="4E41C851">
            <w:pPr>
              <w:spacing w:line="240" w:lineRule="auto"/>
              <w:jc w:val="center"/>
              <w:rPr>
                <w:rFonts w:cs="Times New Roman"/>
                <w:b/>
              </w:rPr>
            </w:pPr>
            <w:r w:rsidRPr="00444BC5">
              <w:rPr>
                <w:rFonts w:cs="Times New Roman"/>
                <w:b/>
              </w:rPr>
              <w:t>Tips</w:t>
            </w:r>
          </w:p>
        </w:tc>
        <w:tc>
          <w:tcPr>
            <w:tcW w:w="993" w:type="dxa"/>
            <w:tcMar/>
            <w:vAlign w:val="center"/>
          </w:tcPr>
          <w:p w:rsidRPr="00444BC5" w:rsidR="009D6E25" w:rsidP="00444BC5" w:rsidRDefault="009D6E25" w14:paraId="481DEFAA" w14:textId="7697ADB8">
            <w:pPr>
              <w:spacing w:line="240" w:lineRule="auto"/>
              <w:jc w:val="center"/>
              <w:rPr>
                <w:rFonts w:cs="Times New Roman"/>
                <w:b/>
              </w:rPr>
            </w:pPr>
            <w:r w:rsidRPr="00444BC5">
              <w:rPr>
                <w:rFonts w:cs="Times New Roman"/>
                <w:b/>
              </w:rPr>
              <w:t>Garums</w:t>
            </w:r>
          </w:p>
        </w:tc>
        <w:tc>
          <w:tcPr>
            <w:tcW w:w="4105" w:type="dxa"/>
            <w:tcMar/>
            <w:vAlign w:val="center"/>
          </w:tcPr>
          <w:p w:rsidRPr="00444BC5" w:rsidR="009D6E25" w:rsidP="00444BC5" w:rsidRDefault="009D6E25" w14:paraId="3F801AFC" w14:textId="423E20CF">
            <w:pPr>
              <w:spacing w:line="240" w:lineRule="auto"/>
              <w:jc w:val="center"/>
              <w:rPr>
                <w:rFonts w:cs="Times New Roman"/>
                <w:b/>
              </w:rPr>
            </w:pPr>
            <w:r w:rsidRPr="00444BC5">
              <w:rPr>
                <w:rFonts w:cs="Times New Roman"/>
                <w:b/>
              </w:rPr>
              <w:t>Piezīme</w:t>
            </w:r>
          </w:p>
        </w:tc>
      </w:tr>
      <w:tr w:rsidRPr="008A7681" w:rsidR="009D6E25" w:rsidTr="3F97E205" w14:paraId="31370987" w14:textId="77777777">
        <w:trPr>
          <w:trHeight w:val="397"/>
        </w:trPr>
        <w:tc>
          <w:tcPr>
            <w:tcW w:w="704" w:type="dxa"/>
            <w:tcMar/>
            <w:vAlign w:val="center"/>
          </w:tcPr>
          <w:p w:rsidRPr="008A7681" w:rsidR="009D6E25" w:rsidP="00444BC5" w:rsidRDefault="009D6E25" w14:paraId="19B78F26" w14:textId="74F321E5">
            <w:pPr>
              <w:spacing w:line="240" w:lineRule="auto"/>
              <w:jc w:val="left"/>
              <w:rPr>
                <w:rFonts w:cs="Times New Roman"/>
              </w:rPr>
            </w:pPr>
            <w:r w:rsidRPr="008A7681">
              <w:rPr>
                <w:rFonts w:cs="Times New Roman"/>
              </w:rPr>
              <w:t>1.</w:t>
            </w:r>
          </w:p>
        </w:tc>
        <w:tc>
          <w:tcPr>
            <w:tcW w:w="1985" w:type="dxa"/>
            <w:tcMar/>
            <w:vAlign w:val="center"/>
          </w:tcPr>
          <w:p w:rsidRPr="008A7681" w:rsidR="009D6E25" w:rsidP="3F97E205" w:rsidRDefault="000146B7" w14:paraId="31FB7009" w14:textId="3D27BF2F">
            <w:pPr>
              <w:pStyle w:val="Normal"/>
              <w:bidi w:val="0"/>
              <w:spacing w:before="0" w:beforeAutospacing="off" w:after="0" w:afterAutospacing="off" w:line="240" w:lineRule="auto"/>
              <w:ind w:left="0" w:right="0"/>
              <w:jc w:val="left"/>
            </w:pPr>
            <w:r w:rsidRPr="3F97E205" w:rsidR="3F97E205">
              <w:rPr>
                <w:rFonts w:cs="Times New Roman"/>
              </w:rPr>
              <w:t>id</w:t>
            </w:r>
          </w:p>
        </w:tc>
        <w:tc>
          <w:tcPr>
            <w:tcW w:w="1275" w:type="dxa"/>
            <w:tcMar/>
            <w:vAlign w:val="center"/>
          </w:tcPr>
          <w:p w:rsidRPr="008A7681" w:rsidR="009D6E25" w:rsidP="00444BC5" w:rsidRDefault="000146B7" w14:paraId="1605CAD6" w14:textId="52A8954C">
            <w:pPr>
              <w:spacing w:line="240" w:lineRule="auto"/>
              <w:jc w:val="left"/>
              <w:rPr>
                <w:rFonts w:cs="Times New Roman"/>
              </w:rPr>
            </w:pPr>
            <w:r w:rsidRPr="008A7681">
              <w:rPr>
                <w:rFonts w:cs="Times New Roman"/>
              </w:rPr>
              <w:t>Int</w:t>
            </w:r>
          </w:p>
        </w:tc>
        <w:tc>
          <w:tcPr>
            <w:tcW w:w="993" w:type="dxa"/>
            <w:tcMar/>
            <w:vAlign w:val="center"/>
          </w:tcPr>
          <w:p w:rsidRPr="008A7681" w:rsidR="009D6E25" w:rsidP="00444BC5" w:rsidRDefault="000146B7" w14:paraId="774324BE" w14:textId="5C70EAB0">
            <w:pPr>
              <w:spacing w:line="240" w:lineRule="auto"/>
              <w:jc w:val="left"/>
              <w:rPr>
                <w:rFonts w:cs="Times New Roman"/>
              </w:rPr>
            </w:pPr>
            <w:r w:rsidRPr="3F97E205" w:rsidR="3F97E205">
              <w:rPr>
                <w:rFonts w:cs="Times New Roman"/>
              </w:rPr>
              <w:t>100</w:t>
            </w:r>
          </w:p>
        </w:tc>
        <w:tc>
          <w:tcPr>
            <w:tcW w:w="4105" w:type="dxa"/>
            <w:tcMar/>
            <w:vAlign w:val="center"/>
          </w:tcPr>
          <w:p w:rsidRPr="008A7681" w:rsidR="009D6E25" w:rsidP="3F97E205" w:rsidRDefault="3489205A" w14:paraId="65E58548" w14:textId="2E12DCD3">
            <w:pPr>
              <w:pStyle w:val="Normal"/>
              <w:bidi w:val="0"/>
              <w:spacing w:before="0" w:beforeAutospacing="off" w:after="0" w:afterAutospacing="off" w:line="240" w:lineRule="auto"/>
              <w:ind w:left="0" w:right="0"/>
              <w:jc w:val="left"/>
            </w:pPr>
            <w:r w:rsidRPr="3F97E205" w:rsidR="3F97E205">
              <w:rPr>
                <w:rFonts w:cs="Times New Roman"/>
              </w:rPr>
              <w:t>PRIMARY KEY</w:t>
            </w:r>
          </w:p>
        </w:tc>
      </w:tr>
      <w:tr w:rsidRPr="008A7681" w:rsidR="009D6E25" w:rsidTr="3F97E205" w14:paraId="7661BBBF" w14:textId="77777777">
        <w:trPr>
          <w:trHeight w:val="397"/>
        </w:trPr>
        <w:tc>
          <w:tcPr>
            <w:tcW w:w="704" w:type="dxa"/>
            <w:tcMar/>
            <w:vAlign w:val="center"/>
          </w:tcPr>
          <w:p w:rsidRPr="008A7681" w:rsidR="009D6E25" w:rsidP="00444BC5" w:rsidRDefault="009D6E25" w14:paraId="5276B2F3" w14:textId="2E93CFAE">
            <w:pPr>
              <w:spacing w:line="240" w:lineRule="auto"/>
              <w:jc w:val="left"/>
              <w:rPr>
                <w:rFonts w:cs="Times New Roman"/>
              </w:rPr>
            </w:pPr>
            <w:r w:rsidRPr="008A7681">
              <w:rPr>
                <w:rFonts w:cs="Times New Roman"/>
              </w:rPr>
              <w:t>2.</w:t>
            </w:r>
          </w:p>
        </w:tc>
        <w:tc>
          <w:tcPr>
            <w:tcW w:w="1985" w:type="dxa"/>
            <w:tcMar/>
            <w:vAlign w:val="center"/>
          </w:tcPr>
          <w:p w:rsidRPr="008A7681" w:rsidR="009D6E25" w:rsidP="3F97E205" w:rsidRDefault="000146B7" w14:paraId="2EBBF529" w14:textId="399B23B6">
            <w:pPr>
              <w:pStyle w:val="Normal"/>
              <w:bidi w:val="0"/>
              <w:spacing w:before="0" w:beforeAutospacing="off" w:after="0" w:afterAutospacing="off" w:line="240" w:lineRule="auto"/>
              <w:ind w:left="0" w:right="0"/>
              <w:jc w:val="left"/>
            </w:pPr>
            <w:r w:rsidRPr="3F97E205" w:rsidR="3F97E205">
              <w:rPr>
                <w:rFonts w:cs="Times New Roman"/>
              </w:rPr>
              <w:t>name</w:t>
            </w:r>
          </w:p>
        </w:tc>
        <w:tc>
          <w:tcPr>
            <w:tcW w:w="1275" w:type="dxa"/>
            <w:tcMar/>
            <w:vAlign w:val="center"/>
          </w:tcPr>
          <w:p w:rsidRPr="008A7681" w:rsidR="009D6E25" w:rsidP="00444BC5" w:rsidRDefault="000146B7" w14:paraId="7BB8FA69" w14:textId="52B361D9">
            <w:pPr>
              <w:spacing w:line="240" w:lineRule="auto"/>
              <w:jc w:val="left"/>
              <w:rPr>
                <w:rFonts w:cs="Times New Roman"/>
              </w:rPr>
            </w:pPr>
            <w:r w:rsidRPr="008A7681">
              <w:rPr>
                <w:rFonts w:cs="Times New Roman"/>
              </w:rPr>
              <w:t>Varchar</w:t>
            </w:r>
          </w:p>
        </w:tc>
        <w:tc>
          <w:tcPr>
            <w:tcW w:w="993" w:type="dxa"/>
            <w:tcMar/>
            <w:vAlign w:val="center"/>
          </w:tcPr>
          <w:p w:rsidRPr="008A7681" w:rsidR="009D6E25" w:rsidP="3F97E205" w:rsidRDefault="000146B7" w14:paraId="026B8A28" w14:textId="1FADF93C">
            <w:pPr>
              <w:pStyle w:val="Normal"/>
              <w:bidi w:val="0"/>
              <w:spacing w:before="0" w:beforeAutospacing="off" w:after="0" w:afterAutospacing="off" w:line="240" w:lineRule="auto"/>
              <w:ind w:left="0" w:right="0"/>
              <w:jc w:val="left"/>
            </w:pPr>
            <w:r w:rsidRPr="3F97E205" w:rsidR="3F97E205">
              <w:rPr>
                <w:rFonts w:cs="Times New Roman"/>
              </w:rPr>
              <w:t>20</w:t>
            </w:r>
          </w:p>
        </w:tc>
        <w:tc>
          <w:tcPr>
            <w:tcW w:w="4105" w:type="dxa"/>
            <w:tcMar/>
            <w:vAlign w:val="center"/>
          </w:tcPr>
          <w:p w:rsidRPr="008A7681" w:rsidR="009D6E25" w:rsidP="00444BC5" w:rsidRDefault="000146B7" w14:paraId="729FC551" w14:textId="01BBEDE7">
            <w:pPr>
              <w:spacing w:line="240" w:lineRule="auto"/>
              <w:jc w:val="left"/>
              <w:rPr>
                <w:rFonts w:cs="Times New Roman"/>
              </w:rPr>
            </w:pPr>
            <w:r w:rsidRPr="008A7681">
              <w:rPr>
                <w:rFonts w:cs="Times New Roman"/>
              </w:rPr>
              <w:t>Lietotāja vārds</w:t>
            </w:r>
          </w:p>
        </w:tc>
      </w:tr>
      <w:tr w:rsidRPr="008A7681" w:rsidR="009D6E25" w:rsidTr="3F97E205" w14:paraId="10222159" w14:textId="77777777">
        <w:trPr>
          <w:trHeight w:val="397"/>
        </w:trPr>
        <w:tc>
          <w:tcPr>
            <w:tcW w:w="704" w:type="dxa"/>
            <w:tcMar/>
            <w:vAlign w:val="center"/>
          </w:tcPr>
          <w:p w:rsidRPr="008A7681" w:rsidR="009D6E25" w:rsidP="00444BC5" w:rsidRDefault="009D6E25" w14:paraId="1E6C80F4" w14:textId="1108FEBB">
            <w:pPr>
              <w:spacing w:line="240" w:lineRule="auto"/>
              <w:jc w:val="left"/>
              <w:rPr>
                <w:rFonts w:cs="Times New Roman"/>
              </w:rPr>
            </w:pPr>
            <w:r w:rsidRPr="008A7681">
              <w:rPr>
                <w:rFonts w:cs="Times New Roman"/>
              </w:rPr>
              <w:t>3.</w:t>
            </w:r>
          </w:p>
        </w:tc>
        <w:tc>
          <w:tcPr>
            <w:tcW w:w="1985" w:type="dxa"/>
            <w:tcMar/>
            <w:vAlign w:val="center"/>
          </w:tcPr>
          <w:p w:rsidRPr="008A7681" w:rsidR="009D6E25" w:rsidP="3F97E205" w:rsidRDefault="000146B7" w14:paraId="439BE024" w14:textId="03A89CA4">
            <w:pPr>
              <w:pStyle w:val="Normal"/>
              <w:bidi w:val="0"/>
              <w:spacing w:before="0" w:beforeAutospacing="off" w:after="0" w:afterAutospacing="off" w:line="240" w:lineRule="auto"/>
              <w:ind w:left="0" w:right="0"/>
              <w:jc w:val="left"/>
            </w:pPr>
            <w:r w:rsidRPr="3F97E205" w:rsidR="3F97E205">
              <w:rPr>
                <w:rFonts w:cs="Times New Roman"/>
              </w:rPr>
              <w:t>email</w:t>
            </w:r>
          </w:p>
        </w:tc>
        <w:tc>
          <w:tcPr>
            <w:tcW w:w="1275" w:type="dxa"/>
            <w:tcMar/>
            <w:vAlign w:val="center"/>
          </w:tcPr>
          <w:p w:rsidRPr="008A7681" w:rsidR="009D6E25" w:rsidP="00444BC5" w:rsidRDefault="000146B7" w14:paraId="4DF29434" w14:textId="2E7AF634">
            <w:pPr>
              <w:spacing w:line="240" w:lineRule="auto"/>
              <w:jc w:val="left"/>
              <w:rPr>
                <w:rFonts w:cs="Times New Roman"/>
              </w:rPr>
            </w:pPr>
            <w:r w:rsidRPr="008A7681">
              <w:rPr>
                <w:rFonts w:cs="Times New Roman"/>
              </w:rPr>
              <w:t>Varchar</w:t>
            </w:r>
          </w:p>
        </w:tc>
        <w:tc>
          <w:tcPr>
            <w:tcW w:w="993" w:type="dxa"/>
            <w:tcMar/>
            <w:vAlign w:val="center"/>
          </w:tcPr>
          <w:p w:rsidRPr="008A7681" w:rsidR="009D6E25" w:rsidP="00444BC5" w:rsidRDefault="000146B7" w14:paraId="6E2C6189" w14:textId="73599821">
            <w:pPr>
              <w:spacing w:line="240" w:lineRule="auto"/>
              <w:jc w:val="left"/>
              <w:rPr>
                <w:rFonts w:cs="Times New Roman"/>
              </w:rPr>
            </w:pPr>
            <w:r w:rsidRPr="3F97E205" w:rsidR="3F97E205">
              <w:rPr>
                <w:rFonts w:cs="Times New Roman"/>
              </w:rPr>
              <w:t>50</w:t>
            </w:r>
          </w:p>
        </w:tc>
        <w:tc>
          <w:tcPr>
            <w:tcW w:w="4105" w:type="dxa"/>
            <w:tcMar/>
            <w:vAlign w:val="center"/>
          </w:tcPr>
          <w:p w:rsidRPr="008A7681" w:rsidR="009D6E25" w:rsidP="00444BC5" w:rsidRDefault="000146B7" w14:paraId="37A6AC06" w14:textId="20AD0F25">
            <w:pPr>
              <w:spacing w:line="240" w:lineRule="auto"/>
              <w:jc w:val="left"/>
              <w:rPr>
                <w:rFonts w:cs="Times New Roman"/>
              </w:rPr>
            </w:pPr>
            <w:r w:rsidRPr="3F97E205" w:rsidR="3F97E205">
              <w:rPr>
                <w:rFonts w:cs="Times New Roman"/>
              </w:rPr>
              <w:t>Lietotāja e-pasts</w:t>
            </w:r>
          </w:p>
        </w:tc>
      </w:tr>
      <w:tr w:rsidRPr="008A7681" w:rsidR="009D6E25" w:rsidTr="3F97E205" w14:paraId="11ACBDC0" w14:textId="77777777">
        <w:trPr>
          <w:trHeight w:val="397"/>
        </w:trPr>
        <w:tc>
          <w:tcPr>
            <w:tcW w:w="704" w:type="dxa"/>
            <w:tcMar/>
            <w:vAlign w:val="center"/>
          </w:tcPr>
          <w:p w:rsidRPr="008A7681" w:rsidR="009D6E25" w:rsidP="00444BC5" w:rsidRDefault="009D6E25" w14:paraId="08660B88" w14:textId="7FDC5552">
            <w:pPr>
              <w:spacing w:line="240" w:lineRule="auto"/>
              <w:jc w:val="left"/>
              <w:rPr>
                <w:rFonts w:cs="Times New Roman"/>
              </w:rPr>
            </w:pPr>
            <w:r w:rsidRPr="008A7681">
              <w:rPr>
                <w:rFonts w:cs="Times New Roman"/>
              </w:rPr>
              <w:t>4.</w:t>
            </w:r>
          </w:p>
        </w:tc>
        <w:tc>
          <w:tcPr>
            <w:tcW w:w="1985" w:type="dxa"/>
            <w:tcMar/>
            <w:vAlign w:val="center"/>
          </w:tcPr>
          <w:p w:rsidRPr="008A7681" w:rsidR="009D6E25" w:rsidP="3F97E205" w:rsidRDefault="000146B7" w14:paraId="4DD51CB9" w14:textId="7E104A75">
            <w:pPr>
              <w:pStyle w:val="Normal"/>
              <w:bidi w:val="0"/>
              <w:spacing w:before="0" w:beforeAutospacing="off" w:after="0" w:afterAutospacing="off" w:line="240" w:lineRule="auto"/>
              <w:ind w:left="0" w:right="0"/>
              <w:jc w:val="left"/>
            </w:pPr>
            <w:r w:rsidRPr="3F97E205" w:rsidR="3F97E205">
              <w:rPr>
                <w:rFonts w:cs="Times New Roman"/>
              </w:rPr>
              <w:t>password</w:t>
            </w:r>
          </w:p>
        </w:tc>
        <w:tc>
          <w:tcPr>
            <w:tcW w:w="1275" w:type="dxa"/>
            <w:tcMar/>
            <w:vAlign w:val="center"/>
          </w:tcPr>
          <w:p w:rsidRPr="008A7681" w:rsidR="009D6E25" w:rsidP="00444BC5" w:rsidRDefault="000146B7" w14:paraId="03BBC784" w14:textId="6EB5527E">
            <w:pPr>
              <w:spacing w:line="240" w:lineRule="auto"/>
              <w:jc w:val="left"/>
              <w:rPr>
                <w:rFonts w:cs="Times New Roman"/>
              </w:rPr>
            </w:pPr>
            <w:r w:rsidRPr="008A7681">
              <w:rPr>
                <w:rFonts w:cs="Times New Roman"/>
              </w:rPr>
              <w:t>Varchar</w:t>
            </w:r>
          </w:p>
        </w:tc>
        <w:tc>
          <w:tcPr>
            <w:tcW w:w="993" w:type="dxa"/>
            <w:tcMar/>
            <w:vAlign w:val="center"/>
          </w:tcPr>
          <w:p w:rsidRPr="008A7681" w:rsidR="009D6E25" w:rsidP="3F97E205" w:rsidRDefault="000146B7" w14:paraId="55E1D26B" w14:textId="2E05C982">
            <w:pPr>
              <w:pStyle w:val="Normal"/>
              <w:bidi w:val="0"/>
              <w:spacing w:before="0" w:beforeAutospacing="off" w:after="0" w:afterAutospacing="off" w:line="240" w:lineRule="auto"/>
              <w:ind w:left="0" w:right="0"/>
              <w:jc w:val="left"/>
            </w:pPr>
            <w:r w:rsidRPr="3F97E205" w:rsidR="3F97E205">
              <w:rPr>
                <w:rFonts w:cs="Times New Roman"/>
              </w:rPr>
              <w:t>50</w:t>
            </w:r>
          </w:p>
        </w:tc>
        <w:tc>
          <w:tcPr>
            <w:tcW w:w="4105" w:type="dxa"/>
            <w:tcMar/>
            <w:vAlign w:val="center"/>
          </w:tcPr>
          <w:p w:rsidRPr="008A7681" w:rsidR="009D6E25" w:rsidP="00444BC5" w:rsidRDefault="000146B7" w14:paraId="535226F1" w14:textId="29D8C737">
            <w:pPr>
              <w:spacing w:line="240" w:lineRule="auto"/>
              <w:jc w:val="left"/>
              <w:rPr>
                <w:rFonts w:cs="Times New Roman"/>
              </w:rPr>
            </w:pPr>
            <w:r w:rsidRPr="3F97E205" w:rsidR="3F97E205">
              <w:rPr>
                <w:rFonts w:cs="Times New Roman"/>
              </w:rPr>
              <w:t>Lietotāja parole</w:t>
            </w:r>
          </w:p>
        </w:tc>
      </w:tr>
    </w:tbl>
    <w:p w:rsidRPr="008A7681" w:rsidR="009D6E25" w:rsidP="009D6E25" w:rsidRDefault="009D6E25" w14:paraId="5FD7F1F2" w14:textId="123AF87C">
      <w:pPr>
        <w:jc w:val="center"/>
        <w:rPr>
          <w:rFonts w:cs="Times New Roman"/>
          <w:sz w:val="20"/>
        </w:rPr>
      </w:pPr>
    </w:p>
    <w:p w:rsidRPr="008A7681" w:rsidR="000146B7" w:rsidP="000146B7" w:rsidRDefault="000146B7" w14:paraId="7B5B5608" w14:textId="51C6EA6C">
      <w:pPr>
        <w:rPr>
          <w:rFonts w:cs="Times New Roman"/>
        </w:rPr>
      </w:pPr>
      <w:r w:rsidRPr="008A7681">
        <w:rPr>
          <w:rFonts w:cs="Times New Roman"/>
        </w:rPr>
        <w:tab/>
      </w:r>
      <w:r w:rsidRPr="008A7681">
        <w:rPr>
          <w:rFonts w:cs="Times New Roman"/>
        </w:rPr>
        <w:t>Tabula “Products” ietver sevī informāciju par produktiem.</w:t>
      </w:r>
    </w:p>
    <w:p w:rsidRPr="008A7681" w:rsidR="000146B7" w:rsidP="3F97E205" w:rsidRDefault="000146B7" w14:paraId="5A59CB80" w14:textId="67B55863">
      <w:pPr>
        <w:jc w:val="right"/>
        <w:rPr>
          <w:rFonts w:cs="Times New Roman"/>
          <w:sz w:val="20"/>
          <w:szCs w:val="20"/>
        </w:rPr>
      </w:pPr>
      <w:r w:rsidRPr="3F97E205" w:rsidR="3F97E205">
        <w:rPr>
          <w:rFonts w:cs="Times New Roman"/>
          <w:sz w:val="20"/>
          <w:szCs w:val="20"/>
        </w:rPr>
        <w:t>5.2. tabula</w:t>
      </w:r>
    </w:p>
    <w:p w:rsidRPr="008A7681" w:rsidR="000146B7" w:rsidP="3F97E205" w:rsidRDefault="000146B7" w14:paraId="487CFF91" w14:textId="169B670B">
      <w:pPr>
        <w:jc w:val="center"/>
        <w:rPr>
          <w:rFonts w:cs="Times New Roman"/>
          <w:sz w:val="20"/>
          <w:szCs w:val="20"/>
        </w:rPr>
      </w:pPr>
      <w:r w:rsidRPr="3F97E205" w:rsidR="3F97E205">
        <w:rPr>
          <w:rFonts w:cs="Times New Roman"/>
          <w:sz w:val="20"/>
          <w:szCs w:val="20"/>
        </w:rPr>
        <w:t xml:space="preserve">Tabulas </w:t>
      </w:r>
      <w:r w:rsidRPr="3F97E205" w:rsidR="3F97E205">
        <w:rPr>
          <w:rFonts w:cs="Times New Roman"/>
          <w:b w:val="1"/>
          <w:bCs w:val="1"/>
          <w:sz w:val="20"/>
          <w:szCs w:val="20"/>
        </w:rPr>
        <w:t xml:space="preserve">“Products” </w:t>
      </w:r>
      <w:r w:rsidRPr="3F97E205" w:rsidR="3F97E205">
        <w:rPr>
          <w:rFonts w:cs="Times New Roman"/>
          <w:sz w:val="20"/>
          <w:szCs w:val="20"/>
        </w:rPr>
        <w:t>struktūra</w:t>
      </w:r>
    </w:p>
    <w:tbl>
      <w:tblPr>
        <w:tblStyle w:val="TableGrid"/>
        <w:tblW w:w="0" w:type="auto"/>
        <w:tblLook w:val="04A0" w:firstRow="1" w:lastRow="0" w:firstColumn="1" w:lastColumn="0" w:noHBand="0" w:noVBand="1"/>
      </w:tblPr>
      <w:tblGrid>
        <w:gridCol w:w="686"/>
        <w:gridCol w:w="2296"/>
        <w:gridCol w:w="1240"/>
        <w:gridCol w:w="1056"/>
        <w:gridCol w:w="3784"/>
      </w:tblGrid>
      <w:tr w:rsidRPr="008A7681" w:rsidR="000146B7" w:rsidTr="3F97E205" w14:paraId="63C12977" w14:textId="77777777">
        <w:trPr>
          <w:trHeight w:val="397"/>
        </w:trPr>
        <w:tc>
          <w:tcPr>
            <w:tcW w:w="704" w:type="dxa"/>
            <w:tcMar/>
            <w:vAlign w:val="center"/>
          </w:tcPr>
          <w:p w:rsidRPr="00444BC5" w:rsidR="000146B7" w:rsidP="009C5D5A" w:rsidRDefault="000146B7" w14:paraId="7E65290D" w14:textId="77777777">
            <w:pPr>
              <w:spacing w:line="240" w:lineRule="auto"/>
              <w:jc w:val="center"/>
              <w:rPr>
                <w:rFonts w:cs="Times New Roman"/>
                <w:b/>
              </w:rPr>
            </w:pPr>
            <w:r w:rsidRPr="00444BC5">
              <w:rPr>
                <w:rFonts w:cs="Times New Roman"/>
                <w:b/>
              </w:rPr>
              <w:t>Nr.</w:t>
            </w:r>
          </w:p>
        </w:tc>
        <w:tc>
          <w:tcPr>
            <w:tcW w:w="1985" w:type="dxa"/>
            <w:tcMar/>
            <w:vAlign w:val="center"/>
          </w:tcPr>
          <w:p w:rsidRPr="00444BC5" w:rsidR="000146B7" w:rsidP="009C5D5A" w:rsidRDefault="000146B7" w14:paraId="09E4CD97" w14:textId="77777777">
            <w:pPr>
              <w:spacing w:line="240" w:lineRule="auto"/>
              <w:jc w:val="center"/>
              <w:rPr>
                <w:rFonts w:cs="Times New Roman"/>
                <w:b/>
              </w:rPr>
            </w:pPr>
            <w:r w:rsidRPr="00444BC5">
              <w:rPr>
                <w:rFonts w:cs="Times New Roman"/>
                <w:b/>
              </w:rPr>
              <w:t>Nosaukums</w:t>
            </w:r>
          </w:p>
        </w:tc>
        <w:tc>
          <w:tcPr>
            <w:tcW w:w="1275" w:type="dxa"/>
            <w:tcMar/>
            <w:vAlign w:val="center"/>
          </w:tcPr>
          <w:p w:rsidRPr="00444BC5" w:rsidR="000146B7" w:rsidP="009C5D5A" w:rsidRDefault="000146B7" w14:paraId="29AFC2B1" w14:textId="77777777">
            <w:pPr>
              <w:spacing w:line="240" w:lineRule="auto"/>
              <w:jc w:val="center"/>
              <w:rPr>
                <w:rFonts w:cs="Times New Roman"/>
                <w:b/>
              </w:rPr>
            </w:pPr>
            <w:r w:rsidRPr="00444BC5">
              <w:rPr>
                <w:rFonts w:cs="Times New Roman"/>
                <w:b/>
              </w:rPr>
              <w:t>Tips</w:t>
            </w:r>
          </w:p>
        </w:tc>
        <w:tc>
          <w:tcPr>
            <w:tcW w:w="993" w:type="dxa"/>
            <w:tcMar/>
            <w:vAlign w:val="center"/>
          </w:tcPr>
          <w:p w:rsidRPr="00444BC5" w:rsidR="000146B7" w:rsidP="009C5D5A" w:rsidRDefault="000146B7" w14:paraId="56CCD9EA" w14:textId="77777777">
            <w:pPr>
              <w:spacing w:line="240" w:lineRule="auto"/>
              <w:jc w:val="center"/>
              <w:rPr>
                <w:rFonts w:cs="Times New Roman"/>
                <w:b/>
              </w:rPr>
            </w:pPr>
            <w:r w:rsidRPr="00444BC5">
              <w:rPr>
                <w:rFonts w:cs="Times New Roman"/>
                <w:b/>
              </w:rPr>
              <w:t>Garums</w:t>
            </w:r>
          </w:p>
        </w:tc>
        <w:tc>
          <w:tcPr>
            <w:tcW w:w="4105" w:type="dxa"/>
            <w:tcMar/>
            <w:vAlign w:val="center"/>
          </w:tcPr>
          <w:p w:rsidRPr="00444BC5" w:rsidR="000146B7" w:rsidP="009C5D5A" w:rsidRDefault="000146B7" w14:paraId="0BD0C924" w14:textId="77777777">
            <w:pPr>
              <w:spacing w:line="240" w:lineRule="auto"/>
              <w:jc w:val="center"/>
              <w:rPr>
                <w:rFonts w:cs="Times New Roman"/>
                <w:b/>
              </w:rPr>
            </w:pPr>
            <w:r w:rsidRPr="00444BC5">
              <w:rPr>
                <w:rFonts w:cs="Times New Roman"/>
                <w:b/>
              </w:rPr>
              <w:t>Piezīme</w:t>
            </w:r>
          </w:p>
        </w:tc>
      </w:tr>
      <w:tr w:rsidRPr="008A7681" w:rsidR="000146B7" w:rsidTr="3F97E205" w14:paraId="465BA3AC" w14:textId="77777777">
        <w:trPr>
          <w:trHeight w:val="397"/>
        </w:trPr>
        <w:tc>
          <w:tcPr>
            <w:tcW w:w="704" w:type="dxa"/>
            <w:tcMar/>
            <w:vAlign w:val="center"/>
          </w:tcPr>
          <w:p w:rsidRPr="008A7681" w:rsidR="000146B7" w:rsidP="00444BC5" w:rsidRDefault="000146B7" w14:paraId="0460ADB3" w14:textId="77777777">
            <w:pPr>
              <w:spacing w:line="240" w:lineRule="auto"/>
              <w:jc w:val="left"/>
              <w:rPr>
                <w:rFonts w:cs="Times New Roman"/>
              </w:rPr>
            </w:pPr>
            <w:r w:rsidRPr="008A7681">
              <w:rPr>
                <w:rFonts w:cs="Times New Roman"/>
              </w:rPr>
              <w:t>1.</w:t>
            </w:r>
          </w:p>
        </w:tc>
        <w:tc>
          <w:tcPr>
            <w:tcW w:w="1985" w:type="dxa"/>
            <w:tcMar/>
            <w:vAlign w:val="center"/>
          </w:tcPr>
          <w:p w:rsidRPr="008A7681" w:rsidR="000146B7" w:rsidP="3F97E205" w:rsidRDefault="000146B7" w14:paraId="0BF45BFC" w14:textId="5277402E">
            <w:pPr>
              <w:pStyle w:val="Normal"/>
              <w:bidi w:val="0"/>
              <w:spacing w:before="0" w:beforeAutospacing="off" w:after="0" w:afterAutospacing="off" w:line="240" w:lineRule="auto"/>
              <w:ind w:left="0" w:right="0"/>
              <w:jc w:val="left"/>
            </w:pPr>
            <w:r w:rsidRPr="3F97E205" w:rsidR="3F97E205">
              <w:rPr>
                <w:rFonts w:cs="Times New Roman"/>
              </w:rPr>
              <w:t>id</w:t>
            </w:r>
          </w:p>
        </w:tc>
        <w:tc>
          <w:tcPr>
            <w:tcW w:w="1275" w:type="dxa"/>
            <w:tcMar/>
            <w:vAlign w:val="center"/>
          </w:tcPr>
          <w:p w:rsidRPr="008A7681" w:rsidR="000146B7" w:rsidP="00444BC5" w:rsidRDefault="000146B7" w14:paraId="38798F9D" w14:textId="77777777">
            <w:pPr>
              <w:spacing w:line="240" w:lineRule="auto"/>
              <w:jc w:val="left"/>
              <w:rPr>
                <w:rFonts w:cs="Times New Roman"/>
              </w:rPr>
            </w:pPr>
            <w:r w:rsidRPr="008A7681">
              <w:rPr>
                <w:rFonts w:cs="Times New Roman"/>
              </w:rPr>
              <w:t>Int</w:t>
            </w:r>
          </w:p>
        </w:tc>
        <w:tc>
          <w:tcPr>
            <w:tcW w:w="993" w:type="dxa"/>
            <w:tcMar/>
            <w:vAlign w:val="center"/>
          </w:tcPr>
          <w:p w:rsidRPr="008A7681" w:rsidR="000146B7" w:rsidP="3F97E205" w:rsidRDefault="000146B7" w14:paraId="2A87554D" w14:textId="067708FC">
            <w:pPr>
              <w:pStyle w:val="Normal"/>
              <w:bidi w:val="0"/>
              <w:spacing w:before="0" w:beforeAutospacing="off" w:after="0" w:afterAutospacing="off" w:line="240" w:lineRule="auto"/>
              <w:ind w:left="0" w:right="0"/>
              <w:jc w:val="left"/>
            </w:pPr>
            <w:r w:rsidRPr="3F97E205" w:rsidR="3F97E205">
              <w:rPr>
                <w:rFonts w:cs="Times New Roman"/>
              </w:rPr>
              <w:t>100</w:t>
            </w:r>
          </w:p>
        </w:tc>
        <w:tc>
          <w:tcPr>
            <w:tcW w:w="4105" w:type="dxa"/>
            <w:tcMar/>
            <w:vAlign w:val="center"/>
          </w:tcPr>
          <w:p w:rsidRPr="008A7681" w:rsidR="000146B7" w:rsidP="3F97E205" w:rsidRDefault="3489205A" w14:paraId="24E02797" w14:textId="36DC4D15">
            <w:pPr>
              <w:pStyle w:val="Normal"/>
              <w:bidi w:val="0"/>
              <w:spacing w:before="0" w:beforeAutospacing="off" w:after="0" w:afterAutospacing="off" w:line="240" w:lineRule="auto"/>
              <w:ind w:left="0" w:right="0"/>
              <w:jc w:val="left"/>
            </w:pPr>
            <w:r w:rsidRPr="3F97E205" w:rsidR="3F97E205">
              <w:rPr>
                <w:rFonts w:cs="Times New Roman"/>
              </w:rPr>
              <w:t>PRIMARY KEY</w:t>
            </w:r>
          </w:p>
        </w:tc>
      </w:tr>
      <w:tr w:rsidRPr="008A7681" w:rsidR="000146B7" w:rsidTr="3F97E205" w14:paraId="73B09288" w14:textId="77777777">
        <w:trPr>
          <w:trHeight w:val="397"/>
        </w:trPr>
        <w:tc>
          <w:tcPr>
            <w:tcW w:w="704" w:type="dxa"/>
            <w:tcMar/>
            <w:vAlign w:val="center"/>
          </w:tcPr>
          <w:p w:rsidRPr="008A7681" w:rsidR="000146B7" w:rsidP="00444BC5" w:rsidRDefault="000146B7" w14:paraId="44A2D2D4" w14:textId="77777777">
            <w:pPr>
              <w:spacing w:line="240" w:lineRule="auto"/>
              <w:jc w:val="left"/>
              <w:rPr>
                <w:rFonts w:cs="Times New Roman"/>
              </w:rPr>
            </w:pPr>
            <w:r w:rsidRPr="008A7681">
              <w:rPr>
                <w:rFonts w:cs="Times New Roman"/>
              </w:rPr>
              <w:t>2.</w:t>
            </w:r>
          </w:p>
        </w:tc>
        <w:tc>
          <w:tcPr>
            <w:tcW w:w="1985" w:type="dxa"/>
            <w:tcMar/>
            <w:vAlign w:val="center"/>
          </w:tcPr>
          <w:p w:rsidRPr="008A7681" w:rsidR="000146B7" w:rsidP="3F97E205" w:rsidRDefault="000146B7" w14:paraId="357EE496" w14:textId="34A2F5C7">
            <w:pPr>
              <w:pStyle w:val="Normal"/>
              <w:bidi w:val="0"/>
              <w:spacing w:before="0" w:beforeAutospacing="off" w:after="0" w:afterAutospacing="off" w:line="240" w:lineRule="auto"/>
              <w:ind w:left="0" w:right="0"/>
              <w:jc w:val="left"/>
            </w:pPr>
            <w:r w:rsidRPr="3F97E205" w:rsidR="3F97E205">
              <w:rPr>
                <w:rFonts w:cs="Times New Roman"/>
              </w:rPr>
              <w:t>name</w:t>
            </w:r>
          </w:p>
        </w:tc>
        <w:tc>
          <w:tcPr>
            <w:tcW w:w="1275" w:type="dxa"/>
            <w:tcMar/>
            <w:vAlign w:val="center"/>
          </w:tcPr>
          <w:p w:rsidRPr="008A7681" w:rsidR="000146B7" w:rsidP="3F97E205" w:rsidRDefault="00754CE0" w14:paraId="6014129A" w14:textId="32E71A1A">
            <w:pPr>
              <w:pStyle w:val="Normal"/>
              <w:bidi w:val="0"/>
              <w:spacing w:before="0" w:beforeAutospacing="off" w:after="0" w:afterAutospacing="off" w:line="240" w:lineRule="auto"/>
              <w:ind w:left="0" w:right="0"/>
              <w:jc w:val="left"/>
            </w:pPr>
            <w:r w:rsidRPr="3F97E205" w:rsidR="3F97E205">
              <w:rPr>
                <w:rFonts w:cs="Times New Roman"/>
              </w:rPr>
              <w:t>varchar</w:t>
            </w:r>
          </w:p>
        </w:tc>
        <w:tc>
          <w:tcPr>
            <w:tcW w:w="993" w:type="dxa"/>
            <w:tcMar/>
            <w:vAlign w:val="center"/>
          </w:tcPr>
          <w:p w:rsidRPr="008A7681" w:rsidR="000146B7" w:rsidP="3F97E205" w:rsidRDefault="00754CE0" w14:paraId="7D1A7C0D" w14:textId="43097CF9">
            <w:pPr>
              <w:pStyle w:val="Normal"/>
              <w:bidi w:val="0"/>
              <w:spacing w:before="0" w:beforeAutospacing="off" w:after="0" w:afterAutospacing="off" w:line="240" w:lineRule="auto"/>
              <w:ind w:left="0" w:right="0"/>
              <w:jc w:val="left"/>
            </w:pPr>
            <w:r w:rsidRPr="3F97E205" w:rsidR="3F97E205">
              <w:rPr>
                <w:rFonts w:cs="Times New Roman"/>
              </w:rPr>
              <w:t>100</w:t>
            </w:r>
          </w:p>
        </w:tc>
        <w:tc>
          <w:tcPr>
            <w:tcW w:w="4105" w:type="dxa"/>
            <w:tcMar/>
            <w:vAlign w:val="center"/>
          </w:tcPr>
          <w:p w:rsidRPr="008A7681" w:rsidR="000146B7" w:rsidP="3F97E205" w:rsidRDefault="3489205A" w14:paraId="7C160451" w14:textId="61CF19B8">
            <w:pPr>
              <w:pStyle w:val="Normal"/>
              <w:bidi w:val="0"/>
              <w:spacing w:before="0" w:beforeAutospacing="off" w:after="0" w:afterAutospacing="off" w:line="240" w:lineRule="auto"/>
              <w:ind w:left="0" w:right="0"/>
              <w:jc w:val="left"/>
              <w:rPr>
                <w:rFonts w:cs="Times New Roman"/>
              </w:rPr>
            </w:pPr>
            <w:r w:rsidRPr="3F97E205" w:rsidR="3F97E205">
              <w:rPr>
                <w:rFonts w:cs="Times New Roman"/>
              </w:rPr>
              <w:t>Preces nosaukums</w:t>
            </w:r>
          </w:p>
        </w:tc>
      </w:tr>
      <w:tr w:rsidRPr="008A7681" w:rsidR="000146B7" w:rsidTr="3F97E205" w14:paraId="236DB6BE" w14:textId="77777777">
        <w:trPr>
          <w:trHeight w:val="397"/>
        </w:trPr>
        <w:tc>
          <w:tcPr>
            <w:tcW w:w="704" w:type="dxa"/>
            <w:tcMar/>
            <w:vAlign w:val="center"/>
          </w:tcPr>
          <w:p w:rsidRPr="008A7681" w:rsidR="000146B7" w:rsidP="00444BC5" w:rsidRDefault="000146B7" w14:paraId="57F25607" w14:textId="77777777">
            <w:pPr>
              <w:spacing w:line="240" w:lineRule="auto"/>
              <w:jc w:val="left"/>
              <w:rPr>
                <w:rFonts w:cs="Times New Roman"/>
              </w:rPr>
            </w:pPr>
            <w:r w:rsidRPr="008A7681">
              <w:rPr>
                <w:rFonts w:cs="Times New Roman"/>
              </w:rPr>
              <w:t>3.</w:t>
            </w:r>
          </w:p>
        </w:tc>
        <w:tc>
          <w:tcPr>
            <w:tcW w:w="1985" w:type="dxa"/>
            <w:tcMar/>
            <w:vAlign w:val="center"/>
          </w:tcPr>
          <w:p w:rsidRPr="008A7681" w:rsidR="000146B7" w:rsidP="3F97E205" w:rsidRDefault="000146B7" w14:paraId="06DB36AB" w14:textId="7E153A68">
            <w:pPr>
              <w:pStyle w:val="Normal"/>
              <w:bidi w:val="0"/>
              <w:spacing w:before="0" w:beforeAutospacing="off" w:after="0" w:afterAutospacing="off" w:line="240" w:lineRule="auto"/>
              <w:ind w:left="0" w:right="0"/>
              <w:jc w:val="left"/>
            </w:pPr>
            <w:r w:rsidRPr="3F97E205" w:rsidR="3F97E205">
              <w:rPr>
                <w:rFonts w:cs="Times New Roman"/>
              </w:rPr>
              <w:t>details</w:t>
            </w:r>
          </w:p>
        </w:tc>
        <w:tc>
          <w:tcPr>
            <w:tcW w:w="1275" w:type="dxa"/>
            <w:tcMar/>
            <w:vAlign w:val="center"/>
          </w:tcPr>
          <w:p w:rsidRPr="008A7681" w:rsidR="000146B7" w:rsidP="3F97E205" w:rsidRDefault="000146B7" w14:paraId="22CCF5B8" w14:textId="7043EED8">
            <w:pPr>
              <w:pStyle w:val="Normal"/>
              <w:bidi w:val="0"/>
              <w:spacing w:before="0" w:beforeAutospacing="off" w:after="0" w:afterAutospacing="off" w:line="240" w:lineRule="auto"/>
              <w:ind w:left="0" w:right="0"/>
              <w:jc w:val="left"/>
            </w:pPr>
            <w:r w:rsidRPr="3F97E205" w:rsidR="3F97E205">
              <w:rPr>
                <w:rFonts w:cs="Times New Roman"/>
              </w:rPr>
              <w:t>varchar</w:t>
            </w:r>
          </w:p>
        </w:tc>
        <w:tc>
          <w:tcPr>
            <w:tcW w:w="993" w:type="dxa"/>
            <w:tcMar/>
            <w:vAlign w:val="center"/>
          </w:tcPr>
          <w:p w:rsidRPr="008A7681" w:rsidR="000146B7" w:rsidP="3F97E205" w:rsidRDefault="000146B7" w14:paraId="2BFB6524" w14:textId="351280BE">
            <w:pPr>
              <w:pStyle w:val="Normal"/>
              <w:bidi w:val="0"/>
              <w:spacing w:before="0" w:beforeAutospacing="off" w:after="0" w:afterAutospacing="off" w:line="240" w:lineRule="auto"/>
              <w:ind w:left="0" w:right="0"/>
              <w:jc w:val="left"/>
            </w:pPr>
            <w:r w:rsidRPr="3F97E205" w:rsidR="3F97E205">
              <w:rPr>
                <w:rFonts w:cs="Times New Roman"/>
              </w:rPr>
              <w:t>500</w:t>
            </w:r>
          </w:p>
        </w:tc>
        <w:tc>
          <w:tcPr>
            <w:tcW w:w="4105" w:type="dxa"/>
            <w:tcMar/>
            <w:vAlign w:val="center"/>
          </w:tcPr>
          <w:p w:rsidRPr="008A7681" w:rsidR="000146B7" w:rsidP="3F97E205" w:rsidRDefault="00754CE0" w14:paraId="6663F2FD" w14:textId="5C37DECD">
            <w:pPr>
              <w:pStyle w:val="Normal"/>
              <w:bidi w:val="0"/>
              <w:spacing w:before="0" w:beforeAutospacing="off" w:after="0" w:afterAutospacing="off" w:line="240" w:lineRule="auto"/>
              <w:ind w:left="0" w:right="0"/>
              <w:jc w:val="left"/>
              <w:rPr>
                <w:rFonts w:cs="Times New Roman"/>
              </w:rPr>
            </w:pPr>
            <w:r w:rsidRPr="3F97E205" w:rsidR="3F97E205">
              <w:rPr>
                <w:rFonts w:cs="Times New Roman"/>
              </w:rPr>
              <w:t>Preces apraksts</w:t>
            </w:r>
          </w:p>
        </w:tc>
      </w:tr>
      <w:tr w:rsidRPr="008A7681" w:rsidR="000146B7" w:rsidTr="3F97E205" w14:paraId="3531F267" w14:textId="77777777">
        <w:trPr>
          <w:trHeight w:val="397"/>
        </w:trPr>
        <w:tc>
          <w:tcPr>
            <w:tcW w:w="704" w:type="dxa"/>
            <w:tcMar/>
            <w:vAlign w:val="center"/>
          </w:tcPr>
          <w:p w:rsidRPr="008A7681" w:rsidR="000146B7" w:rsidP="00444BC5" w:rsidRDefault="000146B7" w14:paraId="430860E7" w14:textId="77777777">
            <w:pPr>
              <w:spacing w:line="240" w:lineRule="auto"/>
              <w:jc w:val="left"/>
              <w:rPr>
                <w:rFonts w:cs="Times New Roman"/>
              </w:rPr>
            </w:pPr>
            <w:r w:rsidRPr="008A7681">
              <w:rPr>
                <w:rFonts w:cs="Times New Roman"/>
              </w:rPr>
              <w:t>4.</w:t>
            </w:r>
          </w:p>
        </w:tc>
        <w:tc>
          <w:tcPr>
            <w:tcW w:w="1985" w:type="dxa"/>
            <w:tcMar/>
            <w:vAlign w:val="center"/>
          </w:tcPr>
          <w:p w:rsidRPr="008A7681" w:rsidR="000146B7" w:rsidP="3F97E205" w:rsidRDefault="000146B7" w14:paraId="337A5B81" w14:textId="4206D8EE">
            <w:pPr>
              <w:pStyle w:val="Normal"/>
              <w:bidi w:val="0"/>
              <w:spacing w:before="0" w:beforeAutospacing="off" w:after="0" w:afterAutospacing="off" w:line="240" w:lineRule="auto"/>
              <w:ind w:left="0" w:right="0"/>
              <w:jc w:val="left"/>
            </w:pPr>
            <w:r w:rsidRPr="3F97E205" w:rsidR="3F97E205">
              <w:rPr>
                <w:rFonts w:cs="Times New Roman"/>
              </w:rPr>
              <w:t>price</w:t>
            </w:r>
          </w:p>
        </w:tc>
        <w:tc>
          <w:tcPr>
            <w:tcW w:w="1275" w:type="dxa"/>
            <w:tcMar/>
            <w:vAlign w:val="center"/>
          </w:tcPr>
          <w:p w:rsidRPr="008A7681" w:rsidR="000146B7" w:rsidP="3F97E205" w:rsidRDefault="000146B7" w14:paraId="781538AE" w14:textId="478A5761">
            <w:pPr>
              <w:pStyle w:val="Normal"/>
              <w:bidi w:val="0"/>
              <w:spacing w:before="0" w:beforeAutospacing="off" w:after="0" w:afterAutospacing="off" w:line="240" w:lineRule="auto"/>
              <w:ind w:left="0" w:right="0"/>
              <w:jc w:val="left"/>
            </w:pPr>
            <w:r w:rsidRPr="3F97E205" w:rsidR="3F97E205">
              <w:rPr>
                <w:rFonts w:cs="Times New Roman"/>
              </w:rPr>
              <w:t>float</w:t>
            </w:r>
          </w:p>
        </w:tc>
        <w:tc>
          <w:tcPr>
            <w:tcW w:w="993" w:type="dxa"/>
            <w:tcMar/>
            <w:vAlign w:val="center"/>
          </w:tcPr>
          <w:p w:rsidRPr="008A7681" w:rsidR="000146B7" w:rsidP="3F97E205" w:rsidRDefault="000146B7" w14:paraId="612C5CBA" w14:textId="67FB42E7">
            <w:pPr>
              <w:pStyle w:val="Normal"/>
              <w:bidi w:val="0"/>
              <w:spacing w:before="0" w:beforeAutospacing="off" w:after="0" w:afterAutospacing="off" w:line="240" w:lineRule="auto"/>
              <w:ind w:left="0" w:right="0"/>
              <w:jc w:val="left"/>
            </w:pPr>
            <w:r w:rsidRPr="3F97E205" w:rsidR="3F97E205">
              <w:rPr>
                <w:rFonts w:cs="Times New Roman"/>
              </w:rPr>
              <w:t>10</w:t>
            </w:r>
          </w:p>
        </w:tc>
        <w:tc>
          <w:tcPr>
            <w:tcW w:w="4105" w:type="dxa"/>
            <w:tcMar/>
            <w:vAlign w:val="center"/>
          </w:tcPr>
          <w:p w:rsidRPr="008A7681" w:rsidR="000146B7" w:rsidP="3F97E205" w:rsidRDefault="00754CE0" w14:paraId="7DEE2C99" w14:textId="0B9B73F1">
            <w:pPr>
              <w:pStyle w:val="Normal"/>
              <w:bidi w:val="0"/>
              <w:spacing w:before="0" w:beforeAutospacing="off" w:after="0" w:afterAutospacing="off" w:line="240" w:lineRule="auto"/>
              <w:ind w:left="0" w:right="0"/>
              <w:jc w:val="left"/>
            </w:pPr>
            <w:r w:rsidRPr="3F97E205" w:rsidR="3F97E205">
              <w:rPr>
                <w:rFonts w:cs="Times New Roman"/>
              </w:rPr>
              <w:t>Preces cena</w:t>
            </w:r>
          </w:p>
        </w:tc>
      </w:tr>
      <w:tr w:rsidRPr="008A7681" w:rsidR="000146B7" w:rsidTr="3F97E205" w14:paraId="68320473" w14:textId="77777777">
        <w:trPr>
          <w:trHeight w:val="397"/>
        </w:trPr>
        <w:tc>
          <w:tcPr>
            <w:tcW w:w="704" w:type="dxa"/>
            <w:tcMar/>
            <w:vAlign w:val="center"/>
          </w:tcPr>
          <w:p w:rsidRPr="008A7681" w:rsidR="000146B7" w:rsidP="00444BC5" w:rsidRDefault="000146B7" w14:paraId="582D26F8" w14:textId="77777777">
            <w:pPr>
              <w:spacing w:line="240" w:lineRule="auto"/>
              <w:jc w:val="left"/>
              <w:rPr>
                <w:rFonts w:cs="Times New Roman"/>
              </w:rPr>
            </w:pPr>
            <w:r w:rsidRPr="008A7681">
              <w:rPr>
                <w:rFonts w:cs="Times New Roman"/>
              </w:rPr>
              <w:t>5.</w:t>
            </w:r>
          </w:p>
        </w:tc>
        <w:tc>
          <w:tcPr>
            <w:tcW w:w="1985" w:type="dxa"/>
            <w:tcMar/>
            <w:vAlign w:val="center"/>
          </w:tcPr>
          <w:p w:rsidRPr="008A7681" w:rsidR="000146B7" w:rsidP="3F97E205" w:rsidRDefault="000146B7" w14:paraId="573CD1DB" w14:textId="1B2C0C90">
            <w:pPr>
              <w:pStyle w:val="Normal"/>
              <w:bidi w:val="0"/>
              <w:spacing w:before="0" w:beforeAutospacing="off" w:after="0" w:afterAutospacing="off" w:line="240" w:lineRule="auto"/>
              <w:ind w:left="0" w:right="0"/>
              <w:jc w:val="left"/>
            </w:pPr>
            <w:r w:rsidRPr="3F97E205" w:rsidR="3F97E205">
              <w:rPr>
                <w:rFonts w:cs="Times New Roman"/>
              </w:rPr>
              <w:t>Image_01</w:t>
            </w:r>
          </w:p>
        </w:tc>
        <w:tc>
          <w:tcPr>
            <w:tcW w:w="1275" w:type="dxa"/>
            <w:tcMar/>
            <w:vAlign w:val="center"/>
          </w:tcPr>
          <w:p w:rsidRPr="008A7681" w:rsidR="000146B7" w:rsidP="00444BC5" w:rsidRDefault="00754CE0" w14:paraId="534BAFA0" w14:textId="7EF9870C">
            <w:pPr>
              <w:spacing w:line="240" w:lineRule="auto"/>
              <w:jc w:val="left"/>
              <w:rPr>
                <w:rFonts w:cs="Times New Roman"/>
              </w:rPr>
            </w:pPr>
            <w:r w:rsidRPr="008A7681">
              <w:rPr>
                <w:rFonts w:cs="Times New Roman"/>
              </w:rPr>
              <w:t>Varchar</w:t>
            </w:r>
          </w:p>
        </w:tc>
        <w:tc>
          <w:tcPr>
            <w:tcW w:w="993" w:type="dxa"/>
            <w:tcMar/>
            <w:vAlign w:val="center"/>
          </w:tcPr>
          <w:p w:rsidRPr="008A7681" w:rsidR="000146B7" w:rsidP="00444BC5" w:rsidRDefault="00754CE0" w14:paraId="199D6AA3" w14:textId="67D81969">
            <w:pPr>
              <w:spacing w:line="240" w:lineRule="auto"/>
              <w:jc w:val="left"/>
              <w:rPr>
                <w:rFonts w:cs="Times New Roman"/>
              </w:rPr>
            </w:pPr>
            <w:r w:rsidRPr="3F97E205" w:rsidR="3F97E205">
              <w:rPr>
                <w:rFonts w:cs="Times New Roman"/>
              </w:rPr>
              <w:t>100</w:t>
            </w:r>
          </w:p>
        </w:tc>
        <w:tc>
          <w:tcPr>
            <w:tcW w:w="4105" w:type="dxa"/>
            <w:tcMar/>
            <w:vAlign w:val="center"/>
          </w:tcPr>
          <w:p w:rsidRPr="008A7681" w:rsidR="000146B7" w:rsidP="3F97E205" w:rsidRDefault="00754CE0" w14:paraId="4710BD11" w14:textId="00A5FC60">
            <w:pPr>
              <w:pStyle w:val="Normal"/>
              <w:bidi w:val="0"/>
              <w:spacing w:before="0" w:beforeAutospacing="off" w:after="0" w:afterAutospacing="off" w:line="240" w:lineRule="auto"/>
              <w:ind w:left="0" w:right="0"/>
              <w:jc w:val="left"/>
            </w:pPr>
            <w:r w:rsidRPr="3F97E205" w:rsidR="3F97E205">
              <w:rPr>
                <w:rFonts w:cs="Times New Roman"/>
              </w:rPr>
              <w:t>Preces bilde</w:t>
            </w:r>
          </w:p>
        </w:tc>
      </w:tr>
    </w:tbl>
    <w:p w:rsidRPr="008A7681" w:rsidR="00754CE0" w:rsidP="000146B7" w:rsidRDefault="00754CE0" w14:paraId="3518FC39" w14:textId="62F98EB6">
      <w:pPr>
        <w:jc w:val="right"/>
        <w:rPr>
          <w:rFonts w:cs="Times New Roman"/>
          <w:sz w:val="20"/>
        </w:rPr>
      </w:pPr>
    </w:p>
    <w:p w:rsidRPr="008A7681" w:rsidR="00754CE0" w:rsidRDefault="00754CE0" w14:paraId="1AE4D7FA" w14:textId="77777777">
      <w:pPr>
        <w:spacing w:line="240" w:lineRule="auto"/>
        <w:jc w:val="left"/>
        <w:rPr>
          <w:rFonts w:cs="Times New Roman"/>
          <w:sz w:val="20"/>
        </w:rPr>
      </w:pPr>
      <w:r w:rsidRPr="3F97E205">
        <w:rPr>
          <w:rFonts w:cs="Times New Roman"/>
          <w:sz w:val="20"/>
          <w:szCs w:val="20"/>
        </w:rPr>
        <w:br w:type="page"/>
      </w:r>
    </w:p>
    <w:p w:rsidR="3F97E205" w:rsidP="3F97E205" w:rsidRDefault="3F97E205" w14:paraId="56973459" w14:textId="5EA13939">
      <w:pPr>
        <w:ind w:firstLine="720"/>
        <w:rPr>
          <w:rFonts w:cs="Times New Roman"/>
        </w:rPr>
      </w:pPr>
      <w:r w:rsidRPr="3F97E205" w:rsidR="3F97E205">
        <w:rPr>
          <w:rFonts w:cs="Times New Roman"/>
        </w:rPr>
        <w:t>Tabula “</w:t>
      </w:r>
      <w:r w:rsidRPr="3F97E205" w:rsidR="3F97E205">
        <w:rPr>
          <w:rFonts w:cs="Times New Roman"/>
        </w:rPr>
        <w:t>Cart</w:t>
      </w:r>
      <w:r w:rsidRPr="3F97E205" w:rsidR="3F97E205">
        <w:rPr>
          <w:rFonts w:cs="Times New Roman"/>
        </w:rPr>
        <w:t>” ietver sevī informāciju par precēm grozā</w:t>
      </w:r>
    </w:p>
    <w:p w:rsidRPr="008A7681" w:rsidR="00754CE0" w:rsidP="3F97E205" w:rsidRDefault="00754CE0" w14:paraId="7A833003" w14:textId="515FEF96">
      <w:pPr>
        <w:jc w:val="right"/>
        <w:rPr>
          <w:rFonts w:cs="Times New Roman"/>
          <w:sz w:val="20"/>
          <w:szCs w:val="20"/>
        </w:rPr>
      </w:pPr>
      <w:r w:rsidRPr="3F97E205" w:rsidR="3F97E205">
        <w:rPr>
          <w:rFonts w:cs="Times New Roman"/>
          <w:sz w:val="20"/>
          <w:szCs w:val="20"/>
        </w:rPr>
        <w:t>5.3. tabula</w:t>
      </w:r>
    </w:p>
    <w:p w:rsidRPr="008A7681" w:rsidR="00754CE0" w:rsidP="3F97E205" w:rsidRDefault="00754CE0" w14:paraId="15D5DBCD" w14:textId="7505FDFA">
      <w:pPr>
        <w:jc w:val="center"/>
        <w:rPr>
          <w:rFonts w:cs="Times New Roman"/>
          <w:sz w:val="20"/>
          <w:szCs w:val="20"/>
        </w:rPr>
      </w:pPr>
      <w:r w:rsidRPr="3F97E205" w:rsidR="3F97E205">
        <w:rPr>
          <w:rFonts w:cs="Times New Roman"/>
          <w:sz w:val="20"/>
          <w:szCs w:val="20"/>
        </w:rPr>
        <w:t xml:space="preserve">Tabulas </w:t>
      </w:r>
      <w:r w:rsidRPr="3F97E205" w:rsidR="3F97E205">
        <w:rPr>
          <w:rFonts w:cs="Times New Roman"/>
          <w:b w:val="1"/>
          <w:bCs w:val="1"/>
          <w:sz w:val="20"/>
          <w:szCs w:val="20"/>
        </w:rPr>
        <w:t xml:space="preserve">“Cart” </w:t>
      </w:r>
      <w:r w:rsidRPr="3F97E205" w:rsidR="3F97E205">
        <w:rPr>
          <w:rFonts w:cs="Times New Roman"/>
          <w:sz w:val="20"/>
          <w:szCs w:val="20"/>
        </w:rPr>
        <w:t>struktūra</w:t>
      </w:r>
    </w:p>
    <w:tbl>
      <w:tblPr>
        <w:tblStyle w:val="TableGrid"/>
        <w:tblW w:w="0" w:type="auto"/>
        <w:tblLook w:val="04A0" w:firstRow="1" w:lastRow="0" w:firstColumn="1" w:lastColumn="0" w:noHBand="0" w:noVBand="1"/>
      </w:tblPr>
      <w:tblGrid>
        <w:gridCol w:w="684"/>
        <w:gridCol w:w="2292"/>
        <w:gridCol w:w="1240"/>
        <w:gridCol w:w="1056"/>
        <w:gridCol w:w="3790"/>
      </w:tblGrid>
      <w:tr w:rsidRPr="008A7681" w:rsidR="00754CE0" w:rsidTr="3F97E205" w14:paraId="24A55E08" w14:textId="77777777">
        <w:trPr>
          <w:trHeight w:val="397"/>
        </w:trPr>
        <w:tc>
          <w:tcPr>
            <w:tcW w:w="687" w:type="dxa"/>
            <w:tcMar/>
            <w:vAlign w:val="center"/>
          </w:tcPr>
          <w:p w:rsidRPr="00444BC5" w:rsidR="00754CE0" w:rsidP="00444BC5" w:rsidRDefault="00754CE0" w14:paraId="485E12ED" w14:textId="77777777">
            <w:pPr>
              <w:spacing w:line="240" w:lineRule="auto"/>
              <w:jc w:val="center"/>
              <w:rPr>
                <w:rFonts w:cs="Times New Roman"/>
                <w:b/>
              </w:rPr>
            </w:pPr>
            <w:r w:rsidRPr="00444BC5">
              <w:rPr>
                <w:rFonts w:cs="Times New Roman"/>
                <w:b/>
              </w:rPr>
              <w:t>Nr.</w:t>
            </w:r>
          </w:p>
        </w:tc>
        <w:tc>
          <w:tcPr>
            <w:tcW w:w="2296" w:type="dxa"/>
            <w:tcMar/>
            <w:vAlign w:val="center"/>
          </w:tcPr>
          <w:p w:rsidRPr="00444BC5" w:rsidR="00754CE0" w:rsidP="00444BC5" w:rsidRDefault="00754CE0" w14:paraId="5C08E490" w14:textId="77777777">
            <w:pPr>
              <w:spacing w:line="240" w:lineRule="auto"/>
              <w:jc w:val="center"/>
              <w:rPr>
                <w:rFonts w:cs="Times New Roman"/>
                <w:b/>
              </w:rPr>
            </w:pPr>
            <w:r w:rsidRPr="00444BC5">
              <w:rPr>
                <w:rFonts w:cs="Times New Roman"/>
                <w:b/>
              </w:rPr>
              <w:t>Nosaukums</w:t>
            </w:r>
          </w:p>
        </w:tc>
        <w:tc>
          <w:tcPr>
            <w:tcW w:w="1246" w:type="dxa"/>
            <w:tcMar/>
            <w:vAlign w:val="center"/>
          </w:tcPr>
          <w:p w:rsidRPr="00444BC5" w:rsidR="00754CE0" w:rsidP="00444BC5" w:rsidRDefault="00754CE0" w14:paraId="5C3559AD" w14:textId="77777777">
            <w:pPr>
              <w:spacing w:line="240" w:lineRule="auto"/>
              <w:jc w:val="center"/>
              <w:rPr>
                <w:rFonts w:cs="Times New Roman"/>
                <w:b/>
              </w:rPr>
            </w:pPr>
            <w:r w:rsidRPr="00444BC5">
              <w:rPr>
                <w:rFonts w:cs="Times New Roman"/>
                <w:b/>
              </w:rPr>
              <w:t>Tips</w:t>
            </w:r>
          </w:p>
        </w:tc>
        <w:tc>
          <w:tcPr>
            <w:tcW w:w="991" w:type="dxa"/>
            <w:tcMar/>
            <w:vAlign w:val="center"/>
          </w:tcPr>
          <w:p w:rsidRPr="00444BC5" w:rsidR="00754CE0" w:rsidP="00444BC5" w:rsidRDefault="00754CE0" w14:paraId="05BE3B3C" w14:textId="77777777">
            <w:pPr>
              <w:spacing w:line="240" w:lineRule="auto"/>
              <w:jc w:val="center"/>
              <w:rPr>
                <w:rFonts w:cs="Times New Roman"/>
                <w:b/>
              </w:rPr>
            </w:pPr>
            <w:r w:rsidRPr="00444BC5">
              <w:rPr>
                <w:rFonts w:cs="Times New Roman"/>
                <w:b/>
              </w:rPr>
              <w:t>Garums</w:t>
            </w:r>
          </w:p>
        </w:tc>
        <w:tc>
          <w:tcPr>
            <w:tcW w:w="3842" w:type="dxa"/>
            <w:tcMar/>
            <w:vAlign w:val="center"/>
          </w:tcPr>
          <w:p w:rsidRPr="00444BC5" w:rsidR="00754CE0" w:rsidP="00444BC5" w:rsidRDefault="00754CE0" w14:paraId="6DF32A29" w14:textId="77777777">
            <w:pPr>
              <w:spacing w:line="240" w:lineRule="auto"/>
              <w:jc w:val="center"/>
              <w:rPr>
                <w:rFonts w:cs="Times New Roman"/>
                <w:b/>
              </w:rPr>
            </w:pPr>
            <w:r w:rsidRPr="00444BC5">
              <w:rPr>
                <w:rFonts w:cs="Times New Roman"/>
                <w:b/>
              </w:rPr>
              <w:t>Piezīme</w:t>
            </w:r>
          </w:p>
        </w:tc>
      </w:tr>
      <w:tr w:rsidRPr="008A7681" w:rsidR="00754CE0" w:rsidTr="3F97E205" w14:paraId="0DC43584" w14:textId="77777777">
        <w:trPr>
          <w:trHeight w:val="397"/>
        </w:trPr>
        <w:tc>
          <w:tcPr>
            <w:tcW w:w="687" w:type="dxa"/>
            <w:tcMar/>
            <w:vAlign w:val="center"/>
          </w:tcPr>
          <w:p w:rsidRPr="008A7681" w:rsidR="00754CE0" w:rsidP="00444BC5" w:rsidRDefault="00754CE0" w14:paraId="77152B8D" w14:textId="77777777">
            <w:pPr>
              <w:spacing w:line="240" w:lineRule="auto"/>
              <w:jc w:val="left"/>
              <w:rPr>
                <w:rFonts w:cs="Times New Roman"/>
              </w:rPr>
            </w:pPr>
            <w:r w:rsidRPr="008A7681">
              <w:rPr>
                <w:rFonts w:cs="Times New Roman"/>
              </w:rPr>
              <w:t>1.</w:t>
            </w:r>
          </w:p>
        </w:tc>
        <w:tc>
          <w:tcPr>
            <w:tcW w:w="2296" w:type="dxa"/>
            <w:tcMar/>
            <w:vAlign w:val="center"/>
          </w:tcPr>
          <w:p w:rsidRPr="008A7681" w:rsidR="00754CE0" w:rsidP="3F97E205" w:rsidRDefault="00754CE0" w14:paraId="0234A77A" w14:textId="39E0E7DD">
            <w:pPr>
              <w:pStyle w:val="Normal"/>
              <w:bidi w:val="0"/>
              <w:spacing w:before="0" w:beforeAutospacing="off" w:after="0" w:afterAutospacing="off" w:line="240" w:lineRule="auto"/>
              <w:ind w:left="0" w:right="0"/>
              <w:jc w:val="left"/>
            </w:pPr>
            <w:r w:rsidRPr="3F97E205" w:rsidR="3F97E205">
              <w:rPr>
                <w:rFonts w:cs="Times New Roman"/>
              </w:rPr>
              <w:t>id</w:t>
            </w:r>
          </w:p>
        </w:tc>
        <w:tc>
          <w:tcPr>
            <w:tcW w:w="1246" w:type="dxa"/>
            <w:tcMar/>
            <w:vAlign w:val="center"/>
          </w:tcPr>
          <w:p w:rsidRPr="008A7681" w:rsidR="00754CE0" w:rsidP="00444BC5" w:rsidRDefault="00754CE0" w14:paraId="3909B27C" w14:textId="77777777">
            <w:pPr>
              <w:spacing w:line="240" w:lineRule="auto"/>
              <w:jc w:val="left"/>
              <w:rPr>
                <w:rFonts w:cs="Times New Roman"/>
              </w:rPr>
            </w:pPr>
            <w:r w:rsidRPr="008A7681">
              <w:rPr>
                <w:rFonts w:cs="Times New Roman"/>
              </w:rPr>
              <w:t>Int</w:t>
            </w:r>
          </w:p>
        </w:tc>
        <w:tc>
          <w:tcPr>
            <w:tcW w:w="991" w:type="dxa"/>
            <w:tcMar/>
            <w:vAlign w:val="center"/>
          </w:tcPr>
          <w:p w:rsidRPr="008A7681" w:rsidR="00754CE0" w:rsidP="00444BC5" w:rsidRDefault="00754CE0" w14:paraId="44111D9C" w14:textId="6D89B228">
            <w:pPr>
              <w:spacing w:line="240" w:lineRule="auto"/>
              <w:jc w:val="left"/>
              <w:rPr>
                <w:rFonts w:cs="Times New Roman"/>
              </w:rPr>
            </w:pPr>
            <w:r w:rsidRPr="3F97E205" w:rsidR="3F97E205">
              <w:rPr>
                <w:rFonts w:cs="Times New Roman"/>
              </w:rPr>
              <w:t>100</w:t>
            </w:r>
          </w:p>
        </w:tc>
        <w:tc>
          <w:tcPr>
            <w:tcW w:w="3842" w:type="dxa"/>
            <w:tcMar/>
            <w:vAlign w:val="center"/>
          </w:tcPr>
          <w:p w:rsidRPr="008A7681" w:rsidR="00754CE0" w:rsidP="3F97E205" w:rsidRDefault="3489205A" w14:paraId="5FA9BCFE" w14:textId="10D4A27D">
            <w:pPr>
              <w:pStyle w:val="Normal"/>
              <w:bidi w:val="0"/>
              <w:spacing w:before="0" w:beforeAutospacing="off" w:after="0" w:afterAutospacing="off" w:line="240" w:lineRule="auto"/>
              <w:ind w:left="0" w:right="0"/>
              <w:jc w:val="left"/>
            </w:pPr>
            <w:r w:rsidRPr="3F97E205" w:rsidR="3F97E205">
              <w:rPr>
                <w:rFonts w:cs="Times New Roman"/>
              </w:rPr>
              <w:t>PRIMARY KEY</w:t>
            </w:r>
          </w:p>
        </w:tc>
      </w:tr>
      <w:tr w:rsidRPr="008A7681" w:rsidR="00754CE0" w:rsidTr="3F97E205" w14:paraId="505EDFD7" w14:textId="77777777">
        <w:trPr>
          <w:trHeight w:val="397"/>
        </w:trPr>
        <w:tc>
          <w:tcPr>
            <w:tcW w:w="687" w:type="dxa"/>
            <w:tcMar/>
            <w:vAlign w:val="center"/>
          </w:tcPr>
          <w:p w:rsidRPr="008A7681" w:rsidR="00754CE0" w:rsidP="00444BC5" w:rsidRDefault="00754CE0" w14:paraId="3B45C93E" w14:textId="77777777">
            <w:pPr>
              <w:spacing w:line="240" w:lineRule="auto"/>
              <w:jc w:val="left"/>
              <w:rPr>
                <w:rFonts w:cs="Times New Roman"/>
              </w:rPr>
            </w:pPr>
            <w:r w:rsidRPr="008A7681">
              <w:rPr>
                <w:rFonts w:cs="Times New Roman"/>
              </w:rPr>
              <w:t>2.</w:t>
            </w:r>
          </w:p>
        </w:tc>
        <w:tc>
          <w:tcPr>
            <w:tcW w:w="2296" w:type="dxa"/>
            <w:tcMar/>
            <w:vAlign w:val="center"/>
          </w:tcPr>
          <w:p w:rsidRPr="008A7681" w:rsidR="00754CE0" w:rsidP="3F97E205" w:rsidRDefault="00754CE0" w14:paraId="7F462384" w14:textId="426A8DFF">
            <w:pPr>
              <w:pStyle w:val="Normal"/>
              <w:bidi w:val="0"/>
              <w:spacing w:before="0" w:beforeAutospacing="off" w:after="0" w:afterAutospacing="off" w:line="240" w:lineRule="auto"/>
              <w:ind w:left="0" w:right="0"/>
              <w:jc w:val="left"/>
            </w:pPr>
            <w:r w:rsidRPr="3F97E205" w:rsidR="3F97E205">
              <w:rPr>
                <w:rFonts w:cs="Times New Roman"/>
              </w:rPr>
              <w:t>User_id</w:t>
            </w:r>
          </w:p>
        </w:tc>
        <w:tc>
          <w:tcPr>
            <w:tcW w:w="1246" w:type="dxa"/>
            <w:tcMar/>
            <w:vAlign w:val="center"/>
          </w:tcPr>
          <w:p w:rsidRPr="008A7681" w:rsidR="00754CE0" w:rsidP="3F97E205" w:rsidRDefault="00754CE0" w14:paraId="40CD708B" w14:textId="6CF6733A">
            <w:pPr>
              <w:pStyle w:val="Normal"/>
              <w:bidi w:val="0"/>
              <w:spacing w:before="0" w:beforeAutospacing="off" w:after="0" w:afterAutospacing="off" w:line="240" w:lineRule="auto"/>
              <w:ind w:left="0" w:right="0"/>
              <w:jc w:val="left"/>
            </w:pPr>
            <w:r w:rsidRPr="3F97E205" w:rsidR="3F97E205">
              <w:rPr>
                <w:rFonts w:cs="Times New Roman"/>
              </w:rPr>
              <w:t>int</w:t>
            </w:r>
          </w:p>
        </w:tc>
        <w:tc>
          <w:tcPr>
            <w:tcW w:w="991" w:type="dxa"/>
            <w:tcMar/>
            <w:vAlign w:val="center"/>
          </w:tcPr>
          <w:p w:rsidRPr="008A7681" w:rsidR="00754CE0" w:rsidP="00444BC5" w:rsidRDefault="00754CE0" w14:paraId="24636C6C" w14:textId="06A4125F">
            <w:pPr>
              <w:spacing w:line="240" w:lineRule="auto"/>
              <w:jc w:val="left"/>
              <w:rPr>
                <w:rFonts w:cs="Times New Roman"/>
              </w:rPr>
            </w:pPr>
            <w:r w:rsidRPr="3F97E205" w:rsidR="3F97E205">
              <w:rPr>
                <w:rFonts w:cs="Times New Roman"/>
              </w:rPr>
              <w:t>100</w:t>
            </w:r>
          </w:p>
        </w:tc>
        <w:tc>
          <w:tcPr>
            <w:tcW w:w="3842" w:type="dxa"/>
            <w:tcMar/>
            <w:vAlign w:val="center"/>
          </w:tcPr>
          <w:p w:rsidRPr="008A7681" w:rsidR="00754CE0" w:rsidP="3F97E205" w:rsidRDefault="00754CE0" w14:paraId="1543429B" w14:textId="41BAA68D">
            <w:pPr>
              <w:pStyle w:val="Normal"/>
              <w:bidi w:val="0"/>
              <w:spacing w:before="0" w:beforeAutospacing="off" w:after="0" w:afterAutospacing="off" w:line="240" w:lineRule="auto"/>
              <w:ind w:left="0" w:right="0"/>
              <w:jc w:val="left"/>
            </w:pPr>
            <w:r w:rsidRPr="3F97E205" w:rsidR="3F97E205">
              <w:rPr>
                <w:rFonts w:cs="Times New Roman"/>
              </w:rPr>
              <w:t>Lietotāja identifikators</w:t>
            </w:r>
          </w:p>
        </w:tc>
      </w:tr>
      <w:tr w:rsidRPr="008A7681" w:rsidR="00754CE0" w:rsidTr="3F97E205" w14:paraId="42406A81" w14:textId="77777777">
        <w:trPr>
          <w:trHeight w:val="397"/>
        </w:trPr>
        <w:tc>
          <w:tcPr>
            <w:tcW w:w="687" w:type="dxa"/>
            <w:tcMar/>
            <w:vAlign w:val="center"/>
          </w:tcPr>
          <w:p w:rsidRPr="008A7681" w:rsidR="00754CE0" w:rsidP="00444BC5" w:rsidRDefault="00754CE0" w14:paraId="62BE2966" w14:textId="77777777">
            <w:pPr>
              <w:spacing w:line="240" w:lineRule="auto"/>
              <w:jc w:val="left"/>
              <w:rPr>
                <w:rFonts w:cs="Times New Roman"/>
              </w:rPr>
            </w:pPr>
            <w:r w:rsidRPr="008A7681">
              <w:rPr>
                <w:rFonts w:cs="Times New Roman"/>
              </w:rPr>
              <w:t>3.</w:t>
            </w:r>
          </w:p>
        </w:tc>
        <w:tc>
          <w:tcPr>
            <w:tcW w:w="2296" w:type="dxa"/>
            <w:tcMar/>
            <w:vAlign w:val="center"/>
          </w:tcPr>
          <w:p w:rsidRPr="008A7681" w:rsidR="00754CE0" w:rsidP="3F97E205" w:rsidRDefault="00754CE0" w14:paraId="34471648" w14:textId="2DBD85EF">
            <w:pPr>
              <w:pStyle w:val="Normal"/>
              <w:bidi w:val="0"/>
              <w:spacing w:before="0" w:beforeAutospacing="off" w:after="0" w:afterAutospacing="off" w:line="240" w:lineRule="auto"/>
              <w:ind w:left="0" w:right="0"/>
              <w:jc w:val="left"/>
            </w:pPr>
            <w:r w:rsidRPr="3F97E205" w:rsidR="3F97E205">
              <w:rPr>
                <w:rFonts w:cs="Times New Roman"/>
              </w:rPr>
              <w:t>pid</w:t>
            </w:r>
          </w:p>
        </w:tc>
        <w:tc>
          <w:tcPr>
            <w:tcW w:w="1246" w:type="dxa"/>
            <w:tcMar/>
            <w:vAlign w:val="center"/>
          </w:tcPr>
          <w:p w:rsidRPr="008A7681" w:rsidR="00754CE0" w:rsidP="00444BC5" w:rsidRDefault="00754CE0" w14:paraId="262E9509" w14:textId="74683264">
            <w:pPr>
              <w:spacing w:line="240" w:lineRule="auto"/>
              <w:jc w:val="left"/>
              <w:rPr>
                <w:rFonts w:cs="Times New Roman"/>
              </w:rPr>
            </w:pPr>
            <w:r w:rsidRPr="008A7681">
              <w:rPr>
                <w:rFonts w:cs="Times New Roman"/>
              </w:rPr>
              <w:t>Int</w:t>
            </w:r>
          </w:p>
        </w:tc>
        <w:tc>
          <w:tcPr>
            <w:tcW w:w="991" w:type="dxa"/>
            <w:tcMar/>
            <w:vAlign w:val="center"/>
          </w:tcPr>
          <w:p w:rsidRPr="008A7681" w:rsidR="00754CE0" w:rsidP="3F97E205" w:rsidRDefault="00754CE0" w14:paraId="64183BAE" w14:textId="56209093">
            <w:pPr>
              <w:pStyle w:val="Normal"/>
              <w:bidi w:val="0"/>
              <w:spacing w:before="0" w:beforeAutospacing="off" w:after="0" w:afterAutospacing="off" w:line="240" w:lineRule="auto"/>
              <w:ind w:left="0" w:right="0"/>
              <w:jc w:val="left"/>
            </w:pPr>
            <w:r w:rsidRPr="3F97E205" w:rsidR="3F97E205">
              <w:rPr>
                <w:rFonts w:cs="Times New Roman"/>
              </w:rPr>
              <w:t>100</w:t>
            </w:r>
          </w:p>
        </w:tc>
        <w:tc>
          <w:tcPr>
            <w:tcW w:w="3842" w:type="dxa"/>
            <w:tcMar/>
            <w:vAlign w:val="center"/>
          </w:tcPr>
          <w:p w:rsidRPr="008A7681" w:rsidR="00754CE0" w:rsidP="00444BC5" w:rsidRDefault="00754CE0" w14:paraId="10B67202" w14:textId="301E539D">
            <w:pPr>
              <w:spacing w:line="240" w:lineRule="auto"/>
              <w:jc w:val="left"/>
              <w:rPr>
                <w:rFonts w:cs="Times New Roman"/>
              </w:rPr>
            </w:pPr>
          </w:p>
        </w:tc>
      </w:tr>
      <w:tr w:rsidRPr="008A7681" w:rsidR="00754CE0" w:rsidTr="3F97E205" w14:paraId="03C187E4" w14:textId="77777777">
        <w:trPr>
          <w:trHeight w:val="397"/>
        </w:trPr>
        <w:tc>
          <w:tcPr>
            <w:tcW w:w="687" w:type="dxa"/>
            <w:tcMar/>
            <w:vAlign w:val="center"/>
          </w:tcPr>
          <w:p w:rsidRPr="008A7681" w:rsidR="00754CE0" w:rsidP="00444BC5" w:rsidRDefault="00754CE0" w14:paraId="3C429E0C" w14:textId="77777777">
            <w:pPr>
              <w:spacing w:line="240" w:lineRule="auto"/>
              <w:jc w:val="left"/>
              <w:rPr>
                <w:rFonts w:cs="Times New Roman"/>
              </w:rPr>
            </w:pPr>
            <w:r w:rsidRPr="008A7681">
              <w:rPr>
                <w:rFonts w:cs="Times New Roman"/>
              </w:rPr>
              <w:t>4.</w:t>
            </w:r>
          </w:p>
        </w:tc>
        <w:tc>
          <w:tcPr>
            <w:tcW w:w="2296" w:type="dxa"/>
            <w:tcMar/>
            <w:vAlign w:val="center"/>
          </w:tcPr>
          <w:p w:rsidRPr="008A7681" w:rsidR="00754CE0" w:rsidP="3F97E205" w:rsidRDefault="00754CE0" w14:paraId="62B5FB43" w14:textId="6F3FD472">
            <w:pPr>
              <w:pStyle w:val="Normal"/>
              <w:bidi w:val="0"/>
              <w:spacing w:before="0" w:beforeAutospacing="off" w:after="0" w:afterAutospacing="off" w:line="240" w:lineRule="auto"/>
              <w:ind w:left="0" w:right="0"/>
              <w:jc w:val="left"/>
            </w:pPr>
            <w:r w:rsidRPr="3F97E205" w:rsidR="3F97E205">
              <w:rPr>
                <w:rFonts w:cs="Times New Roman"/>
              </w:rPr>
              <w:t>name</w:t>
            </w:r>
          </w:p>
        </w:tc>
        <w:tc>
          <w:tcPr>
            <w:tcW w:w="1246" w:type="dxa"/>
            <w:tcMar/>
            <w:vAlign w:val="center"/>
          </w:tcPr>
          <w:p w:rsidRPr="008A7681" w:rsidR="00754CE0" w:rsidP="3F97E205" w:rsidRDefault="00754CE0" w14:paraId="7A752F6C" w14:textId="02D34EEC">
            <w:pPr>
              <w:pStyle w:val="Normal"/>
              <w:bidi w:val="0"/>
              <w:spacing w:before="0" w:beforeAutospacing="off" w:after="0" w:afterAutospacing="off" w:line="240" w:lineRule="auto"/>
              <w:ind w:left="0" w:right="0"/>
              <w:jc w:val="left"/>
            </w:pPr>
            <w:r w:rsidRPr="3F97E205" w:rsidR="3F97E205">
              <w:rPr>
                <w:rFonts w:cs="Times New Roman"/>
              </w:rPr>
              <w:t>varchar</w:t>
            </w:r>
          </w:p>
        </w:tc>
        <w:tc>
          <w:tcPr>
            <w:tcW w:w="991" w:type="dxa"/>
            <w:tcMar/>
            <w:vAlign w:val="center"/>
          </w:tcPr>
          <w:p w:rsidRPr="008A7681" w:rsidR="00754CE0" w:rsidP="3F97E205" w:rsidRDefault="00754CE0" w14:paraId="7CA94CA0" w14:textId="538E9D96">
            <w:pPr>
              <w:pStyle w:val="Normal"/>
              <w:bidi w:val="0"/>
              <w:spacing w:before="0" w:beforeAutospacing="off" w:after="0" w:afterAutospacing="off" w:line="240" w:lineRule="auto"/>
              <w:ind w:left="0" w:right="0"/>
              <w:jc w:val="left"/>
            </w:pPr>
            <w:r w:rsidRPr="3F97E205" w:rsidR="3F97E205">
              <w:rPr>
                <w:rFonts w:cs="Times New Roman"/>
              </w:rPr>
              <w:t>100</w:t>
            </w:r>
          </w:p>
        </w:tc>
        <w:tc>
          <w:tcPr>
            <w:tcW w:w="3842" w:type="dxa"/>
            <w:tcMar/>
            <w:vAlign w:val="center"/>
          </w:tcPr>
          <w:p w:rsidRPr="008A7681" w:rsidR="00754CE0" w:rsidP="3F97E205" w:rsidRDefault="00754CE0" w14:paraId="05ED82DA" w14:textId="0B09C551">
            <w:pPr>
              <w:pStyle w:val="Normal"/>
              <w:bidi w:val="0"/>
              <w:spacing w:before="0" w:beforeAutospacing="off" w:after="0" w:afterAutospacing="off" w:line="240" w:lineRule="auto"/>
              <w:ind w:left="0" w:right="0"/>
              <w:jc w:val="left"/>
            </w:pPr>
            <w:r w:rsidRPr="3F97E205" w:rsidR="3F97E205">
              <w:rPr>
                <w:rFonts w:cs="Times New Roman"/>
              </w:rPr>
              <w:t>Preces nosaukums</w:t>
            </w:r>
          </w:p>
        </w:tc>
      </w:tr>
      <w:tr w:rsidRPr="008A7681" w:rsidR="00754CE0" w:rsidTr="3F97E205" w14:paraId="04FA8E73" w14:textId="77777777">
        <w:trPr>
          <w:trHeight w:val="397"/>
        </w:trPr>
        <w:tc>
          <w:tcPr>
            <w:tcW w:w="687" w:type="dxa"/>
            <w:tcMar/>
            <w:vAlign w:val="center"/>
          </w:tcPr>
          <w:p w:rsidRPr="008A7681" w:rsidR="00754CE0" w:rsidP="00444BC5" w:rsidRDefault="00754CE0" w14:paraId="3286ED20" w14:textId="77777777">
            <w:pPr>
              <w:spacing w:line="240" w:lineRule="auto"/>
              <w:jc w:val="left"/>
              <w:rPr>
                <w:rFonts w:cs="Times New Roman"/>
              </w:rPr>
            </w:pPr>
            <w:r w:rsidRPr="008A7681">
              <w:rPr>
                <w:rFonts w:cs="Times New Roman"/>
              </w:rPr>
              <w:t>5.</w:t>
            </w:r>
          </w:p>
        </w:tc>
        <w:tc>
          <w:tcPr>
            <w:tcW w:w="2296" w:type="dxa"/>
            <w:tcMar/>
            <w:vAlign w:val="center"/>
          </w:tcPr>
          <w:p w:rsidRPr="008A7681" w:rsidR="00754CE0" w:rsidP="3F97E205" w:rsidRDefault="00754CE0" w14:paraId="7D43C069" w14:textId="4E8C293C">
            <w:pPr>
              <w:pStyle w:val="Normal"/>
              <w:bidi w:val="0"/>
              <w:spacing w:before="0" w:beforeAutospacing="off" w:after="0" w:afterAutospacing="off" w:line="240" w:lineRule="auto"/>
              <w:ind w:left="0" w:right="0"/>
              <w:jc w:val="left"/>
            </w:pPr>
            <w:r w:rsidRPr="3F97E205" w:rsidR="3F97E205">
              <w:rPr>
                <w:rFonts w:cs="Times New Roman"/>
              </w:rPr>
              <w:t>price</w:t>
            </w:r>
          </w:p>
        </w:tc>
        <w:tc>
          <w:tcPr>
            <w:tcW w:w="1246" w:type="dxa"/>
            <w:tcMar/>
            <w:vAlign w:val="center"/>
          </w:tcPr>
          <w:p w:rsidRPr="008A7681" w:rsidR="00754CE0" w:rsidP="3F97E205" w:rsidRDefault="00754CE0" w14:paraId="2B39698B" w14:textId="1332C048">
            <w:pPr>
              <w:pStyle w:val="Normal"/>
              <w:bidi w:val="0"/>
              <w:spacing w:before="0" w:beforeAutospacing="off" w:after="0" w:afterAutospacing="off" w:line="240" w:lineRule="auto"/>
              <w:ind w:left="0" w:right="0"/>
              <w:jc w:val="left"/>
            </w:pPr>
            <w:r w:rsidRPr="3F97E205" w:rsidR="3F97E205">
              <w:rPr>
                <w:rFonts w:cs="Times New Roman"/>
              </w:rPr>
              <w:t>float</w:t>
            </w:r>
          </w:p>
        </w:tc>
        <w:tc>
          <w:tcPr>
            <w:tcW w:w="991" w:type="dxa"/>
            <w:tcMar/>
            <w:vAlign w:val="center"/>
          </w:tcPr>
          <w:p w:rsidRPr="008A7681" w:rsidR="00754CE0" w:rsidP="00444BC5" w:rsidRDefault="00754CE0" w14:paraId="5492B477" w14:textId="03D486F3">
            <w:pPr>
              <w:spacing w:line="240" w:lineRule="auto"/>
              <w:jc w:val="left"/>
              <w:rPr>
                <w:rFonts w:cs="Times New Roman"/>
              </w:rPr>
            </w:pPr>
            <w:r w:rsidRPr="3F97E205" w:rsidR="3F97E205">
              <w:rPr>
                <w:rFonts w:cs="Times New Roman"/>
              </w:rPr>
              <w:t>10</w:t>
            </w:r>
          </w:p>
        </w:tc>
        <w:tc>
          <w:tcPr>
            <w:tcW w:w="3842" w:type="dxa"/>
            <w:tcMar/>
            <w:vAlign w:val="center"/>
          </w:tcPr>
          <w:p w:rsidRPr="008A7681" w:rsidR="00754CE0" w:rsidP="3F97E205" w:rsidRDefault="00754CE0" w14:paraId="1B221133" w14:textId="41474F2B">
            <w:pPr>
              <w:pStyle w:val="Normal"/>
              <w:bidi w:val="0"/>
              <w:spacing w:before="0" w:beforeAutospacing="off" w:after="0" w:afterAutospacing="off" w:line="240" w:lineRule="auto"/>
              <w:ind w:left="0" w:right="0"/>
              <w:jc w:val="left"/>
            </w:pPr>
            <w:r w:rsidRPr="3F97E205" w:rsidR="3F97E205">
              <w:rPr>
                <w:rFonts w:cs="Times New Roman"/>
              </w:rPr>
              <w:t>Preces cena</w:t>
            </w:r>
          </w:p>
        </w:tc>
      </w:tr>
      <w:tr w:rsidRPr="008A7681" w:rsidR="00754CE0" w:rsidTr="3F97E205" w14:paraId="2E1948C0" w14:textId="77777777">
        <w:trPr>
          <w:trHeight w:val="397"/>
        </w:trPr>
        <w:tc>
          <w:tcPr>
            <w:tcW w:w="687" w:type="dxa"/>
            <w:tcMar/>
            <w:vAlign w:val="center"/>
          </w:tcPr>
          <w:p w:rsidRPr="008A7681" w:rsidR="00754CE0" w:rsidP="00444BC5" w:rsidRDefault="00754CE0" w14:paraId="1B3778BE" w14:textId="77777777">
            <w:pPr>
              <w:spacing w:line="240" w:lineRule="auto"/>
              <w:jc w:val="left"/>
              <w:rPr>
                <w:rFonts w:cs="Times New Roman"/>
              </w:rPr>
            </w:pPr>
            <w:r w:rsidRPr="008A7681">
              <w:rPr>
                <w:rFonts w:cs="Times New Roman"/>
              </w:rPr>
              <w:t>6.</w:t>
            </w:r>
          </w:p>
        </w:tc>
        <w:tc>
          <w:tcPr>
            <w:tcW w:w="2296" w:type="dxa"/>
            <w:tcMar/>
            <w:vAlign w:val="center"/>
          </w:tcPr>
          <w:p w:rsidRPr="008A7681" w:rsidR="00754CE0" w:rsidP="3F97E205" w:rsidRDefault="00754CE0" w14:paraId="3A1FD5E2" w14:textId="2AE37D94">
            <w:pPr>
              <w:pStyle w:val="Normal"/>
              <w:bidi w:val="0"/>
              <w:spacing w:before="0" w:beforeAutospacing="off" w:after="0" w:afterAutospacing="off" w:line="240" w:lineRule="auto"/>
              <w:ind w:left="0" w:right="0"/>
              <w:jc w:val="left"/>
            </w:pPr>
            <w:r w:rsidRPr="3F97E205" w:rsidR="3F97E205">
              <w:rPr>
                <w:rFonts w:cs="Times New Roman"/>
              </w:rPr>
              <w:t>quantity</w:t>
            </w:r>
          </w:p>
        </w:tc>
        <w:tc>
          <w:tcPr>
            <w:tcW w:w="1246" w:type="dxa"/>
            <w:tcMar/>
            <w:vAlign w:val="center"/>
          </w:tcPr>
          <w:p w:rsidRPr="008A7681" w:rsidR="00754CE0" w:rsidP="3F97E205" w:rsidRDefault="00754CE0" w14:paraId="725D162A" w14:textId="20CA5085">
            <w:pPr>
              <w:pStyle w:val="Normal"/>
              <w:bidi w:val="0"/>
              <w:spacing w:before="0" w:beforeAutospacing="off" w:after="0" w:afterAutospacing="off" w:line="240" w:lineRule="auto"/>
              <w:ind w:left="0" w:right="0"/>
              <w:jc w:val="left"/>
            </w:pPr>
            <w:r w:rsidRPr="3F97E205" w:rsidR="3F97E205">
              <w:rPr>
                <w:rFonts w:cs="Times New Roman"/>
              </w:rPr>
              <w:t>int</w:t>
            </w:r>
          </w:p>
        </w:tc>
        <w:tc>
          <w:tcPr>
            <w:tcW w:w="991" w:type="dxa"/>
            <w:tcMar/>
            <w:vAlign w:val="center"/>
          </w:tcPr>
          <w:p w:rsidRPr="008A7681" w:rsidR="00754CE0" w:rsidP="00444BC5" w:rsidRDefault="00754CE0" w14:paraId="78284C01" w14:textId="2BA194BF">
            <w:pPr>
              <w:spacing w:line="240" w:lineRule="auto"/>
              <w:jc w:val="left"/>
              <w:rPr>
                <w:rFonts w:cs="Times New Roman"/>
              </w:rPr>
            </w:pPr>
            <w:r w:rsidRPr="3F97E205" w:rsidR="3F97E205">
              <w:rPr>
                <w:rFonts w:cs="Times New Roman"/>
              </w:rPr>
              <w:t>10</w:t>
            </w:r>
          </w:p>
        </w:tc>
        <w:tc>
          <w:tcPr>
            <w:tcW w:w="3842" w:type="dxa"/>
            <w:tcMar/>
            <w:vAlign w:val="center"/>
          </w:tcPr>
          <w:p w:rsidRPr="008A7681" w:rsidR="00754CE0" w:rsidP="3F97E205" w:rsidRDefault="00754CE0" w14:paraId="3CF8C138" w14:textId="513B2B1B">
            <w:pPr>
              <w:pStyle w:val="Normal"/>
              <w:bidi w:val="0"/>
              <w:spacing w:before="0" w:beforeAutospacing="off" w:after="0" w:afterAutospacing="off" w:line="240" w:lineRule="auto"/>
              <w:ind w:left="0" w:right="0"/>
              <w:jc w:val="left"/>
            </w:pPr>
            <w:r w:rsidRPr="3F97E205" w:rsidR="3F97E205">
              <w:rPr>
                <w:rFonts w:cs="Times New Roman"/>
              </w:rPr>
              <w:t>Preces daudzums</w:t>
            </w:r>
          </w:p>
        </w:tc>
      </w:tr>
      <w:tr xmlns:wp14="http://schemas.microsoft.com/office/word/2010/wordml" w:rsidR="3F97E205" w:rsidTr="3F97E205" w14:paraId="3979CDFB" wp14:textId="77777777">
        <w:trPr>
          <w:trHeight w:val="397"/>
        </w:trPr>
        <w:tc>
          <w:tcPr>
            <w:tcW w:w="684" w:type="dxa"/>
            <w:tcMar/>
            <w:vAlign w:val="center"/>
          </w:tcPr>
          <w:p w:rsidR="3F97E205" w:rsidP="3F97E205" w:rsidRDefault="3F97E205" w14:paraId="02799C00" w14:textId="23035B96">
            <w:pPr>
              <w:pStyle w:val="Normal"/>
              <w:spacing w:line="240" w:lineRule="auto"/>
              <w:jc w:val="left"/>
              <w:rPr>
                <w:rFonts w:cs="Times New Roman"/>
              </w:rPr>
            </w:pPr>
            <w:r w:rsidRPr="3F97E205" w:rsidR="3F97E205">
              <w:rPr>
                <w:rFonts w:cs="Times New Roman"/>
              </w:rPr>
              <w:t>7.</w:t>
            </w:r>
          </w:p>
        </w:tc>
        <w:tc>
          <w:tcPr>
            <w:tcW w:w="2292" w:type="dxa"/>
            <w:tcMar/>
            <w:vAlign w:val="center"/>
          </w:tcPr>
          <w:p w:rsidR="3F97E205" w:rsidP="3F97E205" w:rsidRDefault="3F97E205" w14:paraId="0FF4DEB2" w14:textId="18B3801F">
            <w:pPr>
              <w:pStyle w:val="Normal"/>
              <w:spacing w:line="240" w:lineRule="auto"/>
              <w:jc w:val="left"/>
              <w:rPr>
                <w:rFonts w:cs="Times New Roman"/>
              </w:rPr>
            </w:pPr>
            <w:r w:rsidRPr="3F97E205" w:rsidR="3F97E205">
              <w:rPr>
                <w:rFonts w:cs="Times New Roman"/>
              </w:rPr>
              <w:t>image</w:t>
            </w:r>
          </w:p>
        </w:tc>
        <w:tc>
          <w:tcPr>
            <w:tcW w:w="1240" w:type="dxa"/>
            <w:tcMar/>
            <w:vAlign w:val="center"/>
          </w:tcPr>
          <w:p w:rsidR="3F97E205" w:rsidP="3F97E205" w:rsidRDefault="3F97E205" w14:paraId="50649456" w14:textId="0C0673F6">
            <w:pPr>
              <w:pStyle w:val="Normal"/>
              <w:spacing w:line="240" w:lineRule="auto"/>
              <w:jc w:val="left"/>
              <w:rPr>
                <w:rFonts w:cs="Times New Roman"/>
              </w:rPr>
            </w:pPr>
            <w:r w:rsidRPr="3F97E205" w:rsidR="3F97E205">
              <w:rPr>
                <w:rFonts w:cs="Times New Roman"/>
              </w:rPr>
              <w:t>varchar</w:t>
            </w:r>
          </w:p>
        </w:tc>
        <w:tc>
          <w:tcPr>
            <w:tcW w:w="1056" w:type="dxa"/>
            <w:tcMar/>
            <w:vAlign w:val="center"/>
          </w:tcPr>
          <w:p w:rsidR="3F97E205" w:rsidP="3F97E205" w:rsidRDefault="3F97E205" w14:paraId="68B26C1F" w14:textId="4935FE6C">
            <w:pPr>
              <w:pStyle w:val="Normal"/>
              <w:spacing w:line="240" w:lineRule="auto"/>
              <w:jc w:val="left"/>
              <w:rPr>
                <w:rFonts w:cs="Times New Roman"/>
              </w:rPr>
            </w:pPr>
            <w:r w:rsidRPr="3F97E205" w:rsidR="3F97E205">
              <w:rPr>
                <w:rFonts w:cs="Times New Roman"/>
              </w:rPr>
              <w:t>100</w:t>
            </w:r>
          </w:p>
        </w:tc>
        <w:tc>
          <w:tcPr>
            <w:tcW w:w="3790" w:type="dxa"/>
            <w:tcMar/>
            <w:vAlign w:val="center"/>
          </w:tcPr>
          <w:p w:rsidR="3F97E205" w:rsidP="3F97E205" w:rsidRDefault="3F97E205" w14:paraId="60E6D012" w14:textId="561F9118">
            <w:pPr>
              <w:pStyle w:val="Normal"/>
              <w:spacing w:line="240" w:lineRule="auto"/>
              <w:jc w:val="left"/>
              <w:rPr>
                <w:rFonts w:cs="Times New Roman"/>
              </w:rPr>
            </w:pPr>
            <w:r w:rsidRPr="3F97E205" w:rsidR="3F97E205">
              <w:rPr>
                <w:rFonts w:cs="Times New Roman"/>
              </w:rPr>
              <w:t>Preces bildes</w:t>
            </w:r>
          </w:p>
        </w:tc>
      </w:tr>
    </w:tbl>
    <w:p w:rsidRPr="008A7681" w:rsidR="000146B7" w:rsidP="000146B7" w:rsidRDefault="000146B7" w14:paraId="571C1B2F" w14:textId="3964BDB2">
      <w:pPr>
        <w:rPr>
          <w:rFonts w:cs="Times New Roman"/>
        </w:rPr>
      </w:pPr>
    </w:p>
    <w:p w:rsidR="3F97E205" w:rsidP="3F97E205" w:rsidRDefault="3F97E205" w14:paraId="6578A71B" w14:textId="1D49D32D">
      <w:pPr>
        <w:ind w:firstLine="720"/>
        <w:rPr>
          <w:rFonts w:cs="Times New Roman"/>
        </w:rPr>
      </w:pPr>
      <w:r w:rsidRPr="3F97E205" w:rsidR="3F97E205">
        <w:rPr>
          <w:rFonts w:cs="Times New Roman"/>
        </w:rPr>
        <w:t>Tabula “Messages” ietver sevī informāciju par lietotājiem</w:t>
      </w:r>
    </w:p>
    <w:p w:rsidRPr="008A7681" w:rsidR="00754CE0" w:rsidP="3F97E205" w:rsidRDefault="008077B2" w14:paraId="1F4F2120" w14:textId="03B94947">
      <w:pPr>
        <w:jc w:val="right"/>
        <w:rPr>
          <w:rFonts w:cs="Times New Roman"/>
          <w:sz w:val="20"/>
          <w:szCs w:val="20"/>
        </w:rPr>
      </w:pPr>
      <w:r w:rsidRPr="3F97E205" w:rsidR="3F97E205">
        <w:rPr>
          <w:rFonts w:cs="Times New Roman"/>
          <w:sz w:val="20"/>
          <w:szCs w:val="20"/>
        </w:rPr>
        <w:t>5.4. tabula</w:t>
      </w:r>
    </w:p>
    <w:p w:rsidRPr="008A7681" w:rsidR="00754CE0" w:rsidP="3F97E205" w:rsidRDefault="00754CE0" w14:paraId="39B68997" w14:textId="726EE2FC">
      <w:pPr>
        <w:jc w:val="center"/>
        <w:rPr>
          <w:rFonts w:cs="Times New Roman"/>
          <w:sz w:val="20"/>
          <w:szCs w:val="20"/>
        </w:rPr>
      </w:pPr>
      <w:r w:rsidRPr="3F97E205" w:rsidR="3F97E205">
        <w:rPr>
          <w:rFonts w:cs="Times New Roman"/>
          <w:sz w:val="20"/>
          <w:szCs w:val="20"/>
        </w:rPr>
        <w:t xml:space="preserve">Tabulas </w:t>
      </w:r>
      <w:r w:rsidRPr="3F97E205" w:rsidR="3F97E205">
        <w:rPr>
          <w:rFonts w:cs="Times New Roman"/>
          <w:b w:val="1"/>
          <w:bCs w:val="1"/>
          <w:sz w:val="20"/>
          <w:szCs w:val="20"/>
        </w:rPr>
        <w:t xml:space="preserve">“Messages </w:t>
      </w:r>
      <w:r w:rsidRPr="3F97E205" w:rsidR="3F97E205">
        <w:rPr>
          <w:rFonts w:cs="Times New Roman"/>
          <w:sz w:val="20"/>
          <w:szCs w:val="20"/>
        </w:rPr>
        <w:t>struktūra</w:t>
      </w:r>
    </w:p>
    <w:tbl>
      <w:tblPr>
        <w:tblStyle w:val="TableGrid"/>
        <w:tblW w:w="0" w:type="auto"/>
        <w:tblLook w:val="04A0" w:firstRow="1" w:lastRow="0" w:firstColumn="1" w:lastColumn="0" w:noHBand="0" w:noVBand="1"/>
      </w:tblPr>
      <w:tblGrid>
        <w:gridCol w:w="683"/>
        <w:gridCol w:w="2323"/>
        <w:gridCol w:w="1237"/>
        <w:gridCol w:w="1056"/>
        <w:gridCol w:w="3763"/>
      </w:tblGrid>
      <w:tr w:rsidRPr="008A7681" w:rsidR="00754CE0" w:rsidTr="3F97E205" w14:paraId="5305DAE2" w14:textId="77777777">
        <w:trPr>
          <w:trHeight w:val="397"/>
        </w:trPr>
        <w:tc>
          <w:tcPr>
            <w:tcW w:w="687" w:type="dxa"/>
            <w:tcMar/>
            <w:vAlign w:val="center"/>
          </w:tcPr>
          <w:p w:rsidRPr="00444BC5" w:rsidR="00754CE0" w:rsidP="00444BC5" w:rsidRDefault="00754CE0" w14:paraId="2AC92BD7" w14:textId="77777777">
            <w:pPr>
              <w:spacing w:line="240" w:lineRule="auto"/>
              <w:jc w:val="center"/>
              <w:rPr>
                <w:rFonts w:cs="Times New Roman"/>
                <w:b/>
              </w:rPr>
            </w:pPr>
            <w:r w:rsidRPr="00444BC5">
              <w:rPr>
                <w:rFonts w:cs="Times New Roman"/>
                <w:b/>
              </w:rPr>
              <w:t>Nr.</w:t>
            </w:r>
          </w:p>
        </w:tc>
        <w:tc>
          <w:tcPr>
            <w:tcW w:w="2296" w:type="dxa"/>
            <w:tcMar/>
            <w:vAlign w:val="center"/>
          </w:tcPr>
          <w:p w:rsidRPr="00444BC5" w:rsidR="00754CE0" w:rsidP="00444BC5" w:rsidRDefault="00754CE0" w14:paraId="02A3A39C" w14:textId="77777777">
            <w:pPr>
              <w:spacing w:line="240" w:lineRule="auto"/>
              <w:jc w:val="center"/>
              <w:rPr>
                <w:rFonts w:cs="Times New Roman"/>
                <w:b/>
              </w:rPr>
            </w:pPr>
            <w:r w:rsidRPr="00444BC5">
              <w:rPr>
                <w:rFonts w:cs="Times New Roman"/>
                <w:b/>
              </w:rPr>
              <w:t>Nosaukums</w:t>
            </w:r>
          </w:p>
        </w:tc>
        <w:tc>
          <w:tcPr>
            <w:tcW w:w="1246" w:type="dxa"/>
            <w:tcMar/>
            <w:vAlign w:val="center"/>
          </w:tcPr>
          <w:p w:rsidRPr="00444BC5" w:rsidR="00754CE0" w:rsidP="00444BC5" w:rsidRDefault="00754CE0" w14:paraId="5AC85C9B" w14:textId="77777777">
            <w:pPr>
              <w:spacing w:line="240" w:lineRule="auto"/>
              <w:jc w:val="center"/>
              <w:rPr>
                <w:rFonts w:cs="Times New Roman"/>
                <w:b/>
              </w:rPr>
            </w:pPr>
            <w:r w:rsidRPr="00444BC5">
              <w:rPr>
                <w:rFonts w:cs="Times New Roman"/>
                <w:b/>
              </w:rPr>
              <w:t>Tips</w:t>
            </w:r>
          </w:p>
        </w:tc>
        <w:tc>
          <w:tcPr>
            <w:tcW w:w="991" w:type="dxa"/>
            <w:tcMar/>
            <w:vAlign w:val="center"/>
          </w:tcPr>
          <w:p w:rsidRPr="00444BC5" w:rsidR="00754CE0" w:rsidP="00444BC5" w:rsidRDefault="00754CE0" w14:paraId="53958458" w14:textId="77777777">
            <w:pPr>
              <w:spacing w:line="240" w:lineRule="auto"/>
              <w:jc w:val="center"/>
              <w:rPr>
                <w:rFonts w:cs="Times New Roman"/>
                <w:b/>
              </w:rPr>
            </w:pPr>
            <w:r w:rsidRPr="00444BC5">
              <w:rPr>
                <w:rFonts w:cs="Times New Roman"/>
                <w:b/>
              </w:rPr>
              <w:t>Garums</w:t>
            </w:r>
          </w:p>
        </w:tc>
        <w:tc>
          <w:tcPr>
            <w:tcW w:w="3842" w:type="dxa"/>
            <w:tcMar/>
            <w:vAlign w:val="center"/>
          </w:tcPr>
          <w:p w:rsidRPr="00444BC5" w:rsidR="00754CE0" w:rsidP="00444BC5" w:rsidRDefault="00754CE0" w14:paraId="2A03133D" w14:textId="77777777">
            <w:pPr>
              <w:spacing w:line="240" w:lineRule="auto"/>
              <w:jc w:val="center"/>
              <w:rPr>
                <w:rFonts w:cs="Times New Roman"/>
                <w:b/>
              </w:rPr>
            </w:pPr>
            <w:r w:rsidRPr="00444BC5">
              <w:rPr>
                <w:rFonts w:cs="Times New Roman"/>
                <w:b/>
              </w:rPr>
              <w:t>Piezīme</w:t>
            </w:r>
          </w:p>
        </w:tc>
      </w:tr>
      <w:tr w:rsidRPr="008A7681" w:rsidR="008077B2" w:rsidTr="3F97E205" w14:paraId="22851065" w14:textId="77777777">
        <w:trPr>
          <w:trHeight w:val="397"/>
        </w:trPr>
        <w:tc>
          <w:tcPr>
            <w:tcW w:w="687" w:type="dxa"/>
            <w:tcMar/>
            <w:vAlign w:val="center"/>
          </w:tcPr>
          <w:p w:rsidRPr="008A7681" w:rsidR="008077B2" w:rsidP="00444BC5" w:rsidRDefault="008077B2" w14:paraId="22AAF422" w14:textId="77777777">
            <w:pPr>
              <w:spacing w:line="240" w:lineRule="auto"/>
              <w:jc w:val="left"/>
              <w:rPr>
                <w:rFonts w:cs="Times New Roman"/>
              </w:rPr>
            </w:pPr>
            <w:r w:rsidRPr="008A7681">
              <w:rPr>
                <w:rFonts w:cs="Times New Roman"/>
              </w:rPr>
              <w:t>1.</w:t>
            </w:r>
          </w:p>
        </w:tc>
        <w:tc>
          <w:tcPr>
            <w:tcW w:w="2296" w:type="dxa"/>
            <w:tcMar/>
            <w:vAlign w:val="center"/>
          </w:tcPr>
          <w:p w:rsidRPr="008A7681" w:rsidR="008077B2" w:rsidP="3F97E205" w:rsidRDefault="008077B2" w14:paraId="136482A3" w14:textId="24BBE6DC">
            <w:pPr>
              <w:pStyle w:val="Normal"/>
              <w:bidi w:val="0"/>
              <w:spacing w:before="0" w:beforeAutospacing="off" w:after="0" w:afterAutospacing="off" w:line="240" w:lineRule="auto"/>
              <w:ind w:left="0" w:right="0"/>
              <w:jc w:val="left"/>
            </w:pPr>
            <w:r w:rsidRPr="3F97E205" w:rsidR="3F97E205">
              <w:rPr>
                <w:rFonts w:cs="Times New Roman"/>
              </w:rPr>
              <w:t>id</w:t>
            </w:r>
          </w:p>
        </w:tc>
        <w:tc>
          <w:tcPr>
            <w:tcW w:w="1246" w:type="dxa"/>
            <w:tcMar/>
            <w:vAlign w:val="center"/>
          </w:tcPr>
          <w:p w:rsidRPr="008A7681" w:rsidR="008077B2" w:rsidP="00444BC5" w:rsidRDefault="008077B2" w14:paraId="11F4693B" w14:textId="4475DA69">
            <w:pPr>
              <w:spacing w:line="240" w:lineRule="auto"/>
              <w:jc w:val="left"/>
              <w:rPr>
                <w:rFonts w:cs="Times New Roman"/>
              </w:rPr>
            </w:pPr>
            <w:r w:rsidRPr="008A7681">
              <w:rPr>
                <w:rFonts w:cs="Times New Roman"/>
              </w:rPr>
              <w:t>Int</w:t>
            </w:r>
          </w:p>
        </w:tc>
        <w:tc>
          <w:tcPr>
            <w:tcW w:w="991" w:type="dxa"/>
            <w:tcMar/>
            <w:vAlign w:val="center"/>
          </w:tcPr>
          <w:p w:rsidRPr="008A7681" w:rsidR="008077B2" w:rsidP="00444BC5" w:rsidRDefault="008077B2" w14:paraId="6875B0E2" w14:textId="013CDAD3">
            <w:pPr>
              <w:spacing w:line="240" w:lineRule="auto"/>
              <w:jc w:val="left"/>
              <w:rPr>
                <w:rFonts w:cs="Times New Roman"/>
              </w:rPr>
            </w:pPr>
            <w:r w:rsidRPr="3F97E205" w:rsidR="3F97E205">
              <w:rPr>
                <w:rFonts w:cs="Times New Roman"/>
              </w:rPr>
              <w:t>100</w:t>
            </w:r>
          </w:p>
        </w:tc>
        <w:tc>
          <w:tcPr>
            <w:tcW w:w="3842" w:type="dxa"/>
            <w:tcMar/>
            <w:vAlign w:val="center"/>
          </w:tcPr>
          <w:p w:rsidRPr="008A7681" w:rsidR="008077B2" w:rsidP="3F97E205" w:rsidRDefault="3489205A" w14:paraId="060FADA4" w14:textId="47D829A9">
            <w:pPr>
              <w:pStyle w:val="Normal"/>
              <w:bidi w:val="0"/>
              <w:spacing w:before="0" w:beforeAutospacing="off" w:after="0" w:afterAutospacing="off" w:line="240" w:lineRule="auto"/>
              <w:ind w:left="0" w:right="0"/>
              <w:jc w:val="left"/>
            </w:pPr>
            <w:r w:rsidRPr="3F97E205" w:rsidR="3F97E205">
              <w:rPr>
                <w:rFonts w:cs="Times New Roman"/>
              </w:rPr>
              <w:t>PRIMARY KEY</w:t>
            </w:r>
          </w:p>
        </w:tc>
      </w:tr>
      <w:tr w:rsidRPr="008A7681" w:rsidR="008077B2" w:rsidTr="3F97E205" w14:paraId="0833A956" w14:textId="77777777">
        <w:trPr>
          <w:trHeight w:val="397"/>
        </w:trPr>
        <w:tc>
          <w:tcPr>
            <w:tcW w:w="687" w:type="dxa"/>
            <w:tcMar/>
            <w:vAlign w:val="center"/>
          </w:tcPr>
          <w:p w:rsidRPr="008A7681" w:rsidR="008077B2" w:rsidP="00444BC5" w:rsidRDefault="008077B2" w14:paraId="65D2C5C9" w14:textId="77777777">
            <w:pPr>
              <w:spacing w:line="240" w:lineRule="auto"/>
              <w:jc w:val="left"/>
              <w:rPr>
                <w:rFonts w:cs="Times New Roman"/>
              </w:rPr>
            </w:pPr>
            <w:r w:rsidRPr="008A7681">
              <w:rPr>
                <w:rFonts w:cs="Times New Roman"/>
              </w:rPr>
              <w:t>2.</w:t>
            </w:r>
          </w:p>
        </w:tc>
        <w:tc>
          <w:tcPr>
            <w:tcW w:w="2296" w:type="dxa"/>
            <w:tcMar/>
            <w:vAlign w:val="center"/>
          </w:tcPr>
          <w:p w:rsidRPr="008A7681" w:rsidR="008077B2" w:rsidP="3F97E205" w:rsidRDefault="008077B2" w14:paraId="61FA9AB7" w14:textId="78491218">
            <w:pPr>
              <w:pStyle w:val="Normal"/>
              <w:bidi w:val="0"/>
              <w:spacing w:before="0" w:beforeAutospacing="off" w:after="0" w:afterAutospacing="off" w:line="240" w:lineRule="auto"/>
              <w:ind w:left="0" w:right="0"/>
              <w:jc w:val="left"/>
            </w:pPr>
            <w:r w:rsidRPr="3F97E205" w:rsidR="3F97E205">
              <w:rPr>
                <w:rFonts w:cs="Times New Roman"/>
              </w:rPr>
              <w:t>user_id</w:t>
            </w:r>
          </w:p>
        </w:tc>
        <w:tc>
          <w:tcPr>
            <w:tcW w:w="1246" w:type="dxa"/>
            <w:tcMar/>
            <w:vAlign w:val="center"/>
          </w:tcPr>
          <w:p w:rsidRPr="008A7681" w:rsidR="008077B2" w:rsidP="00444BC5" w:rsidRDefault="008077B2" w14:paraId="660E517E" w14:textId="1DF00068">
            <w:pPr>
              <w:spacing w:line="240" w:lineRule="auto"/>
              <w:jc w:val="left"/>
              <w:rPr>
                <w:rFonts w:cs="Times New Roman"/>
              </w:rPr>
            </w:pPr>
            <w:r w:rsidRPr="008A7681">
              <w:rPr>
                <w:rFonts w:cs="Times New Roman"/>
              </w:rPr>
              <w:t>Int</w:t>
            </w:r>
          </w:p>
        </w:tc>
        <w:tc>
          <w:tcPr>
            <w:tcW w:w="991" w:type="dxa"/>
            <w:tcMar/>
            <w:vAlign w:val="center"/>
          </w:tcPr>
          <w:p w:rsidRPr="008A7681" w:rsidR="008077B2" w:rsidP="00444BC5" w:rsidRDefault="008077B2" w14:paraId="4E594802" w14:textId="41D7C96E">
            <w:pPr>
              <w:spacing w:line="240" w:lineRule="auto"/>
              <w:jc w:val="left"/>
              <w:rPr>
                <w:rFonts w:cs="Times New Roman"/>
              </w:rPr>
            </w:pPr>
            <w:r w:rsidRPr="3F97E205" w:rsidR="3F97E205">
              <w:rPr>
                <w:rFonts w:cs="Times New Roman"/>
              </w:rPr>
              <w:t>100</w:t>
            </w:r>
          </w:p>
        </w:tc>
        <w:tc>
          <w:tcPr>
            <w:tcW w:w="3842" w:type="dxa"/>
            <w:tcMar/>
            <w:vAlign w:val="center"/>
          </w:tcPr>
          <w:p w:rsidRPr="008A7681" w:rsidR="008077B2" w:rsidP="3F97E205" w:rsidRDefault="008077B2" w14:paraId="522C4A85" w14:textId="37E3B1B5">
            <w:pPr>
              <w:pStyle w:val="Normal"/>
              <w:bidi w:val="0"/>
              <w:spacing w:before="0" w:beforeAutospacing="off" w:after="0" w:afterAutospacing="off" w:line="240" w:lineRule="auto"/>
              <w:ind w:left="0" w:right="0"/>
              <w:jc w:val="left"/>
            </w:pPr>
            <w:r w:rsidRPr="3F97E205" w:rsidR="3F97E205">
              <w:rPr>
                <w:rFonts w:cs="Times New Roman"/>
              </w:rPr>
              <w:t>Lietotāja identifikators</w:t>
            </w:r>
          </w:p>
        </w:tc>
      </w:tr>
      <w:tr w:rsidRPr="008A7681" w:rsidR="008077B2" w:rsidTr="3F97E205" w14:paraId="7002E486" w14:textId="77777777">
        <w:trPr>
          <w:trHeight w:val="397"/>
        </w:trPr>
        <w:tc>
          <w:tcPr>
            <w:tcW w:w="687" w:type="dxa"/>
            <w:tcMar/>
            <w:vAlign w:val="center"/>
          </w:tcPr>
          <w:p w:rsidRPr="008A7681" w:rsidR="008077B2" w:rsidP="00444BC5" w:rsidRDefault="008077B2" w14:paraId="40F3F3A0" w14:textId="77777777">
            <w:pPr>
              <w:spacing w:line="240" w:lineRule="auto"/>
              <w:jc w:val="left"/>
              <w:rPr>
                <w:rFonts w:cs="Times New Roman"/>
              </w:rPr>
            </w:pPr>
            <w:r w:rsidRPr="008A7681">
              <w:rPr>
                <w:rFonts w:cs="Times New Roman"/>
              </w:rPr>
              <w:t>3.</w:t>
            </w:r>
          </w:p>
        </w:tc>
        <w:tc>
          <w:tcPr>
            <w:tcW w:w="2296" w:type="dxa"/>
            <w:tcMar/>
            <w:vAlign w:val="center"/>
          </w:tcPr>
          <w:p w:rsidRPr="008A7681" w:rsidR="008077B2" w:rsidP="3F97E205" w:rsidRDefault="008077B2" w14:paraId="69D6217B" w14:textId="01AF44D7">
            <w:pPr>
              <w:pStyle w:val="Normal"/>
              <w:bidi w:val="0"/>
              <w:spacing w:before="0" w:beforeAutospacing="off" w:after="0" w:afterAutospacing="off" w:line="240" w:lineRule="auto"/>
              <w:ind w:left="0" w:right="0"/>
              <w:jc w:val="left"/>
            </w:pPr>
            <w:r w:rsidRPr="3F97E205" w:rsidR="3F97E205">
              <w:rPr>
                <w:rFonts w:cs="Times New Roman"/>
              </w:rPr>
              <w:t>name</w:t>
            </w:r>
          </w:p>
        </w:tc>
        <w:tc>
          <w:tcPr>
            <w:tcW w:w="1246" w:type="dxa"/>
            <w:tcMar/>
            <w:vAlign w:val="center"/>
          </w:tcPr>
          <w:p w:rsidRPr="008A7681" w:rsidR="008077B2" w:rsidP="3F97E205" w:rsidRDefault="008077B2" w14:paraId="56CF5C26" w14:textId="3678DC82">
            <w:pPr>
              <w:pStyle w:val="Normal"/>
              <w:spacing w:line="240" w:lineRule="auto"/>
              <w:jc w:val="left"/>
              <w:rPr>
                <w:rFonts w:cs="Times New Roman"/>
              </w:rPr>
            </w:pPr>
            <w:r w:rsidRPr="3F97E205" w:rsidR="3F97E205">
              <w:rPr>
                <w:rFonts w:cs="Times New Roman"/>
              </w:rPr>
              <w:t>varchar</w:t>
            </w:r>
          </w:p>
        </w:tc>
        <w:tc>
          <w:tcPr>
            <w:tcW w:w="991" w:type="dxa"/>
            <w:tcMar/>
            <w:vAlign w:val="center"/>
          </w:tcPr>
          <w:p w:rsidRPr="008A7681" w:rsidR="008077B2" w:rsidP="00444BC5" w:rsidRDefault="008077B2" w14:paraId="6C0F104B" w14:textId="43E8956C">
            <w:pPr>
              <w:spacing w:line="240" w:lineRule="auto"/>
              <w:jc w:val="left"/>
              <w:rPr>
                <w:rFonts w:cs="Times New Roman"/>
              </w:rPr>
            </w:pPr>
            <w:r w:rsidRPr="3F97E205" w:rsidR="3F97E205">
              <w:rPr>
                <w:rFonts w:cs="Times New Roman"/>
              </w:rPr>
              <w:t>100</w:t>
            </w:r>
          </w:p>
        </w:tc>
        <w:tc>
          <w:tcPr>
            <w:tcW w:w="3842" w:type="dxa"/>
            <w:tcMar/>
            <w:vAlign w:val="center"/>
          </w:tcPr>
          <w:p w:rsidRPr="008A7681" w:rsidR="008077B2" w:rsidP="00444BC5" w:rsidRDefault="3489205A" w14:paraId="18F0FC11" w14:textId="71AF498B">
            <w:pPr>
              <w:spacing w:line="240" w:lineRule="auto"/>
              <w:jc w:val="left"/>
              <w:rPr>
                <w:rFonts w:cs="Times New Roman"/>
              </w:rPr>
            </w:pPr>
            <w:r w:rsidRPr="3F97E205" w:rsidR="3F97E205">
              <w:rPr>
                <w:rFonts w:cs="Times New Roman"/>
              </w:rPr>
              <w:t>Lietotāja vārds</w:t>
            </w:r>
          </w:p>
        </w:tc>
      </w:tr>
      <w:tr w:rsidRPr="008A7681" w:rsidR="008077B2" w:rsidTr="3F97E205" w14:paraId="6F7E7D92" w14:textId="77777777">
        <w:trPr>
          <w:trHeight w:val="397"/>
        </w:trPr>
        <w:tc>
          <w:tcPr>
            <w:tcW w:w="687" w:type="dxa"/>
            <w:tcMar/>
            <w:vAlign w:val="center"/>
          </w:tcPr>
          <w:p w:rsidRPr="008A7681" w:rsidR="008077B2" w:rsidP="00444BC5" w:rsidRDefault="008077B2" w14:paraId="3A05EC68" w14:textId="77777777">
            <w:pPr>
              <w:spacing w:line="240" w:lineRule="auto"/>
              <w:jc w:val="left"/>
              <w:rPr>
                <w:rFonts w:cs="Times New Roman"/>
              </w:rPr>
            </w:pPr>
            <w:r w:rsidRPr="008A7681">
              <w:rPr>
                <w:rFonts w:cs="Times New Roman"/>
              </w:rPr>
              <w:t>4.</w:t>
            </w:r>
          </w:p>
        </w:tc>
        <w:tc>
          <w:tcPr>
            <w:tcW w:w="2296" w:type="dxa"/>
            <w:tcMar/>
            <w:vAlign w:val="center"/>
          </w:tcPr>
          <w:p w:rsidRPr="008A7681" w:rsidR="008077B2" w:rsidP="3F97E205" w:rsidRDefault="008077B2" w14:paraId="104B11D9" w14:textId="3D907C99">
            <w:pPr>
              <w:pStyle w:val="Normal"/>
              <w:bidi w:val="0"/>
              <w:spacing w:before="0" w:beforeAutospacing="off" w:after="0" w:afterAutospacing="off" w:line="240" w:lineRule="auto"/>
              <w:ind w:left="0" w:right="0"/>
              <w:jc w:val="left"/>
            </w:pPr>
            <w:r w:rsidRPr="3F97E205" w:rsidR="3F97E205">
              <w:rPr>
                <w:rFonts w:cs="Times New Roman"/>
              </w:rPr>
              <w:t>email</w:t>
            </w:r>
          </w:p>
        </w:tc>
        <w:tc>
          <w:tcPr>
            <w:tcW w:w="1246" w:type="dxa"/>
            <w:tcMar/>
            <w:vAlign w:val="center"/>
          </w:tcPr>
          <w:p w:rsidRPr="008A7681" w:rsidR="008077B2" w:rsidP="3F97E205" w:rsidRDefault="008077B2" w14:paraId="2AF870EC" w14:textId="429799EF">
            <w:pPr>
              <w:pStyle w:val="Normal"/>
              <w:spacing w:line="240" w:lineRule="auto"/>
              <w:jc w:val="left"/>
              <w:rPr>
                <w:rFonts w:cs="Times New Roman"/>
              </w:rPr>
            </w:pPr>
            <w:r w:rsidRPr="3F97E205" w:rsidR="3F97E205">
              <w:rPr>
                <w:rFonts w:cs="Times New Roman"/>
              </w:rPr>
              <w:t>varchar</w:t>
            </w:r>
          </w:p>
        </w:tc>
        <w:tc>
          <w:tcPr>
            <w:tcW w:w="991" w:type="dxa"/>
            <w:tcMar/>
            <w:vAlign w:val="center"/>
          </w:tcPr>
          <w:p w:rsidRPr="008A7681" w:rsidR="008077B2" w:rsidP="00444BC5" w:rsidRDefault="008077B2" w14:paraId="1810E554" w14:textId="6BA494F5">
            <w:pPr>
              <w:spacing w:line="240" w:lineRule="auto"/>
              <w:jc w:val="left"/>
              <w:rPr>
                <w:rFonts w:cs="Times New Roman"/>
              </w:rPr>
            </w:pPr>
            <w:r w:rsidRPr="3F97E205" w:rsidR="3F97E205">
              <w:rPr>
                <w:rFonts w:cs="Times New Roman"/>
              </w:rPr>
              <w:t>100</w:t>
            </w:r>
          </w:p>
        </w:tc>
        <w:tc>
          <w:tcPr>
            <w:tcW w:w="3842" w:type="dxa"/>
            <w:tcMar/>
            <w:vAlign w:val="center"/>
          </w:tcPr>
          <w:p w:rsidRPr="008A7681" w:rsidR="008077B2" w:rsidP="3F97E205" w:rsidRDefault="3489205A" w14:paraId="5B3A87F4" w14:textId="60CB4EE2">
            <w:pPr>
              <w:pStyle w:val="Normal"/>
              <w:bidi w:val="0"/>
              <w:spacing w:before="0" w:beforeAutospacing="off" w:after="0" w:afterAutospacing="off" w:line="240" w:lineRule="auto"/>
              <w:ind w:left="0" w:right="0"/>
              <w:jc w:val="left"/>
            </w:pPr>
            <w:r w:rsidRPr="3F97E205" w:rsidR="3F97E205">
              <w:rPr>
                <w:rFonts w:cs="Times New Roman"/>
              </w:rPr>
              <w:t>Lietotāja e-pasts</w:t>
            </w:r>
          </w:p>
        </w:tc>
      </w:tr>
      <w:tr w:rsidRPr="008A7681" w:rsidR="008077B2" w:rsidTr="3F97E205" w14:paraId="558A30AD" w14:textId="77777777">
        <w:trPr>
          <w:trHeight w:val="375"/>
        </w:trPr>
        <w:tc>
          <w:tcPr>
            <w:tcW w:w="687" w:type="dxa"/>
            <w:tcMar/>
            <w:vAlign w:val="center"/>
          </w:tcPr>
          <w:p w:rsidRPr="008A7681" w:rsidR="008077B2" w:rsidP="00444BC5" w:rsidRDefault="008077B2" w14:paraId="62A43363" w14:textId="77777777">
            <w:pPr>
              <w:spacing w:line="240" w:lineRule="auto"/>
              <w:jc w:val="left"/>
              <w:rPr>
                <w:rFonts w:cs="Times New Roman"/>
              </w:rPr>
            </w:pPr>
            <w:r w:rsidRPr="008A7681">
              <w:rPr>
                <w:rFonts w:cs="Times New Roman"/>
              </w:rPr>
              <w:t>5.</w:t>
            </w:r>
          </w:p>
        </w:tc>
        <w:tc>
          <w:tcPr>
            <w:tcW w:w="2296" w:type="dxa"/>
            <w:tcMar/>
            <w:vAlign w:val="center"/>
          </w:tcPr>
          <w:p w:rsidRPr="008A7681" w:rsidR="008077B2" w:rsidP="3F97E205" w:rsidRDefault="008077B2" w14:paraId="505445CA" w14:textId="2C4F4874">
            <w:pPr>
              <w:pStyle w:val="Normal"/>
              <w:bidi w:val="0"/>
              <w:spacing w:before="0" w:beforeAutospacing="off" w:after="0" w:afterAutospacing="off" w:line="240" w:lineRule="auto"/>
              <w:ind w:left="0" w:right="0"/>
              <w:jc w:val="left"/>
            </w:pPr>
            <w:r w:rsidRPr="3F97E205" w:rsidR="3F97E205">
              <w:rPr>
                <w:rFonts w:cs="Times New Roman"/>
              </w:rPr>
              <w:t>number</w:t>
            </w:r>
          </w:p>
        </w:tc>
        <w:tc>
          <w:tcPr>
            <w:tcW w:w="1246" w:type="dxa"/>
            <w:tcMar/>
            <w:vAlign w:val="center"/>
          </w:tcPr>
          <w:p w:rsidRPr="008A7681" w:rsidR="008077B2" w:rsidP="3F97E205" w:rsidRDefault="008077B2" w14:paraId="4C0634A4" w14:textId="2254BDEE">
            <w:pPr>
              <w:pStyle w:val="Normal"/>
              <w:spacing w:line="240" w:lineRule="auto"/>
              <w:jc w:val="left"/>
              <w:rPr>
                <w:rFonts w:cs="Times New Roman"/>
              </w:rPr>
            </w:pPr>
            <w:r w:rsidRPr="3F97E205" w:rsidR="3F97E205">
              <w:rPr>
                <w:rFonts w:cs="Times New Roman"/>
              </w:rPr>
              <w:t>varchar</w:t>
            </w:r>
          </w:p>
        </w:tc>
        <w:tc>
          <w:tcPr>
            <w:tcW w:w="991" w:type="dxa"/>
            <w:tcMar/>
            <w:vAlign w:val="center"/>
          </w:tcPr>
          <w:p w:rsidRPr="008A7681" w:rsidR="008077B2" w:rsidP="00444BC5" w:rsidRDefault="008077B2" w14:paraId="251E64C0" w14:textId="274C965F">
            <w:pPr>
              <w:spacing w:line="240" w:lineRule="auto"/>
              <w:jc w:val="left"/>
              <w:rPr>
                <w:rFonts w:cs="Times New Roman"/>
              </w:rPr>
            </w:pPr>
            <w:r w:rsidRPr="3F97E205" w:rsidR="3F97E205">
              <w:rPr>
                <w:rFonts w:cs="Times New Roman"/>
              </w:rPr>
              <w:t>12</w:t>
            </w:r>
          </w:p>
        </w:tc>
        <w:tc>
          <w:tcPr>
            <w:tcW w:w="3842" w:type="dxa"/>
            <w:tcMar/>
            <w:vAlign w:val="center"/>
          </w:tcPr>
          <w:p w:rsidRPr="008A7681" w:rsidR="008077B2" w:rsidP="3F97E205" w:rsidRDefault="008077B2" w14:paraId="1A0BE62E" w14:textId="608B90C4">
            <w:pPr>
              <w:pStyle w:val="Normal"/>
              <w:bidi w:val="0"/>
              <w:spacing w:before="0" w:beforeAutospacing="off" w:after="0" w:afterAutospacing="off" w:line="240" w:lineRule="auto"/>
              <w:ind w:left="0" w:right="0"/>
              <w:jc w:val="left"/>
            </w:pPr>
            <w:r w:rsidRPr="3F97E205" w:rsidR="3F97E205">
              <w:rPr>
                <w:rFonts w:cs="Times New Roman"/>
              </w:rPr>
              <w:t>Lietotāja telefona numurs</w:t>
            </w:r>
          </w:p>
        </w:tc>
      </w:tr>
      <w:tr w:rsidRPr="008A7681" w:rsidR="008077B2" w:rsidTr="3F97E205" w14:paraId="2BA3B86E" w14:textId="77777777">
        <w:trPr>
          <w:trHeight w:val="397"/>
        </w:trPr>
        <w:tc>
          <w:tcPr>
            <w:tcW w:w="687" w:type="dxa"/>
            <w:tcMar/>
            <w:vAlign w:val="center"/>
          </w:tcPr>
          <w:p w:rsidRPr="008A7681" w:rsidR="008077B2" w:rsidP="00444BC5" w:rsidRDefault="008077B2" w14:paraId="317A3F01" w14:textId="77777777">
            <w:pPr>
              <w:spacing w:line="240" w:lineRule="auto"/>
              <w:jc w:val="left"/>
              <w:rPr>
                <w:rFonts w:cs="Times New Roman"/>
              </w:rPr>
            </w:pPr>
            <w:r w:rsidRPr="008A7681">
              <w:rPr>
                <w:rFonts w:cs="Times New Roman"/>
              </w:rPr>
              <w:t>6.</w:t>
            </w:r>
          </w:p>
        </w:tc>
        <w:tc>
          <w:tcPr>
            <w:tcW w:w="2296" w:type="dxa"/>
            <w:tcMar/>
            <w:vAlign w:val="center"/>
          </w:tcPr>
          <w:p w:rsidRPr="008A7681" w:rsidR="008077B2" w:rsidP="3F97E205" w:rsidRDefault="008077B2" w14:paraId="39CFE141" w14:textId="514C1224">
            <w:pPr>
              <w:pStyle w:val="Normal"/>
              <w:bidi w:val="0"/>
              <w:spacing w:before="0" w:beforeAutospacing="off" w:after="0" w:afterAutospacing="off" w:line="240" w:lineRule="auto"/>
              <w:ind w:left="0" w:right="0"/>
              <w:jc w:val="left"/>
            </w:pPr>
            <w:r w:rsidRPr="3F97E205" w:rsidR="3F97E205">
              <w:rPr>
                <w:rFonts w:cs="Times New Roman"/>
              </w:rPr>
              <w:t>message</w:t>
            </w:r>
          </w:p>
        </w:tc>
        <w:tc>
          <w:tcPr>
            <w:tcW w:w="1246" w:type="dxa"/>
            <w:tcMar/>
            <w:vAlign w:val="center"/>
          </w:tcPr>
          <w:p w:rsidRPr="008A7681" w:rsidR="008077B2" w:rsidP="3F97E205" w:rsidRDefault="008077B2" w14:paraId="770156EC" w14:textId="317D4A34">
            <w:pPr>
              <w:pStyle w:val="Normal"/>
              <w:spacing w:line="240" w:lineRule="auto"/>
              <w:jc w:val="left"/>
              <w:rPr>
                <w:rFonts w:cs="Times New Roman"/>
              </w:rPr>
            </w:pPr>
            <w:r w:rsidRPr="3F97E205" w:rsidR="3F97E205">
              <w:rPr>
                <w:rFonts w:cs="Times New Roman"/>
              </w:rPr>
              <w:t>varchar</w:t>
            </w:r>
          </w:p>
        </w:tc>
        <w:tc>
          <w:tcPr>
            <w:tcW w:w="991" w:type="dxa"/>
            <w:tcMar/>
            <w:vAlign w:val="center"/>
          </w:tcPr>
          <w:p w:rsidRPr="008A7681" w:rsidR="008077B2" w:rsidP="00444BC5" w:rsidRDefault="008077B2" w14:paraId="0970938C" w14:textId="1CDB48D4">
            <w:pPr>
              <w:spacing w:line="240" w:lineRule="auto"/>
              <w:jc w:val="left"/>
              <w:rPr>
                <w:rFonts w:cs="Times New Roman"/>
              </w:rPr>
            </w:pPr>
            <w:r w:rsidRPr="3F97E205" w:rsidR="3F97E205">
              <w:rPr>
                <w:rFonts w:cs="Times New Roman"/>
              </w:rPr>
              <w:t>500</w:t>
            </w:r>
          </w:p>
        </w:tc>
        <w:tc>
          <w:tcPr>
            <w:tcW w:w="3842" w:type="dxa"/>
            <w:tcMar/>
            <w:vAlign w:val="center"/>
          </w:tcPr>
          <w:p w:rsidRPr="008A7681" w:rsidR="008077B2" w:rsidP="3F97E205" w:rsidRDefault="008077B2" w14:paraId="3ED9266B" w14:textId="7AABAC88">
            <w:pPr>
              <w:pStyle w:val="Normal"/>
              <w:bidi w:val="0"/>
              <w:spacing w:before="0" w:beforeAutospacing="off" w:after="0" w:afterAutospacing="off" w:line="240" w:lineRule="auto"/>
              <w:ind w:left="0" w:right="0"/>
              <w:jc w:val="left"/>
              <w:rPr>
                <w:rFonts w:cs="Times New Roman"/>
              </w:rPr>
            </w:pPr>
            <w:r w:rsidRPr="3F97E205" w:rsidR="3F97E205">
              <w:rPr>
                <w:rFonts w:cs="Times New Roman"/>
              </w:rPr>
              <w:t>Vēstules teksts</w:t>
            </w:r>
          </w:p>
        </w:tc>
      </w:tr>
    </w:tbl>
    <w:p w:rsidRPr="008A7681" w:rsidR="008077B2" w:rsidRDefault="008077B2" w14:paraId="104F4A5E" w14:textId="2547821F">
      <w:pPr>
        <w:spacing w:line="240" w:lineRule="auto"/>
        <w:jc w:val="left"/>
        <w:rPr>
          <w:rFonts w:cs="Times New Roman"/>
        </w:rPr>
      </w:pPr>
    </w:p>
    <w:p w:rsidR="3F97E205" w:rsidP="3F97E205" w:rsidRDefault="3F97E205" w14:paraId="08546FD0" w14:textId="1BDCCFA1">
      <w:pPr>
        <w:ind w:firstLine="720"/>
        <w:rPr>
          <w:rFonts w:cs="Times New Roman"/>
        </w:rPr>
      </w:pPr>
      <w:r w:rsidRPr="3F97E205" w:rsidR="3F97E205">
        <w:rPr>
          <w:rFonts w:cs="Times New Roman"/>
        </w:rPr>
        <w:t>Tabula “Orders” ietver sevī informāciju par pasūtījumiem</w:t>
      </w:r>
    </w:p>
    <w:p w:rsidRPr="008A7681" w:rsidR="008077B2" w:rsidP="3F97E205" w:rsidRDefault="002A411C" w14:paraId="5985ED47" w14:textId="53E8A57D">
      <w:pPr>
        <w:jc w:val="right"/>
        <w:rPr>
          <w:rFonts w:cs="Times New Roman"/>
          <w:sz w:val="20"/>
          <w:szCs w:val="20"/>
        </w:rPr>
      </w:pPr>
      <w:r w:rsidRPr="3F97E205" w:rsidR="3F97E205">
        <w:rPr>
          <w:rFonts w:cs="Times New Roman"/>
          <w:sz w:val="20"/>
          <w:szCs w:val="20"/>
        </w:rPr>
        <w:t>5.5. tabula</w:t>
      </w:r>
    </w:p>
    <w:p w:rsidRPr="008A7681" w:rsidR="008077B2" w:rsidP="008077B2" w:rsidRDefault="008077B2" w14:paraId="01ECAA0B" w14:textId="7A3E7DE9">
      <w:pPr>
        <w:jc w:val="center"/>
        <w:rPr>
          <w:rFonts w:cs="Times New Roman"/>
          <w:sz w:val="20"/>
        </w:rPr>
      </w:pPr>
      <w:r w:rsidRPr="008A7681">
        <w:rPr>
          <w:rFonts w:cs="Times New Roman"/>
          <w:sz w:val="20"/>
        </w:rPr>
        <w:t xml:space="preserve">Tabulas </w:t>
      </w:r>
      <w:r w:rsidRPr="008A7681">
        <w:rPr>
          <w:rFonts w:cs="Times New Roman"/>
          <w:b/>
          <w:sz w:val="20"/>
        </w:rPr>
        <w:t xml:space="preserve">“Orders” </w:t>
      </w:r>
      <w:r w:rsidRPr="008A7681">
        <w:rPr>
          <w:rFonts w:cs="Times New Roman"/>
          <w:sz w:val="20"/>
        </w:rPr>
        <w:t>struktūra</w:t>
      </w:r>
    </w:p>
    <w:tbl>
      <w:tblPr>
        <w:tblStyle w:val="TableGrid"/>
        <w:tblW w:w="0" w:type="auto"/>
        <w:tblLook w:val="04A0" w:firstRow="1" w:lastRow="0" w:firstColumn="1" w:lastColumn="0" w:noHBand="0" w:noVBand="1"/>
      </w:tblPr>
      <w:tblGrid>
        <w:gridCol w:w="636"/>
        <w:gridCol w:w="2754"/>
        <w:gridCol w:w="1019"/>
        <w:gridCol w:w="1056"/>
        <w:gridCol w:w="3597"/>
      </w:tblGrid>
      <w:tr w:rsidRPr="008A7681" w:rsidR="002A411C" w:rsidTr="3F97E205" w14:paraId="6E4A4498" w14:textId="77777777">
        <w:trPr>
          <w:trHeight w:val="397"/>
        </w:trPr>
        <w:tc>
          <w:tcPr>
            <w:tcW w:w="638" w:type="dxa"/>
            <w:tcMar/>
            <w:vAlign w:val="center"/>
          </w:tcPr>
          <w:p w:rsidRPr="00444BC5" w:rsidR="008077B2" w:rsidP="00444BC5" w:rsidRDefault="008077B2" w14:paraId="6F441507" w14:textId="77777777">
            <w:pPr>
              <w:spacing w:line="240" w:lineRule="auto"/>
              <w:jc w:val="center"/>
              <w:rPr>
                <w:rFonts w:cs="Times New Roman"/>
                <w:b/>
              </w:rPr>
            </w:pPr>
            <w:r w:rsidRPr="00444BC5">
              <w:rPr>
                <w:rFonts w:cs="Times New Roman"/>
                <w:b/>
              </w:rPr>
              <w:t>Nr.</w:t>
            </w:r>
          </w:p>
        </w:tc>
        <w:tc>
          <w:tcPr>
            <w:tcW w:w="2759" w:type="dxa"/>
            <w:tcMar/>
            <w:vAlign w:val="center"/>
          </w:tcPr>
          <w:p w:rsidRPr="00444BC5" w:rsidR="008077B2" w:rsidP="00444BC5" w:rsidRDefault="008077B2" w14:paraId="21E78DC1" w14:textId="77777777">
            <w:pPr>
              <w:spacing w:line="240" w:lineRule="auto"/>
              <w:jc w:val="center"/>
              <w:rPr>
                <w:rFonts w:cs="Times New Roman"/>
                <w:b/>
              </w:rPr>
            </w:pPr>
            <w:r w:rsidRPr="00444BC5">
              <w:rPr>
                <w:rFonts w:cs="Times New Roman"/>
                <w:b/>
              </w:rPr>
              <w:t>Nosaukums</w:t>
            </w:r>
          </w:p>
        </w:tc>
        <w:tc>
          <w:tcPr>
            <w:tcW w:w="1020" w:type="dxa"/>
            <w:tcMar/>
            <w:vAlign w:val="center"/>
          </w:tcPr>
          <w:p w:rsidRPr="00444BC5" w:rsidR="008077B2" w:rsidP="00444BC5" w:rsidRDefault="008077B2" w14:paraId="4B35F85C" w14:textId="77777777">
            <w:pPr>
              <w:spacing w:line="240" w:lineRule="auto"/>
              <w:jc w:val="center"/>
              <w:rPr>
                <w:rFonts w:cs="Times New Roman"/>
                <w:b/>
              </w:rPr>
            </w:pPr>
            <w:r w:rsidRPr="00444BC5">
              <w:rPr>
                <w:rFonts w:cs="Times New Roman"/>
                <w:b/>
              </w:rPr>
              <w:t>Tips</w:t>
            </w:r>
          </w:p>
        </w:tc>
        <w:tc>
          <w:tcPr>
            <w:tcW w:w="976" w:type="dxa"/>
            <w:tcMar/>
            <w:vAlign w:val="center"/>
          </w:tcPr>
          <w:p w:rsidRPr="00444BC5" w:rsidR="008077B2" w:rsidP="00444BC5" w:rsidRDefault="008077B2" w14:paraId="7085B3B1" w14:textId="77777777">
            <w:pPr>
              <w:spacing w:line="240" w:lineRule="auto"/>
              <w:jc w:val="center"/>
              <w:rPr>
                <w:rFonts w:cs="Times New Roman"/>
                <w:b/>
              </w:rPr>
            </w:pPr>
            <w:r w:rsidRPr="00444BC5">
              <w:rPr>
                <w:rFonts w:cs="Times New Roman"/>
                <w:b/>
              </w:rPr>
              <w:t>Garums</w:t>
            </w:r>
          </w:p>
        </w:tc>
        <w:tc>
          <w:tcPr>
            <w:tcW w:w="3669" w:type="dxa"/>
            <w:tcMar/>
            <w:vAlign w:val="center"/>
          </w:tcPr>
          <w:p w:rsidRPr="00444BC5" w:rsidR="008077B2" w:rsidP="00444BC5" w:rsidRDefault="008077B2" w14:paraId="544B7813" w14:textId="77777777">
            <w:pPr>
              <w:spacing w:line="240" w:lineRule="auto"/>
              <w:jc w:val="center"/>
              <w:rPr>
                <w:rFonts w:cs="Times New Roman"/>
                <w:b/>
              </w:rPr>
            </w:pPr>
            <w:r w:rsidRPr="00444BC5">
              <w:rPr>
                <w:rFonts w:cs="Times New Roman"/>
                <w:b/>
              </w:rPr>
              <w:t>Piezīme</w:t>
            </w:r>
          </w:p>
        </w:tc>
      </w:tr>
      <w:tr w:rsidRPr="008A7681" w:rsidR="002A411C" w:rsidTr="3F97E205" w14:paraId="7A6EDBDC" w14:textId="77777777">
        <w:trPr>
          <w:trHeight w:val="397"/>
        </w:trPr>
        <w:tc>
          <w:tcPr>
            <w:tcW w:w="638" w:type="dxa"/>
            <w:tcMar/>
            <w:vAlign w:val="center"/>
          </w:tcPr>
          <w:p w:rsidRPr="008A7681" w:rsidR="002A411C" w:rsidP="00444BC5" w:rsidRDefault="002A411C" w14:paraId="3236774D" w14:textId="77777777">
            <w:pPr>
              <w:spacing w:line="240" w:lineRule="auto"/>
              <w:jc w:val="left"/>
              <w:rPr>
                <w:rFonts w:cs="Times New Roman"/>
              </w:rPr>
            </w:pPr>
            <w:r w:rsidRPr="008A7681">
              <w:rPr>
                <w:rFonts w:cs="Times New Roman"/>
              </w:rPr>
              <w:t>1.</w:t>
            </w:r>
          </w:p>
        </w:tc>
        <w:tc>
          <w:tcPr>
            <w:tcW w:w="2759" w:type="dxa"/>
            <w:tcMar/>
            <w:vAlign w:val="center"/>
          </w:tcPr>
          <w:p w:rsidRPr="008A7681" w:rsidR="002A411C" w:rsidP="3F97E205" w:rsidRDefault="002A411C" w14:paraId="6E8B9704" w14:textId="75AB68EA">
            <w:pPr>
              <w:pStyle w:val="Normal"/>
              <w:bidi w:val="0"/>
              <w:spacing w:before="0" w:beforeAutospacing="off" w:after="0" w:afterAutospacing="off" w:line="240" w:lineRule="auto"/>
              <w:ind w:left="0" w:right="0"/>
              <w:jc w:val="left"/>
            </w:pPr>
            <w:r w:rsidRPr="3F97E205" w:rsidR="3F97E205">
              <w:rPr>
                <w:rFonts w:cs="Times New Roman"/>
              </w:rPr>
              <w:t>id</w:t>
            </w:r>
          </w:p>
        </w:tc>
        <w:tc>
          <w:tcPr>
            <w:tcW w:w="1020" w:type="dxa"/>
            <w:tcMar/>
            <w:vAlign w:val="center"/>
          </w:tcPr>
          <w:p w:rsidRPr="008A7681" w:rsidR="002A411C" w:rsidP="00444BC5" w:rsidRDefault="002A411C" w14:paraId="7C2D70AE" w14:textId="77777777">
            <w:pPr>
              <w:spacing w:line="240" w:lineRule="auto"/>
              <w:jc w:val="left"/>
              <w:rPr>
                <w:rFonts w:cs="Times New Roman"/>
              </w:rPr>
            </w:pPr>
            <w:r w:rsidRPr="008A7681">
              <w:rPr>
                <w:rFonts w:cs="Times New Roman"/>
              </w:rPr>
              <w:t>Int</w:t>
            </w:r>
          </w:p>
        </w:tc>
        <w:tc>
          <w:tcPr>
            <w:tcW w:w="976" w:type="dxa"/>
            <w:tcMar/>
            <w:vAlign w:val="center"/>
          </w:tcPr>
          <w:p w:rsidRPr="008A7681" w:rsidR="002A411C" w:rsidP="00444BC5" w:rsidRDefault="002A411C" w14:paraId="7648C9B4" w14:textId="51CD40F1">
            <w:pPr>
              <w:spacing w:line="240" w:lineRule="auto"/>
              <w:jc w:val="left"/>
              <w:rPr>
                <w:rFonts w:cs="Times New Roman"/>
              </w:rPr>
            </w:pPr>
            <w:r w:rsidRPr="3F97E205" w:rsidR="3F97E205">
              <w:rPr>
                <w:rFonts w:cs="Times New Roman"/>
              </w:rPr>
              <w:t>100</w:t>
            </w:r>
          </w:p>
        </w:tc>
        <w:tc>
          <w:tcPr>
            <w:tcW w:w="3669" w:type="dxa"/>
            <w:tcMar/>
            <w:vAlign w:val="center"/>
          </w:tcPr>
          <w:p w:rsidRPr="008A7681" w:rsidR="002A411C" w:rsidP="3F97E205" w:rsidRDefault="3489205A" w14:paraId="616F0064" w14:textId="593AE350">
            <w:pPr>
              <w:pStyle w:val="Normal"/>
              <w:bidi w:val="0"/>
              <w:spacing w:before="0" w:beforeAutospacing="off" w:after="0" w:afterAutospacing="off" w:line="240" w:lineRule="auto"/>
              <w:ind w:left="0" w:right="0"/>
              <w:jc w:val="left"/>
            </w:pPr>
            <w:r w:rsidRPr="3F97E205" w:rsidR="3F97E205">
              <w:rPr>
                <w:rFonts w:cs="Times New Roman"/>
              </w:rPr>
              <w:t>PRIMARY KEY</w:t>
            </w:r>
          </w:p>
        </w:tc>
      </w:tr>
      <w:tr w:rsidRPr="008A7681" w:rsidR="002A411C" w:rsidTr="3F97E205" w14:paraId="4E6A9CEC" w14:textId="77777777">
        <w:trPr>
          <w:trHeight w:val="397"/>
        </w:trPr>
        <w:tc>
          <w:tcPr>
            <w:tcW w:w="638" w:type="dxa"/>
            <w:tcMar/>
            <w:vAlign w:val="center"/>
          </w:tcPr>
          <w:p w:rsidRPr="008A7681" w:rsidR="002A411C" w:rsidP="00444BC5" w:rsidRDefault="002A411C" w14:paraId="09F57778" w14:textId="77777777">
            <w:pPr>
              <w:spacing w:line="240" w:lineRule="auto"/>
              <w:jc w:val="left"/>
              <w:rPr>
                <w:rFonts w:cs="Times New Roman"/>
              </w:rPr>
            </w:pPr>
            <w:r w:rsidRPr="008A7681">
              <w:rPr>
                <w:rFonts w:cs="Times New Roman"/>
              </w:rPr>
              <w:t>2.</w:t>
            </w:r>
          </w:p>
        </w:tc>
        <w:tc>
          <w:tcPr>
            <w:tcW w:w="2759" w:type="dxa"/>
            <w:tcMar/>
            <w:vAlign w:val="center"/>
          </w:tcPr>
          <w:p w:rsidRPr="008A7681" w:rsidR="002A411C" w:rsidP="00444BC5" w:rsidRDefault="002A411C" w14:paraId="28F4E37A" w14:textId="3B902D6C">
            <w:pPr>
              <w:spacing w:line="240" w:lineRule="auto"/>
              <w:jc w:val="left"/>
              <w:rPr>
                <w:rFonts w:cs="Times New Roman"/>
              </w:rPr>
            </w:pPr>
            <w:r w:rsidRPr="3F97E205" w:rsidR="3F97E205">
              <w:rPr>
                <w:rFonts w:cs="Times New Roman"/>
              </w:rPr>
              <w:t>user_id</w:t>
            </w:r>
          </w:p>
        </w:tc>
        <w:tc>
          <w:tcPr>
            <w:tcW w:w="1020" w:type="dxa"/>
            <w:tcMar/>
            <w:vAlign w:val="center"/>
          </w:tcPr>
          <w:p w:rsidRPr="008A7681" w:rsidR="002A411C" w:rsidP="00444BC5" w:rsidRDefault="002A411C" w14:paraId="55C79197" w14:textId="77777777">
            <w:pPr>
              <w:spacing w:line="240" w:lineRule="auto"/>
              <w:jc w:val="left"/>
              <w:rPr>
                <w:rFonts w:cs="Times New Roman"/>
              </w:rPr>
            </w:pPr>
            <w:r w:rsidRPr="008A7681">
              <w:rPr>
                <w:rFonts w:cs="Times New Roman"/>
              </w:rPr>
              <w:t>Int</w:t>
            </w:r>
          </w:p>
        </w:tc>
        <w:tc>
          <w:tcPr>
            <w:tcW w:w="976" w:type="dxa"/>
            <w:tcMar/>
            <w:vAlign w:val="center"/>
          </w:tcPr>
          <w:p w:rsidRPr="008A7681" w:rsidR="002A411C" w:rsidP="00444BC5" w:rsidRDefault="002A411C" w14:paraId="642938A0" w14:textId="372BF2ED">
            <w:pPr>
              <w:spacing w:line="240" w:lineRule="auto"/>
              <w:jc w:val="left"/>
              <w:rPr>
                <w:rFonts w:cs="Times New Roman"/>
              </w:rPr>
            </w:pPr>
            <w:r w:rsidRPr="3F97E205" w:rsidR="3F97E205">
              <w:rPr>
                <w:rFonts w:cs="Times New Roman"/>
              </w:rPr>
              <w:t>100</w:t>
            </w:r>
          </w:p>
        </w:tc>
        <w:tc>
          <w:tcPr>
            <w:tcW w:w="3669" w:type="dxa"/>
            <w:tcMar/>
            <w:vAlign w:val="center"/>
          </w:tcPr>
          <w:p w:rsidRPr="008A7681" w:rsidR="002A411C" w:rsidP="3F97E205" w:rsidRDefault="3489205A" w14:paraId="1C6E4C1C" w14:textId="49552D10">
            <w:pPr>
              <w:pStyle w:val="Normal"/>
              <w:spacing w:before="0" w:beforeAutospacing="off" w:after="0" w:afterAutospacing="off" w:line="240" w:lineRule="auto"/>
              <w:ind w:left="0" w:right="0"/>
              <w:jc w:val="left"/>
              <w:rPr>
                <w:rFonts w:cs="Times New Roman"/>
              </w:rPr>
            </w:pPr>
            <w:r w:rsidRPr="3F97E205" w:rsidR="3F97E205">
              <w:rPr>
                <w:rFonts w:cs="Times New Roman"/>
              </w:rPr>
              <w:t>Lietotāja PRIMARY KEY</w:t>
            </w:r>
          </w:p>
        </w:tc>
      </w:tr>
      <w:tr w:rsidRPr="008A7681" w:rsidR="002A411C" w:rsidTr="3F97E205" w14:paraId="059C19E3" w14:textId="77777777">
        <w:trPr>
          <w:trHeight w:val="555"/>
        </w:trPr>
        <w:tc>
          <w:tcPr>
            <w:tcW w:w="638" w:type="dxa"/>
            <w:tcMar/>
            <w:vAlign w:val="center"/>
          </w:tcPr>
          <w:p w:rsidRPr="008A7681" w:rsidR="002A411C" w:rsidP="00444BC5" w:rsidRDefault="002A411C" w14:paraId="6B12DFE6" w14:textId="77777777">
            <w:pPr>
              <w:spacing w:line="240" w:lineRule="auto"/>
              <w:jc w:val="left"/>
              <w:rPr>
                <w:rFonts w:cs="Times New Roman"/>
              </w:rPr>
            </w:pPr>
            <w:r w:rsidRPr="008A7681">
              <w:rPr>
                <w:rFonts w:cs="Times New Roman"/>
              </w:rPr>
              <w:t>3.</w:t>
            </w:r>
          </w:p>
        </w:tc>
        <w:tc>
          <w:tcPr>
            <w:tcW w:w="2759" w:type="dxa"/>
            <w:tcMar/>
            <w:vAlign w:val="center"/>
          </w:tcPr>
          <w:p w:rsidRPr="008A7681" w:rsidR="002A411C" w:rsidP="3F97E205" w:rsidRDefault="002A411C" w14:paraId="4E247669" w14:textId="4FBCA24D">
            <w:pPr>
              <w:pStyle w:val="Normal"/>
              <w:bidi w:val="0"/>
              <w:spacing w:before="0" w:beforeAutospacing="off" w:after="0" w:afterAutospacing="off" w:line="240" w:lineRule="auto"/>
              <w:ind w:left="0" w:right="0"/>
              <w:jc w:val="left"/>
            </w:pPr>
            <w:r w:rsidRPr="3F97E205" w:rsidR="3F97E205">
              <w:rPr>
                <w:rFonts w:cs="Times New Roman"/>
              </w:rPr>
              <w:t>name</w:t>
            </w:r>
          </w:p>
        </w:tc>
        <w:tc>
          <w:tcPr>
            <w:tcW w:w="1020" w:type="dxa"/>
            <w:tcMar/>
            <w:vAlign w:val="center"/>
          </w:tcPr>
          <w:p w:rsidRPr="008A7681" w:rsidR="002A411C" w:rsidP="3F97E205" w:rsidRDefault="002A411C" w14:paraId="67DF7DB9" w14:textId="39848B5C">
            <w:pPr>
              <w:pStyle w:val="Normal"/>
              <w:bidi w:val="0"/>
              <w:spacing w:before="0" w:beforeAutospacing="off" w:after="0" w:afterAutospacing="off" w:line="240" w:lineRule="auto"/>
              <w:ind w:left="0" w:right="0"/>
              <w:jc w:val="left"/>
            </w:pPr>
            <w:r w:rsidRPr="3F97E205" w:rsidR="3F97E205">
              <w:rPr>
                <w:rFonts w:cs="Times New Roman"/>
              </w:rPr>
              <w:t>varchar</w:t>
            </w:r>
          </w:p>
        </w:tc>
        <w:tc>
          <w:tcPr>
            <w:tcW w:w="976" w:type="dxa"/>
            <w:tcMar/>
            <w:vAlign w:val="center"/>
          </w:tcPr>
          <w:p w:rsidRPr="008A7681" w:rsidR="002A411C" w:rsidP="00444BC5" w:rsidRDefault="002A411C" w14:paraId="03E70B69" w14:textId="775F9804">
            <w:pPr>
              <w:spacing w:line="240" w:lineRule="auto"/>
              <w:jc w:val="left"/>
              <w:rPr>
                <w:rFonts w:cs="Times New Roman"/>
              </w:rPr>
            </w:pPr>
            <w:r w:rsidRPr="3F97E205" w:rsidR="3F97E205">
              <w:rPr>
                <w:rFonts w:cs="Times New Roman"/>
              </w:rPr>
              <w:t>20</w:t>
            </w:r>
          </w:p>
        </w:tc>
        <w:tc>
          <w:tcPr>
            <w:tcW w:w="3669" w:type="dxa"/>
            <w:tcMar/>
            <w:vAlign w:val="center"/>
          </w:tcPr>
          <w:p w:rsidRPr="008A7681" w:rsidR="002A411C" w:rsidP="3F97E205" w:rsidRDefault="3489205A" w14:paraId="51AD6F85" w14:textId="18FE45A1">
            <w:pPr>
              <w:pStyle w:val="Normal"/>
              <w:bidi w:val="0"/>
              <w:spacing w:before="0" w:beforeAutospacing="off" w:after="0" w:afterAutospacing="off" w:line="240" w:lineRule="auto"/>
              <w:ind w:left="0" w:right="0"/>
              <w:jc w:val="left"/>
            </w:pPr>
            <w:r w:rsidRPr="3F97E205" w:rsidR="3F97E205">
              <w:rPr>
                <w:rFonts w:cs="Times New Roman"/>
              </w:rPr>
              <w:t>Lietotāja vārds</w:t>
            </w:r>
          </w:p>
        </w:tc>
      </w:tr>
      <w:tr w:rsidRPr="008A7681" w:rsidR="002A411C" w:rsidTr="3F97E205" w14:paraId="5D8F2C44" w14:textId="77777777">
        <w:trPr>
          <w:trHeight w:val="397"/>
        </w:trPr>
        <w:tc>
          <w:tcPr>
            <w:tcW w:w="638" w:type="dxa"/>
            <w:tcMar/>
            <w:vAlign w:val="center"/>
          </w:tcPr>
          <w:p w:rsidRPr="008A7681" w:rsidR="002A411C" w:rsidP="00444BC5" w:rsidRDefault="002A411C" w14:paraId="5099C167" w14:textId="77777777">
            <w:pPr>
              <w:spacing w:line="240" w:lineRule="auto"/>
              <w:jc w:val="left"/>
              <w:rPr>
                <w:rFonts w:cs="Times New Roman"/>
              </w:rPr>
            </w:pPr>
            <w:r w:rsidRPr="008A7681">
              <w:rPr>
                <w:rFonts w:cs="Times New Roman"/>
              </w:rPr>
              <w:t>4.</w:t>
            </w:r>
          </w:p>
        </w:tc>
        <w:tc>
          <w:tcPr>
            <w:tcW w:w="2759" w:type="dxa"/>
            <w:tcMar/>
            <w:vAlign w:val="center"/>
          </w:tcPr>
          <w:p w:rsidRPr="008A7681" w:rsidR="002A411C" w:rsidP="3F97E205" w:rsidRDefault="002A411C" w14:paraId="359D5F24" w14:textId="546E16ED">
            <w:pPr>
              <w:pStyle w:val="Normal"/>
              <w:bidi w:val="0"/>
              <w:spacing w:before="0" w:beforeAutospacing="off" w:after="0" w:afterAutospacing="off" w:line="240" w:lineRule="auto"/>
              <w:ind w:left="0" w:right="0"/>
              <w:jc w:val="left"/>
            </w:pPr>
            <w:r w:rsidRPr="3F97E205" w:rsidR="3F97E205">
              <w:rPr>
                <w:rFonts w:cs="Times New Roman"/>
              </w:rPr>
              <w:t>number</w:t>
            </w:r>
          </w:p>
        </w:tc>
        <w:tc>
          <w:tcPr>
            <w:tcW w:w="1020" w:type="dxa"/>
            <w:tcMar/>
            <w:vAlign w:val="center"/>
          </w:tcPr>
          <w:p w:rsidRPr="008A7681" w:rsidR="002A411C" w:rsidP="3F97E205" w:rsidRDefault="002A411C" w14:paraId="7157AFEF" w14:textId="357DC877">
            <w:pPr>
              <w:pStyle w:val="Normal"/>
              <w:bidi w:val="0"/>
              <w:spacing w:before="0" w:beforeAutospacing="off" w:after="0" w:afterAutospacing="off" w:line="240" w:lineRule="auto"/>
              <w:ind w:left="0" w:right="0"/>
              <w:jc w:val="left"/>
              <w:rPr>
                <w:rFonts w:cs="Times New Roman"/>
              </w:rPr>
            </w:pPr>
            <w:r w:rsidRPr="3F97E205" w:rsidR="3F97E205">
              <w:rPr>
                <w:rFonts w:cs="Times New Roman"/>
              </w:rPr>
              <w:t>varchar</w:t>
            </w:r>
          </w:p>
        </w:tc>
        <w:tc>
          <w:tcPr>
            <w:tcW w:w="976" w:type="dxa"/>
            <w:tcMar/>
            <w:vAlign w:val="center"/>
          </w:tcPr>
          <w:p w:rsidRPr="008A7681" w:rsidR="002A411C" w:rsidP="00444BC5" w:rsidRDefault="002A411C" w14:paraId="4C054515" w14:textId="17244703">
            <w:pPr>
              <w:spacing w:line="240" w:lineRule="auto"/>
              <w:jc w:val="left"/>
              <w:rPr>
                <w:rFonts w:cs="Times New Roman"/>
              </w:rPr>
            </w:pPr>
            <w:r w:rsidRPr="3F97E205" w:rsidR="3F97E205">
              <w:rPr>
                <w:rFonts w:cs="Times New Roman"/>
              </w:rPr>
              <w:t>10</w:t>
            </w:r>
          </w:p>
        </w:tc>
        <w:tc>
          <w:tcPr>
            <w:tcW w:w="3669" w:type="dxa"/>
            <w:tcMar/>
            <w:vAlign w:val="center"/>
          </w:tcPr>
          <w:p w:rsidRPr="008A7681" w:rsidR="002A411C" w:rsidP="3F97E205" w:rsidRDefault="3489205A" w14:paraId="013807C8" w14:textId="0D143F85">
            <w:pPr>
              <w:pStyle w:val="Normal"/>
              <w:bidi w:val="0"/>
              <w:spacing w:before="0" w:beforeAutospacing="off" w:after="0" w:afterAutospacing="off" w:line="240" w:lineRule="auto"/>
              <w:ind w:left="0" w:right="0"/>
              <w:jc w:val="left"/>
            </w:pPr>
            <w:r w:rsidRPr="3F97E205" w:rsidR="3F97E205">
              <w:rPr>
                <w:rFonts w:cs="Times New Roman"/>
              </w:rPr>
              <w:t>Lietotāja telefona numurs</w:t>
            </w:r>
          </w:p>
        </w:tc>
      </w:tr>
      <w:tr w:rsidRPr="008A7681" w:rsidR="002A411C" w:rsidTr="3F97E205" w14:paraId="27A4EBC7" w14:textId="77777777">
        <w:trPr>
          <w:trHeight w:val="397"/>
        </w:trPr>
        <w:tc>
          <w:tcPr>
            <w:tcW w:w="638" w:type="dxa"/>
            <w:tcMar/>
            <w:vAlign w:val="center"/>
          </w:tcPr>
          <w:p w:rsidRPr="008A7681" w:rsidR="002A411C" w:rsidP="00444BC5" w:rsidRDefault="002A411C" w14:paraId="58A217C7" w14:textId="77777777">
            <w:pPr>
              <w:spacing w:line="240" w:lineRule="auto"/>
              <w:jc w:val="left"/>
              <w:rPr>
                <w:rFonts w:cs="Times New Roman"/>
              </w:rPr>
            </w:pPr>
            <w:r w:rsidRPr="008A7681">
              <w:rPr>
                <w:rFonts w:cs="Times New Roman"/>
              </w:rPr>
              <w:lastRenderedPageBreak/>
              <w:t>5.</w:t>
            </w:r>
          </w:p>
        </w:tc>
        <w:tc>
          <w:tcPr>
            <w:tcW w:w="2759" w:type="dxa"/>
            <w:tcMar/>
            <w:vAlign w:val="center"/>
          </w:tcPr>
          <w:p w:rsidRPr="008A7681" w:rsidR="002A411C" w:rsidP="3F97E205" w:rsidRDefault="002A411C" w14:paraId="5D7701E3" w14:textId="632867E9">
            <w:pPr>
              <w:pStyle w:val="Normal"/>
              <w:bidi w:val="0"/>
              <w:spacing w:before="0" w:beforeAutospacing="off" w:after="0" w:afterAutospacing="off" w:line="240" w:lineRule="auto"/>
              <w:ind w:left="0" w:right="0"/>
              <w:jc w:val="left"/>
            </w:pPr>
            <w:r w:rsidRPr="3F97E205" w:rsidR="3F97E205">
              <w:rPr>
                <w:rFonts w:cs="Times New Roman"/>
              </w:rPr>
              <w:t>email</w:t>
            </w:r>
          </w:p>
        </w:tc>
        <w:tc>
          <w:tcPr>
            <w:tcW w:w="1020" w:type="dxa"/>
            <w:tcMar/>
            <w:vAlign w:val="center"/>
          </w:tcPr>
          <w:p w:rsidRPr="008A7681" w:rsidR="002A411C" w:rsidP="3F97E205" w:rsidRDefault="002A411C" w14:paraId="39903E14" w14:textId="41EB03B7">
            <w:pPr>
              <w:pStyle w:val="Normal"/>
              <w:bidi w:val="0"/>
              <w:spacing w:before="0" w:beforeAutospacing="off" w:after="0" w:afterAutospacing="off" w:line="240" w:lineRule="auto"/>
              <w:ind w:left="0" w:right="0"/>
              <w:jc w:val="left"/>
            </w:pPr>
            <w:r w:rsidRPr="3F97E205" w:rsidR="3F97E205">
              <w:rPr>
                <w:rFonts w:cs="Times New Roman"/>
              </w:rPr>
              <w:t>varchar</w:t>
            </w:r>
          </w:p>
        </w:tc>
        <w:tc>
          <w:tcPr>
            <w:tcW w:w="976" w:type="dxa"/>
            <w:tcMar/>
            <w:vAlign w:val="center"/>
          </w:tcPr>
          <w:p w:rsidRPr="008A7681" w:rsidR="002A411C" w:rsidP="00444BC5" w:rsidRDefault="002A411C" w14:paraId="6DAA4C38" w14:textId="54417371">
            <w:pPr>
              <w:spacing w:line="240" w:lineRule="auto"/>
              <w:jc w:val="left"/>
              <w:rPr>
                <w:rFonts w:cs="Times New Roman"/>
              </w:rPr>
            </w:pPr>
            <w:r w:rsidRPr="3F97E205" w:rsidR="3F97E205">
              <w:rPr>
                <w:rFonts w:cs="Times New Roman"/>
              </w:rPr>
              <w:t>50</w:t>
            </w:r>
          </w:p>
        </w:tc>
        <w:tc>
          <w:tcPr>
            <w:tcW w:w="3669" w:type="dxa"/>
            <w:tcMar/>
            <w:vAlign w:val="center"/>
          </w:tcPr>
          <w:p w:rsidRPr="008A7681" w:rsidR="002A411C" w:rsidP="3F97E205" w:rsidRDefault="002A411C" w14:paraId="393B0112" w14:textId="07B09A1B">
            <w:pPr>
              <w:pStyle w:val="Normal"/>
              <w:bidi w:val="0"/>
              <w:spacing w:before="0" w:beforeAutospacing="off" w:after="0" w:afterAutospacing="off" w:line="240" w:lineRule="auto"/>
              <w:ind w:left="0" w:right="0"/>
              <w:jc w:val="left"/>
            </w:pPr>
            <w:r w:rsidRPr="3F97E205" w:rsidR="3F97E205">
              <w:rPr>
                <w:rFonts w:cs="Times New Roman"/>
              </w:rPr>
              <w:t>Lietotāja e-pasts</w:t>
            </w:r>
          </w:p>
        </w:tc>
      </w:tr>
      <w:tr w:rsidRPr="008A7681" w:rsidR="002A411C" w:rsidTr="3F97E205" w14:paraId="79D5F7DC" w14:textId="77777777">
        <w:trPr>
          <w:trHeight w:val="397"/>
        </w:trPr>
        <w:tc>
          <w:tcPr>
            <w:tcW w:w="638" w:type="dxa"/>
            <w:tcMar/>
            <w:vAlign w:val="center"/>
          </w:tcPr>
          <w:p w:rsidRPr="008A7681" w:rsidR="002A411C" w:rsidP="00444BC5" w:rsidRDefault="002A411C" w14:paraId="7CF5FBC5" w14:textId="77777777">
            <w:pPr>
              <w:spacing w:line="240" w:lineRule="auto"/>
              <w:jc w:val="left"/>
              <w:rPr>
                <w:rFonts w:cs="Times New Roman"/>
              </w:rPr>
            </w:pPr>
            <w:r w:rsidRPr="008A7681">
              <w:rPr>
                <w:rFonts w:cs="Times New Roman"/>
              </w:rPr>
              <w:t>6.</w:t>
            </w:r>
          </w:p>
        </w:tc>
        <w:tc>
          <w:tcPr>
            <w:tcW w:w="2759" w:type="dxa"/>
            <w:tcMar/>
            <w:vAlign w:val="center"/>
          </w:tcPr>
          <w:p w:rsidRPr="008A7681" w:rsidR="002A411C" w:rsidP="3F97E205" w:rsidRDefault="002A411C" w14:paraId="03C8A38A" w14:textId="0CE16BD6">
            <w:pPr>
              <w:pStyle w:val="Normal"/>
              <w:bidi w:val="0"/>
              <w:spacing w:before="0" w:beforeAutospacing="off" w:after="0" w:afterAutospacing="off" w:line="240" w:lineRule="auto"/>
              <w:ind w:left="0" w:right="0"/>
              <w:jc w:val="left"/>
            </w:pPr>
            <w:r w:rsidRPr="3F97E205" w:rsidR="3F97E205">
              <w:rPr>
                <w:rFonts w:cs="Times New Roman"/>
              </w:rPr>
              <w:t>method</w:t>
            </w:r>
          </w:p>
        </w:tc>
        <w:tc>
          <w:tcPr>
            <w:tcW w:w="1020" w:type="dxa"/>
            <w:tcMar/>
            <w:vAlign w:val="center"/>
          </w:tcPr>
          <w:p w:rsidRPr="008A7681" w:rsidR="002A411C" w:rsidP="3F97E205" w:rsidRDefault="002A411C" w14:paraId="4336990F" w14:textId="08136D51">
            <w:pPr>
              <w:pStyle w:val="Normal"/>
              <w:bidi w:val="0"/>
              <w:spacing w:before="0" w:beforeAutospacing="off" w:after="0" w:afterAutospacing="off" w:line="240" w:lineRule="auto"/>
              <w:ind w:left="0" w:right="0"/>
              <w:jc w:val="left"/>
            </w:pPr>
            <w:r w:rsidRPr="3F97E205" w:rsidR="3F97E205">
              <w:rPr>
                <w:rFonts w:cs="Times New Roman"/>
              </w:rPr>
              <w:t>varchar</w:t>
            </w:r>
          </w:p>
        </w:tc>
        <w:tc>
          <w:tcPr>
            <w:tcW w:w="976" w:type="dxa"/>
            <w:tcMar/>
            <w:vAlign w:val="center"/>
          </w:tcPr>
          <w:p w:rsidRPr="008A7681" w:rsidR="002A411C" w:rsidP="00444BC5" w:rsidRDefault="002A411C" w14:paraId="209AA992" w14:textId="61B467A0">
            <w:pPr>
              <w:spacing w:line="240" w:lineRule="auto"/>
              <w:jc w:val="left"/>
              <w:rPr>
                <w:rFonts w:cs="Times New Roman"/>
              </w:rPr>
            </w:pPr>
            <w:r w:rsidRPr="3F97E205" w:rsidR="3F97E205">
              <w:rPr>
                <w:rFonts w:cs="Times New Roman"/>
              </w:rPr>
              <w:t>50</w:t>
            </w:r>
          </w:p>
        </w:tc>
        <w:tc>
          <w:tcPr>
            <w:tcW w:w="3669" w:type="dxa"/>
            <w:tcMar/>
            <w:vAlign w:val="center"/>
          </w:tcPr>
          <w:p w:rsidRPr="008A7681" w:rsidR="002A411C" w:rsidP="3F97E205" w:rsidRDefault="002A411C" w14:paraId="686806B3" w14:textId="35AB72DF">
            <w:pPr>
              <w:pStyle w:val="Normal"/>
              <w:bidi w:val="0"/>
              <w:spacing w:before="0" w:beforeAutospacing="off" w:after="0" w:afterAutospacing="off" w:line="240" w:lineRule="auto"/>
              <w:ind w:left="0" w:right="0"/>
              <w:jc w:val="left"/>
            </w:pPr>
            <w:r w:rsidRPr="3F97E205" w:rsidR="3F97E205">
              <w:rPr>
                <w:rFonts w:cs="Times New Roman"/>
              </w:rPr>
              <w:t>Maksāšanas veids</w:t>
            </w:r>
          </w:p>
        </w:tc>
      </w:tr>
      <w:tr w:rsidRPr="008A7681" w:rsidR="002A411C" w:rsidTr="3F97E205" w14:paraId="07DF1B13" w14:textId="77777777">
        <w:trPr>
          <w:trHeight w:val="397"/>
        </w:trPr>
        <w:tc>
          <w:tcPr>
            <w:tcW w:w="638" w:type="dxa"/>
            <w:tcMar/>
            <w:vAlign w:val="center"/>
          </w:tcPr>
          <w:p w:rsidRPr="008A7681" w:rsidR="002A411C" w:rsidP="00444BC5" w:rsidRDefault="002A411C" w14:paraId="2092B646" w14:textId="77777777">
            <w:pPr>
              <w:spacing w:line="240" w:lineRule="auto"/>
              <w:jc w:val="left"/>
              <w:rPr>
                <w:rFonts w:cs="Times New Roman"/>
              </w:rPr>
            </w:pPr>
            <w:r w:rsidRPr="008A7681">
              <w:rPr>
                <w:rFonts w:cs="Times New Roman"/>
              </w:rPr>
              <w:t>7.</w:t>
            </w:r>
          </w:p>
        </w:tc>
        <w:tc>
          <w:tcPr>
            <w:tcW w:w="2759" w:type="dxa"/>
            <w:tcMar/>
            <w:vAlign w:val="center"/>
          </w:tcPr>
          <w:p w:rsidRPr="008A7681" w:rsidR="002A411C" w:rsidP="3F97E205" w:rsidRDefault="002A411C" w14:paraId="37675EF1" w14:textId="374DF1C1">
            <w:pPr>
              <w:pStyle w:val="Normal"/>
              <w:bidi w:val="0"/>
              <w:spacing w:before="0" w:beforeAutospacing="off" w:after="0" w:afterAutospacing="off" w:line="240" w:lineRule="auto"/>
              <w:ind w:left="0" w:right="0"/>
              <w:jc w:val="left"/>
            </w:pPr>
            <w:r w:rsidRPr="3F97E205" w:rsidR="3F97E205">
              <w:rPr>
                <w:rFonts w:cs="Times New Roman"/>
              </w:rPr>
              <w:t>adress</w:t>
            </w:r>
          </w:p>
        </w:tc>
        <w:tc>
          <w:tcPr>
            <w:tcW w:w="1020" w:type="dxa"/>
            <w:tcMar/>
            <w:vAlign w:val="center"/>
          </w:tcPr>
          <w:p w:rsidRPr="008A7681" w:rsidR="002A411C" w:rsidP="00444BC5" w:rsidRDefault="002A411C" w14:paraId="13B21048" w14:textId="3424059C">
            <w:pPr>
              <w:spacing w:line="240" w:lineRule="auto"/>
              <w:jc w:val="left"/>
              <w:rPr>
                <w:rFonts w:cs="Times New Roman"/>
              </w:rPr>
            </w:pPr>
            <w:r w:rsidRPr="008A7681">
              <w:rPr>
                <w:rFonts w:cs="Times New Roman"/>
              </w:rPr>
              <w:t>Varchar</w:t>
            </w:r>
          </w:p>
        </w:tc>
        <w:tc>
          <w:tcPr>
            <w:tcW w:w="976" w:type="dxa"/>
            <w:tcMar/>
            <w:vAlign w:val="center"/>
          </w:tcPr>
          <w:p w:rsidRPr="008A7681" w:rsidR="002A411C" w:rsidP="00444BC5" w:rsidRDefault="002A411C" w14:paraId="31274DA2" w14:textId="28525AFC">
            <w:pPr>
              <w:spacing w:line="240" w:lineRule="auto"/>
              <w:jc w:val="left"/>
              <w:rPr>
                <w:rFonts w:cs="Times New Roman"/>
              </w:rPr>
            </w:pPr>
            <w:r w:rsidRPr="3F97E205" w:rsidR="3F97E205">
              <w:rPr>
                <w:rFonts w:cs="Times New Roman"/>
              </w:rPr>
              <w:t>50</w:t>
            </w:r>
          </w:p>
        </w:tc>
        <w:tc>
          <w:tcPr>
            <w:tcW w:w="3669" w:type="dxa"/>
            <w:tcMar/>
            <w:vAlign w:val="center"/>
          </w:tcPr>
          <w:p w:rsidRPr="008A7681" w:rsidR="002A411C" w:rsidP="3F97E205" w:rsidRDefault="3489205A" w14:paraId="4BDA1186" w14:textId="06B405F8">
            <w:pPr>
              <w:pStyle w:val="Normal"/>
              <w:bidi w:val="0"/>
              <w:spacing w:before="0" w:beforeAutospacing="off" w:after="0" w:afterAutospacing="off" w:line="240" w:lineRule="auto"/>
              <w:ind w:left="0" w:right="0"/>
              <w:jc w:val="left"/>
            </w:pPr>
            <w:r w:rsidRPr="3F97E205" w:rsidR="3F97E205">
              <w:rPr>
                <w:rFonts w:cs="Times New Roman"/>
              </w:rPr>
              <w:t>Lietotāja adrese</w:t>
            </w:r>
          </w:p>
        </w:tc>
      </w:tr>
      <w:tr w:rsidRPr="008A7681" w:rsidR="002A411C" w:rsidTr="3F97E205" w14:paraId="1C95474F" w14:textId="77777777">
        <w:trPr>
          <w:trHeight w:val="397"/>
        </w:trPr>
        <w:tc>
          <w:tcPr>
            <w:tcW w:w="638" w:type="dxa"/>
            <w:tcMar/>
            <w:vAlign w:val="center"/>
          </w:tcPr>
          <w:p w:rsidRPr="008A7681" w:rsidR="002A411C" w:rsidP="00444BC5" w:rsidRDefault="002A411C" w14:paraId="151E4FC4" w14:textId="77777777">
            <w:pPr>
              <w:spacing w:line="240" w:lineRule="auto"/>
              <w:jc w:val="left"/>
              <w:rPr>
                <w:rFonts w:cs="Times New Roman"/>
              </w:rPr>
            </w:pPr>
            <w:r w:rsidRPr="008A7681">
              <w:rPr>
                <w:rFonts w:cs="Times New Roman"/>
              </w:rPr>
              <w:t>8.</w:t>
            </w:r>
          </w:p>
        </w:tc>
        <w:tc>
          <w:tcPr>
            <w:tcW w:w="2759" w:type="dxa"/>
            <w:tcMar/>
            <w:vAlign w:val="center"/>
          </w:tcPr>
          <w:p w:rsidRPr="008A7681" w:rsidR="002A411C" w:rsidP="3F97E205" w:rsidRDefault="002A411C" w14:paraId="46E6DDF5" w14:textId="7B3FACA1">
            <w:pPr>
              <w:pStyle w:val="Normal"/>
              <w:bidi w:val="0"/>
              <w:spacing w:before="0" w:beforeAutospacing="off" w:after="0" w:afterAutospacing="off" w:line="240" w:lineRule="auto"/>
              <w:ind w:left="0" w:right="0"/>
              <w:jc w:val="left"/>
              <w:rPr>
                <w:rFonts w:cs="Times New Roman"/>
              </w:rPr>
            </w:pPr>
            <w:r w:rsidRPr="3F97E205" w:rsidR="3F97E205">
              <w:rPr>
                <w:rFonts w:cs="Times New Roman"/>
              </w:rPr>
              <w:t>total_products</w:t>
            </w:r>
          </w:p>
        </w:tc>
        <w:tc>
          <w:tcPr>
            <w:tcW w:w="1020" w:type="dxa"/>
            <w:tcMar/>
            <w:vAlign w:val="center"/>
          </w:tcPr>
          <w:p w:rsidRPr="008A7681" w:rsidR="002A411C" w:rsidP="3F97E205" w:rsidRDefault="002A411C" w14:paraId="21DDCBFC" w14:textId="537E7483">
            <w:pPr>
              <w:pStyle w:val="Normal"/>
              <w:bidi w:val="0"/>
              <w:spacing w:before="0" w:beforeAutospacing="off" w:after="0" w:afterAutospacing="off" w:line="240" w:lineRule="auto"/>
              <w:ind w:left="0" w:right="0"/>
              <w:jc w:val="left"/>
              <w:rPr>
                <w:rFonts w:cs="Times New Roman"/>
              </w:rPr>
            </w:pPr>
            <w:r w:rsidRPr="3F97E205" w:rsidR="3F97E205">
              <w:rPr>
                <w:rFonts w:cs="Times New Roman"/>
              </w:rPr>
              <w:t>varchar</w:t>
            </w:r>
          </w:p>
        </w:tc>
        <w:tc>
          <w:tcPr>
            <w:tcW w:w="976" w:type="dxa"/>
            <w:tcMar/>
            <w:vAlign w:val="center"/>
          </w:tcPr>
          <w:p w:rsidRPr="008A7681" w:rsidR="002A411C" w:rsidP="3F97E205" w:rsidRDefault="002A411C" w14:paraId="54E73D11" w14:textId="080788E2">
            <w:pPr>
              <w:pStyle w:val="Normal"/>
              <w:bidi w:val="0"/>
              <w:spacing w:before="0" w:beforeAutospacing="off" w:after="0" w:afterAutospacing="off" w:line="240" w:lineRule="auto"/>
              <w:ind w:left="0" w:right="0"/>
              <w:jc w:val="left"/>
            </w:pPr>
            <w:r w:rsidRPr="3F97E205" w:rsidR="3F97E205">
              <w:rPr>
                <w:rFonts w:cs="Times New Roman"/>
              </w:rPr>
              <w:t>1000</w:t>
            </w:r>
          </w:p>
        </w:tc>
        <w:tc>
          <w:tcPr>
            <w:tcW w:w="3669" w:type="dxa"/>
            <w:tcMar/>
            <w:vAlign w:val="center"/>
          </w:tcPr>
          <w:p w:rsidRPr="008A7681" w:rsidR="002A411C" w:rsidP="3F97E205" w:rsidRDefault="002A411C" w14:paraId="461E89B2" w14:textId="0F6E6CC3">
            <w:pPr>
              <w:pStyle w:val="Normal"/>
              <w:bidi w:val="0"/>
              <w:spacing w:before="0" w:beforeAutospacing="off" w:after="0" w:afterAutospacing="off" w:line="240" w:lineRule="auto"/>
              <w:ind w:left="0" w:right="0"/>
              <w:jc w:val="left"/>
              <w:rPr>
                <w:rFonts w:cs="Times New Roman"/>
              </w:rPr>
            </w:pPr>
            <w:r w:rsidRPr="3F97E205" w:rsidR="3F97E205">
              <w:rPr>
                <w:rFonts w:cs="Times New Roman"/>
              </w:rPr>
              <w:t>Kopējais produktu daudzums</w:t>
            </w:r>
          </w:p>
        </w:tc>
      </w:tr>
      <w:tr w:rsidRPr="008A7681" w:rsidR="002A411C" w:rsidTr="3F97E205" w14:paraId="6CE25EAF" w14:textId="77777777">
        <w:trPr>
          <w:trHeight w:val="397"/>
        </w:trPr>
        <w:tc>
          <w:tcPr>
            <w:tcW w:w="638" w:type="dxa"/>
            <w:tcMar/>
            <w:vAlign w:val="center"/>
          </w:tcPr>
          <w:p w:rsidRPr="008A7681" w:rsidR="002A411C" w:rsidP="00444BC5" w:rsidRDefault="002A411C" w14:paraId="4A85C2EF" w14:textId="0509424D">
            <w:pPr>
              <w:spacing w:line="240" w:lineRule="auto"/>
              <w:jc w:val="left"/>
              <w:rPr>
                <w:rFonts w:cs="Times New Roman"/>
              </w:rPr>
            </w:pPr>
            <w:r w:rsidRPr="008A7681">
              <w:rPr>
                <w:rFonts w:cs="Times New Roman"/>
              </w:rPr>
              <w:t>9.</w:t>
            </w:r>
          </w:p>
        </w:tc>
        <w:tc>
          <w:tcPr>
            <w:tcW w:w="2759" w:type="dxa"/>
            <w:tcMar/>
            <w:vAlign w:val="center"/>
          </w:tcPr>
          <w:p w:rsidRPr="008A7681" w:rsidR="002A411C" w:rsidP="3F97E205" w:rsidRDefault="002A411C" w14:paraId="089429FD" w14:textId="3CEFFC6D">
            <w:pPr>
              <w:pStyle w:val="Normal"/>
              <w:bidi w:val="0"/>
              <w:spacing w:before="0" w:beforeAutospacing="off" w:after="0" w:afterAutospacing="off" w:line="240" w:lineRule="auto"/>
              <w:ind w:left="0" w:right="0"/>
              <w:jc w:val="left"/>
              <w:rPr>
                <w:rFonts w:cs="Times New Roman"/>
              </w:rPr>
            </w:pPr>
            <w:r w:rsidRPr="3F97E205" w:rsidR="3F97E205">
              <w:rPr>
                <w:rFonts w:cs="Times New Roman"/>
              </w:rPr>
              <w:t>total_price</w:t>
            </w:r>
          </w:p>
        </w:tc>
        <w:tc>
          <w:tcPr>
            <w:tcW w:w="1020" w:type="dxa"/>
            <w:tcMar/>
            <w:vAlign w:val="center"/>
          </w:tcPr>
          <w:p w:rsidRPr="008A7681" w:rsidR="002A411C" w:rsidP="3F97E205" w:rsidRDefault="002A411C" w14:paraId="371B7640" w14:textId="3BADF840">
            <w:pPr>
              <w:pStyle w:val="Normal"/>
              <w:bidi w:val="0"/>
              <w:spacing w:before="0" w:beforeAutospacing="off" w:after="0" w:afterAutospacing="off" w:line="240" w:lineRule="auto"/>
              <w:ind w:left="0" w:right="0"/>
              <w:jc w:val="left"/>
            </w:pPr>
            <w:r w:rsidRPr="3F97E205" w:rsidR="3F97E205">
              <w:rPr>
                <w:rFonts w:cs="Times New Roman"/>
              </w:rPr>
              <w:t>float</w:t>
            </w:r>
          </w:p>
        </w:tc>
        <w:tc>
          <w:tcPr>
            <w:tcW w:w="976" w:type="dxa"/>
            <w:tcMar/>
            <w:vAlign w:val="center"/>
          </w:tcPr>
          <w:p w:rsidRPr="008A7681" w:rsidR="002A411C" w:rsidP="00444BC5" w:rsidRDefault="002A411C" w14:paraId="33943697" w14:textId="7BE6CCCE">
            <w:pPr>
              <w:spacing w:line="240" w:lineRule="auto"/>
              <w:jc w:val="left"/>
              <w:rPr>
                <w:rFonts w:cs="Times New Roman"/>
              </w:rPr>
            </w:pPr>
            <w:r w:rsidRPr="3F97E205" w:rsidR="3F97E205">
              <w:rPr>
                <w:rFonts w:cs="Times New Roman"/>
              </w:rPr>
              <w:t>10</w:t>
            </w:r>
          </w:p>
        </w:tc>
        <w:tc>
          <w:tcPr>
            <w:tcW w:w="3669" w:type="dxa"/>
            <w:tcMar/>
            <w:vAlign w:val="center"/>
          </w:tcPr>
          <w:p w:rsidRPr="008A7681" w:rsidR="002A411C" w:rsidP="3F97E205" w:rsidRDefault="002A411C" w14:paraId="57FF0151" w14:textId="36FA0EB5">
            <w:pPr>
              <w:pStyle w:val="Normal"/>
              <w:bidi w:val="0"/>
              <w:spacing w:before="0" w:beforeAutospacing="off" w:after="0" w:afterAutospacing="off" w:line="240" w:lineRule="auto"/>
              <w:ind w:left="0" w:right="0"/>
              <w:jc w:val="left"/>
            </w:pPr>
            <w:r w:rsidRPr="3F97E205" w:rsidR="3F97E205">
              <w:rPr>
                <w:rFonts w:cs="Times New Roman"/>
              </w:rPr>
              <w:t>Kopēja cena par produktiem</w:t>
            </w:r>
          </w:p>
        </w:tc>
      </w:tr>
      <w:tr w:rsidRPr="008A7681" w:rsidR="002A411C" w:rsidTr="3F97E205" w14:paraId="12B796F6" w14:textId="77777777">
        <w:trPr>
          <w:trHeight w:val="397"/>
        </w:trPr>
        <w:tc>
          <w:tcPr>
            <w:tcW w:w="638" w:type="dxa"/>
            <w:tcMar/>
            <w:vAlign w:val="center"/>
          </w:tcPr>
          <w:p w:rsidRPr="008A7681" w:rsidR="002A411C" w:rsidP="00444BC5" w:rsidRDefault="002A411C" w14:paraId="170CF6F8" w14:textId="0C09B463">
            <w:pPr>
              <w:spacing w:line="240" w:lineRule="auto"/>
              <w:jc w:val="left"/>
              <w:rPr>
                <w:rFonts w:cs="Times New Roman"/>
              </w:rPr>
            </w:pPr>
            <w:r w:rsidRPr="008A7681">
              <w:rPr>
                <w:rFonts w:cs="Times New Roman"/>
              </w:rPr>
              <w:t>10.</w:t>
            </w:r>
          </w:p>
        </w:tc>
        <w:tc>
          <w:tcPr>
            <w:tcW w:w="2759" w:type="dxa"/>
            <w:tcMar/>
            <w:vAlign w:val="center"/>
          </w:tcPr>
          <w:p w:rsidRPr="008A7681" w:rsidR="002A411C" w:rsidP="3F97E205" w:rsidRDefault="002A411C" w14:paraId="676B441C" w14:textId="21450454">
            <w:pPr>
              <w:pStyle w:val="Normal"/>
              <w:bidi w:val="0"/>
              <w:spacing w:before="0" w:beforeAutospacing="off" w:after="0" w:afterAutospacing="off" w:line="240" w:lineRule="auto"/>
              <w:ind w:left="0" w:right="0"/>
              <w:jc w:val="left"/>
            </w:pPr>
            <w:r w:rsidRPr="3F97E205" w:rsidR="3F97E205">
              <w:rPr>
                <w:rFonts w:cs="Times New Roman"/>
              </w:rPr>
              <w:t>Placed_on</w:t>
            </w:r>
          </w:p>
        </w:tc>
        <w:tc>
          <w:tcPr>
            <w:tcW w:w="1020" w:type="dxa"/>
            <w:tcMar/>
            <w:vAlign w:val="center"/>
          </w:tcPr>
          <w:p w:rsidRPr="008A7681" w:rsidR="002A411C" w:rsidP="00444BC5" w:rsidRDefault="002A411C" w14:paraId="1920D2F8" w14:textId="43003F74">
            <w:pPr>
              <w:spacing w:line="240" w:lineRule="auto"/>
              <w:jc w:val="left"/>
              <w:rPr>
                <w:rFonts w:cs="Times New Roman"/>
              </w:rPr>
            </w:pPr>
            <w:r w:rsidRPr="008A7681">
              <w:rPr>
                <w:rFonts w:cs="Times New Roman"/>
              </w:rPr>
              <w:t>Date</w:t>
            </w:r>
          </w:p>
        </w:tc>
        <w:tc>
          <w:tcPr>
            <w:tcW w:w="976" w:type="dxa"/>
            <w:tcMar/>
            <w:vAlign w:val="center"/>
          </w:tcPr>
          <w:p w:rsidRPr="008A7681" w:rsidR="002A411C" w:rsidP="00444BC5" w:rsidRDefault="002A411C" w14:paraId="1B4A440B" w14:textId="77777777">
            <w:pPr>
              <w:spacing w:line="240" w:lineRule="auto"/>
              <w:jc w:val="left"/>
              <w:rPr>
                <w:rFonts w:cs="Times New Roman"/>
              </w:rPr>
            </w:pPr>
          </w:p>
        </w:tc>
        <w:tc>
          <w:tcPr>
            <w:tcW w:w="3669" w:type="dxa"/>
            <w:tcMar/>
            <w:vAlign w:val="center"/>
          </w:tcPr>
          <w:p w:rsidRPr="008A7681" w:rsidR="002A411C" w:rsidP="3F97E205" w:rsidRDefault="002A411C" w14:paraId="0B212C92" w14:textId="15F27A78">
            <w:pPr>
              <w:pStyle w:val="Normal"/>
              <w:bidi w:val="0"/>
              <w:spacing w:before="0" w:beforeAutospacing="off" w:after="0" w:afterAutospacing="off" w:line="240" w:lineRule="auto"/>
              <w:ind w:left="0" w:right="0"/>
              <w:jc w:val="left"/>
              <w:rPr>
                <w:rFonts w:cs="Times New Roman"/>
              </w:rPr>
            </w:pPr>
            <w:r w:rsidRPr="3F97E205" w:rsidR="3F97E205">
              <w:rPr>
                <w:rFonts w:cs="Times New Roman"/>
              </w:rPr>
              <w:t>Pasūtījuma datums</w:t>
            </w:r>
          </w:p>
        </w:tc>
      </w:tr>
      <w:tr xmlns:wp14="http://schemas.microsoft.com/office/word/2010/wordml" w:rsidR="3F97E205" w:rsidTr="3F97E205" w14:paraId="03F3E5C7" wp14:textId="77777777">
        <w:trPr>
          <w:trHeight w:val="397"/>
        </w:trPr>
        <w:tc>
          <w:tcPr>
            <w:tcW w:w="636" w:type="dxa"/>
            <w:tcMar/>
            <w:vAlign w:val="center"/>
          </w:tcPr>
          <w:p w:rsidR="3F97E205" w:rsidP="3F97E205" w:rsidRDefault="3F97E205" w14:paraId="7B3F9341" w14:textId="0984019F">
            <w:pPr>
              <w:pStyle w:val="Normal"/>
              <w:spacing w:line="240" w:lineRule="auto"/>
              <w:jc w:val="left"/>
              <w:rPr>
                <w:rFonts w:cs="Times New Roman"/>
              </w:rPr>
            </w:pPr>
            <w:r w:rsidRPr="3F97E205" w:rsidR="3F97E205">
              <w:rPr>
                <w:rFonts w:cs="Times New Roman"/>
              </w:rPr>
              <w:t>11.</w:t>
            </w:r>
          </w:p>
        </w:tc>
        <w:tc>
          <w:tcPr>
            <w:tcW w:w="2754" w:type="dxa"/>
            <w:tcMar/>
            <w:vAlign w:val="center"/>
          </w:tcPr>
          <w:p w:rsidR="3F97E205" w:rsidP="3F97E205" w:rsidRDefault="3F97E205" w14:paraId="20402A01" w14:textId="644A1D28">
            <w:pPr>
              <w:pStyle w:val="Normal"/>
              <w:spacing w:line="240" w:lineRule="auto"/>
              <w:jc w:val="left"/>
              <w:rPr>
                <w:rFonts w:cs="Times New Roman"/>
              </w:rPr>
            </w:pPr>
            <w:r w:rsidRPr="3F97E205" w:rsidR="3F97E205">
              <w:rPr>
                <w:rFonts w:cs="Times New Roman"/>
              </w:rPr>
              <w:t>Paument_status</w:t>
            </w:r>
          </w:p>
        </w:tc>
        <w:tc>
          <w:tcPr>
            <w:tcW w:w="1019" w:type="dxa"/>
            <w:tcMar/>
            <w:vAlign w:val="center"/>
          </w:tcPr>
          <w:p w:rsidR="3F97E205" w:rsidP="3F97E205" w:rsidRDefault="3F97E205" w14:paraId="5368E78E" w14:textId="0418D554">
            <w:pPr>
              <w:pStyle w:val="Normal"/>
              <w:spacing w:line="240" w:lineRule="auto"/>
              <w:jc w:val="left"/>
              <w:rPr>
                <w:rFonts w:cs="Times New Roman"/>
              </w:rPr>
            </w:pPr>
            <w:r w:rsidRPr="3F97E205" w:rsidR="3F97E205">
              <w:rPr>
                <w:rFonts w:cs="Times New Roman"/>
              </w:rPr>
              <w:t>varchar</w:t>
            </w:r>
          </w:p>
        </w:tc>
        <w:tc>
          <w:tcPr>
            <w:tcW w:w="1056" w:type="dxa"/>
            <w:tcMar/>
            <w:vAlign w:val="center"/>
          </w:tcPr>
          <w:p w:rsidR="3F97E205" w:rsidP="3F97E205" w:rsidRDefault="3F97E205" w14:paraId="72F2FAC0" w14:textId="415E7293">
            <w:pPr>
              <w:pStyle w:val="Normal"/>
              <w:spacing w:line="240" w:lineRule="auto"/>
              <w:jc w:val="left"/>
              <w:rPr>
                <w:rFonts w:cs="Times New Roman"/>
              </w:rPr>
            </w:pPr>
            <w:r w:rsidRPr="3F97E205" w:rsidR="3F97E205">
              <w:rPr>
                <w:rFonts w:cs="Times New Roman"/>
              </w:rPr>
              <w:t>20</w:t>
            </w:r>
          </w:p>
        </w:tc>
        <w:tc>
          <w:tcPr>
            <w:tcW w:w="3597" w:type="dxa"/>
            <w:tcMar/>
            <w:vAlign w:val="center"/>
          </w:tcPr>
          <w:p w:rsidR="3F97E205" w:rsidP="3F97E205" w:rsidRDefault="3F97E205" w14:paraId="468FD529" w14:textId="0D40C3A4">
            <w:pPr>
              <w:pStyle w:val="Normal"/>
              <w:spacing w:line="240" w:lineRule="auto"/>
              <w:jc w:val="left"/>
              <w:rPr>
                <w:rFonts w:cs="Times New Roman"/>
              </w:rPr>
            </w:pPr>
            <w:r w:rsidRPr="3F97E205" w:rsidR="3F97E205">
              <w:rPr>
                <w:rFonts w:cs="Times New Roman"/>
              </w:rPr>
              <w:t xml:space="preserve">Pasūtījuma </w:t>
            </w:r>
            <w:r w:rsidRPr="3F97E205" w:rsidR="3F97E205">
              <w:rPr>
                <w:rFonts w:cs="Times New Roman"/>
              </w:rPr>
              <w:t>statūs</w:t>
            </w:r>
          </w:p>
        </w:tc>
      </w:tr>
    </w:tbl>
    <w:p w:rsidRPr="008A7681" w:rsidR="008077B2" w:rsidP="000146B7" w:rsidRDefault="008077B2" w14:paraId="62B84BB7" w14:textId="7DAE5FF1">
      <w:pPr>
        <w:rPr>
          <w:rFonts w:cs="Times New Roman"/>
        </w:rPr>
      </w:pPr>
    </w:p>
    <w:p w:rsidR="3F97E205" w:rsidP="3F97E205" w:rsidRDefault="3F97E205" w14:paraId="6A9B2239" w14:textId="52485E37">
      <w:pPr>
        <w:ind w:firstLine="720"/>
        <w:rPr>
          <w:rFonts w:cs="Times New Roman"/>
        </w:rPr>
      </w:pPr>
      <w:r w:rsidRPr="3F97E205" w:rsidR="3F97E205">
        <w:rPr>
          <w:rFonts w:cs="Times New Roman"/>
        </w:rPr>
        <w:t>Tabula “</w:t>
      </w:r>
      <w:proofErr w:type="spellStart"/>
      <w:r w:rsidRPr="3F97E205" w:rsidR="3F97E205">
        <w:rPr>
          <w:rFonts w:cs="Times New Roman"/>
        </w:rPr>
        <w:t>Admin</w:t>
      </w:r>
      <w:proofErr w:type="spellEnd"/>
      <w:r w:rsidRPr="3F97E205" w:rsidR="3F97E205">
        <w:rPr>
          <w:rFonts w:cs="Times New Roman"/>
        </w:rPr>
        <w:t>” ietver sevī informāciju par administrātoru</w:t>
      </w:r>
    </w:p>
    <w:p w:rsidRPr="008A7681" w:rsidR="002A411C" w:rsidP="3F97E205" w:rsidRDefault="002A411C" w14:paraId="5F04F00F" w14:textId="5BCEE990">
      <w:pPr>
        <w:jc w:val="right"/>
        <w:rPr>
          <w:rFonts w:cs="Times New Roman"/>
          <w:sz w:val="20"/>
          <w:szCs w:val="20"/>
        </w:rPr>
      </w:pPr>
      <w:r w:rsidRPr="3F97E205" w:rsidR="3F97E205">
        <w:rPr>
          <w:rFonts w:cs="Times New Roman"/>
          <w:sz w:val="20"/>
          <w:szCs w:val="20"/>
        </w:rPr>
        <w:t>5.6. tabula</w:t>
      </w:r>
    </w:p>
    <w:p w:rsidRPr="008A7681" w:rsidR="002A411C" w:rsidP="002A411C" w:rsidRDefault="002A411C" w14:paraId="5B7A5414" w14:textId="078CEBAC">
      <w:pPr>
        <w:jc w:val="center"/>
        <w:rPr>
          <w:rFonts w:cs="Times New Roman"/>
          <w:sz w:val="20"/>
        </w:rPr>
      </w:pPr>
      <w:r w:rsidRPr="008A7681">
        <w:rPr>
          <w:rFonts w:cs="Times New Roman"/>
          <w:sz w:val="20"/>
        </w:rPr>
        <w:t xml:space="preserve">Tabulas </w:t>
      </w:r>
      <w:r w:rsidRPr="008A7681">
        <w:rPr>
          <w:rFonts w:cs="Times New Roman"/>
          <w:b/>
          <w:sz w:val="20"/>
        </w:rPr>
        <w:t xml:space="preserve">“Order_report” </w:t>
      </w:r>
      <w:r w:rsidRPr="008A7681">
        <w:rPr>
          <w:rFonts w:cs="Times New Roman"/>
          <w:sz w:val="20"/>
        </w:rPr>
        <w:t>struktūra</w:t>
      </w:r>
    </w:p>
    <w:tbl>
      <w:tblPr>
        <w:tblStyle w:val="TableGrid"/>
        <w:tblW w:w="0" w:type="auto"/>
        <w:tblLook w:val="04A0" w:firstRow="1" w:lastRow="0" w:firstColumn="1" w:lastColumn="0" w:noHBand="0" w:noVBand="1"/>
      </w:tblPr>
      <w:tblGrid>
        <w:gridCol w:w="636"/>
        <w:gridCol w:w="2738"/>
        <w:gridCol w:w="1012"/>
        <w:gridCol w:w="1056"/>
        <w:gridCol w:w="3620"/>
      </w:tblGrid>
      <w:tr w:rsidRPr="008A7681" w:rsidR="002A411C" w:rsidTr="3F97E205" w14:paraId="40BAB6FE" w14:textId="77777777">
        <w:trPr>
          <w:trHeight w:val="397"/>
        </w:trPr>
        <w:tc>
          <w:tcPr>
            <w:tcW w:w="638" w:type="dxa"/>
            <w:tcMar/>
            <w:vAlign w:val="center"/>
          </w:tcPr>
          <w:p w:rsidRPr="00444BC5" w:rsidR="002A411C" w:rsidP="00444BC5" w:rsidRDefault="002A411C" w14:paraId="7EF85AEE" w14:textId="77777777">
            <w:pPr>
              <w:spacing w:line="240" w:lineRule="auto"/>
              <w:jc w:val="center"/>
              <w:rPr>
                <w:rFonts w:cs="Times New Roman"/>
                <w:b/>
              </w:rPr>
            </w:pPr>
            <w:r w:rsidRPr="00444BC5">
              <w:rPr>
                <w:rFonts w:cs="Times New Roman"/>
                <w:b/>
              </w:rPr>
              <w:t>Nr.</w:t>
            </w:r>
          </w:p>
        </w:tc>
        <w:tc>
          <w:tcPr>
            <w:tcW w:w="2759" w:type="dxa"/>
            <w:tcMar/>
            <w:vAlign w:val="center"/>
          </w:tcPr>
          <w:p w:rsidRPr="00444BC5" w:rsidR="002A411C" w:rsidP="00444BC5" w:rsidRDefault="002A411C" w14:paraId="18C54A3C" w14:textId="77777777">
            <w:pPr>
              <w:spacing w:line="240" w:lineRule="auto"/>
              <w:jc w:val="center"/>
              <w:rPr>
                <w:rFonts w:cs="Times New Roman"/>
                <w:b/>
              </w:rPr>
            </w:pPr>
            <w:r w:rsidRPr="00444BC5">
              <w:rPr>
                <w:rFonts w:cs="Times New Roman"/>
                <w:b/>
              </w:rPr>
              <w:t>Nosaukums</w:t>
            </w:r>
          </w:p>
        </w:tc>
        <w:tc>
          <w:tcPr>
            <w:tcW w:w="1020" w:type="dxa"/>
            <w:tcMar/>
            <w:vAlign w:val="center"/>
          </w:tcPr>
          <w:p w:rsidRPr="00444BC5" w:rsidR="002A411C" w:rsidP="00444BC5" w:rsidRDefault="002A411C" w14:paraId="63BD9751" w14:textId="77777777">
            <w:pPr>
              <w:spacing w:line="240" w:lineRule="auto"/>
              <w:jc w:val="center"/>
              <w:rPr>
                <w:rFonts w:cs="Times New Roman"/>
                <w:b/>
              </w:rPr>
            </w:pPr>
            <w:r w:rsidRPr="00444BC5">
              <w:rPr>
                <w:rFonts w:cs="Times New Roman"/>
                <w:b/>
              </w:rPr>
              <w:t>Tips</w:t>
            </w:r>
          </w:p>
        </w:tc>
        <w:tc>
          <w:tcPr>
            <w:tcW w:w="976" w:type="dxa"/>
            <w:tcMar/>
            <w:vAlign w:val="center"/>
          </w:tcPr>
          <w:p w:rsidRPr="00444BC5" w:rsidR="002A411C" w:rsidP="00444BC5" w:rsidRDefault="002A411C" w14:paraId="7B62EF1D" w14:textId="77777777">
            <w:pPr>
              <w:spacing w:line="240" w:lineRule="auto"/>
              <w:jc w:val="center"/>
              <w:rPr>
                <w:rFonts w:cs="Times New Roman"/>
                <w:b/>
              </w:rPr>
            </w:pPr>
            <w:r w:rsidRPr="00444BC5">
              <w:rPr>
                <w:rFonts w:cs="Times New Roman"/>
                <w:b/>
              </w:rPr>
              <w:t>Garums</w:t>
            </w:r>
          </w:p>
        </w:tc>
        <w:tc>
          <w:tcPr>
            <w:tcW w:w="3669" w:type="dxa"/>
            <w:tcMar/>
            <w:vAlign w:val="center"/>
          </w:tcPr>
          <w:p w:rsidRPr="00444BC5" w:rsidR="002A411C" w:rsidP="00444BC5" w:rsidRDefault="002A411C" w14:paraId="1D7C32EF" w14:textId="77777777">
            <w:pPr>
              <w:spacing w:line="240" w:lineRule="auto"/>
              <w:jc w:val="center"/>
              <w:rPr>
                <w:rFonts w:cs="Times New Roman"/>
                <w:b/>
              </w:rPr>
            </w:pPr>
            <w:r w:rsidRPr="00444BC5">
              <w:rPr>
                <w:rFonts w:cs="Times New Roman"/>
                <w:b/>
              </w:rPr>
              <w:t>Piezīme</w:t>
            </w:r>
          </w:p>
        </w:tc>
      </w:tr>
      <w:tr w:rsidRPr="008A7681" w:rsidR="002A411C" w:rsidTr="3F97E205" w14:paraId="5B14AFAE" w14:textId="77777777">
        <w:trPr>
          <w:trHeight w:val="397"/>
        </w:trPr>
        <w:tc>
          <w:tcPr>
            <w:tcW w:w="638" w:type="dxa"/>
            <w:tcMar/>
            <w:vAlign w:val="center"/>
          </w:tcPr>
          <w:p w:rsidRPr="008A7681" w:rsidR="002A411C" w:rsidP="00444BC5" w:rsidRDefault="002A411C" w14:paraId="560B02A4" w14:textId="77777777">
            <w:pPr>
              <w:spacing w:line="240" w:lineRule="auto"/>
              <w:jc w:val="left"/>
              <w:rPr>
                <w:rFonts w:cs="Times New Roman"/>
              </w:rPr>
            </w:pPr>
            <w:r w:rsidRPr="008A7681">
              <w:rPr>
                <w:rFonts w:cs="Times New Roman"/>
              </w:rPr>
              <w:t>1.</w:t>
            </w:r>
          </w:p>
        </w:tc>
        <w:tc>
          <w:tcPr>
            <w:tcW w:w="2759" w:type="dxa"/>
            <w:tcMar/>
            <w:vAlign w:val="center"/>
          </w:tcPr>
          <w:p w:rsidRPr="008A7681" w:rsidR="002A411C" w:rsidP="3F97E205" w:rsidRDefault="002A411C" w14:paraId="7F713BA5" w14:textId="16D3FD0C">
            <w:pPr>
              <w:pStyle w:val="Normal"/>
              <w:bidi w:val="0"/>
              <w:spacing w:before="0" w:beforeAutospacing="off" w:after="0" w:afterAutospacing="off" w:line="240" w:lineRule="auto"/>
              <w:ind w:left="0" w:right="0"/>
              <w:jc w:val="left"/>
            </w:pPr>
            <w:r w:rsidRPr="3F97E205" w:rsidR="3F97E205">
              <w:rPr>
                <w:rFonts w:cs="Times New Roman"/>
              </w:rPr>
              <w:t>id</w:t>
            </w:r>
          </w:p>
        </w:tc>
        <w:tc>
          <w:tcPr>
            <w:tcW w:w="1020" w:type="dxa"/>
            <w:tcMar/>
            <w:vAlign w:val="center"/>
          </w:tcPr>
          <w:p w:rsidRPr="008A7681" w:rsidR="002A411C" w:rsidP="00444BC5" w:rsidRDefault="002A411C" w14:paraId="360A22A0" w14:textId="77777777">
            <w:pPr>
              <w:spacing w:line="240" w:lineRule="auto"/>
              <w:jc w:val="left"/>
              <w:rPr>
                <w:rFonts w:cs="Times New Roman"/>
              </w:rPr>
            </w:pPr>
            <w:r w:rsidRPr="008A7681">
              <w:rPr>
                <w:rFonts w:cs="Times New Roman"/>
              </w:rPr>
              <w:t>Int</w:t>
            </w:r>
          </w:p>
        </w:tc>
        <w:tc>
          <w:tcPr>
            <w:tcW w:w="976" w:type="dxa"/>
            <w:tcMar/>
            <w:vAlign w:val="center"/>
          </w:tcPr>
          <w:p w:rsidRPr="008A7681" w:rsidR="002A411C" w:rsidP="00444BC5" w:rsidRDefault="002A411C" w14:paraId="3DDF2D5D" w14:textId="1955A644">
            <w:pPr>
              <w:spacing w:line="240" w:lineRule="auto"/>
              <w:jc w:val="left"/>
              <w:rPr>
                <w:rFonts w:cs="Times New Roman"/>
              </w:rPr>
            </w:pPr>
            <w:r w:rsidRPr="3F97E205" w:rsidR="3F97E205">
              <w:rPr>
                <w:rFonts w:cs="Times New Roman"/>
              </w:rPr>
              <w:t>100</w:t>
            </w:r>
          </w:p>
        </w:tc>
        <w:tc>
          <w:tcPr>
            <w:tcW w:w="3669" w:type="dxa"/>
            <w:tcMar/>
            <w:vAlign w:val="center"/>
          </w:tcPr>
          <w:p w:rsidRPr="008A7681" w:rsidR="002A411C" w:rsidP="3F97E205" w:rsidRDefault="3489205A" w14:paraId="35DC2F70" w14:textId="6A707648">
            <w:pPr>
              <w:pStyle w:val="Normal"/>
              <w:bidi w:val="0"/>
              <w:spacing w:before="0" w:beforeAutospacing="off" w:after="0" w:afterAutospacing="off" w:line="240" w:lineRule="auto"/>
              <w:ind w:left="0" w:right="0"/>
              <w:jc w:val="left"/>
            </w:pPr>
            <w:r w:rsidRPr="3F97E205" w:rsidR="3F97E205">
              <w:rPr>
                <w:rFonts w:cs="Times New Roman"/>
              </w:rPr>
              <w:t>PRIMARY KEY</w:t>
            </w:r>
          </w:p>
        </w:tc>
      </w:tr>
      <w:tr w:rsidRPr="008A7681" w:rsidR="002A411C" w:rsidTr="3F97E205" w14:paraId="4726E662" w14:textId="77777777">
        <w:trPr>
          <w:trHeight w:val="397"/>
        </w:trPr>
        <w:tc>
          <w:tcPr>
            <w:tcW w:w="638" w:type="dxa"/>
            <w:tcMar/>
            <w:vAlign w:val="center"/>
          </w:tcPr>
          <w:p w:rsidRPr="008A7681" w:rsidR="002A411C" w:rsidP="00444BC5" w:rsidRDefault="002A411C" w14:paraId="43A497CD" w14:textId="77777777">
            <w:pPr>
              <w:spacing w:line="240" w:lineRule="auto"/>
              <w:jc w:val="left"/>
              <w:rPr>
                <w:rFonts w:cs="Times New Roman"/>
              </w:rPr>
            </w:pPr>
            <w:r w:rsidRPr="008A7681">
              <w:rPr>
                <w:rFonts w:cs="Times New Roman"/>
              </w:rPr>
              <w:t>2.</w:t>
            </w:r>
          </w:p>
        </w:tc>
        <w:tc>
          <w:tcPr>
            <w:tcW w:w="2759" w:type="dxa"/>
            <w:tcMar/>
            <w:vAlign w:val="center"/>
          </w:tcPr>
          <w:p w:rsidRPr="008A7681" w:rsidR="002A411C" w:rsidP="3F97E205" w:rsidRDefault="002A411C" w14:paraId="1C607B67" w14:textId="231D2942">
            <w:pPr>
              <w:pStyle w:val="Normal"/>
              <w:bidi w:val="0"/>
              <w:spacing w:before="0" w:beforeAutospacing="off" w:after="0" w:afterAutospacing="off" w:line="240" w:lineRule="auto"/>
              <w:ind w:left="0" w:right="0"/>
              <w:jc w:val="left"/>
            </w:pPr>
            <w:r w:rsidRPr="3F97E205" w:rsidR="3F97E205">
              <w:rPr>
                <w:rFonts w:cs="Times New Roman"/>
              </w:rPr>
              <w:t>name</w:t>
            </w:r>
          </w:p>
        </w:tc>
        <w:tc>
          <w:tcPr>
            <w:tcW w:w="1020" w:type="dxa"/>
            <w:tcMar/>
            <w:vAlign w:val="center"/>
          </w:tcPr>
          <w:p w:rsidRPr="008A7681" w:rsidR="002A411C" w:rsidP="3F97E205" w:rsidRDefault="002A411C" w14:paraId="3C6ACF6C" w14:textId="74DC6D05">
            <w:pPr>
              <w:pStyle w:val="Normal"/>
              <w:bidi w:val="0"/>
              <w:spacing w:before="0" w:beforeAutospacing="off" w:after="0" w:afterAutospacing="off" w:line="240" w:lineRule="auto"/>
              <w:ind w:left="0" w:right="0"/>
              <w:jc w:val="left"/>
            </w:pPr>
            <w:r w:rsidRPr="3F97E205" w:rsidR="3F97E205">
              <w:rPr>
                <w:rFonts w:cs="Times New Roman"/>
              </w:rPr>
              <w:t>varchar</w:t>
            </w:r>
          </w:p>
        </w:tc>
        <w:tc>
          <w:tcPr>
            <w:tcW w:w="976" w:type="dxa"/>
            <w:tcMar/>
            <w:vAlign w:val="center"/>
          </w:tcPr>
          <w:p w:rsidRPr="008A7681" w:rsidR="002A411C" w:rsidP="00444BC5" w:rsidRDefault="002A411C" w14:paraId="68A43421" w14:textId="2B46E84A">
            <w:pPr>
              <w:spacing w:line="240" w:lineRule="auto"/>
              <w:jc w:val="left"/>
              <w:rPr>
                <w:rFonts w:cs="Times New Roman"/>
              </w:rPr>
            </w:pPr>
            <w:r w:rsidRPr="3F97E205" w:rsidR="3F97E205">
              <w:rPr>
                <w:rFonts w:cs="Times New Roman"/>
              </w:rPr>
              <w:t>20</w:t>
            </w:r>
          </w:p>
        </w:tc>
        <w:tc>
          <w:tcPr>
            <w:tcW w:w="3669" w:type="dxa"/>
            <w:tcMar/>
            <w:vAlign w:val="center"/>
          </w:tcPr>
          <w:p w:rsidRPr="008A7681" w:rsidR="002A411C" w:rsidP="3F97E205" w:rsidRDefault="3489205A" w14:paraId="7E70C447" w14:textId="721C8E2C">
            <w:pPr>
              <w:pStyle w:val="Normal"/>
              <w:bidi w:val="0"/>
              <w:spacing w:before="0" w:beforeAutospacing="off" w:after="0" w:afterAutospacing="off" w:line="240" w:lineRule="auto"/>
              <w:ind w:left="0" w:right="0"/>
              <w:jc w:val="left"/>
              <w:rPr>
                <w:rFonts w:cs="Times New Roman"/>
              </w:rPr>
            </w:pPr>
            <w:r w:rsidRPr="3F97E205" w:rsidR="3F97E205">
              <w:rPr>
                <w:rFonts w:cs="Times New Roman"/>
              </w:rPr>
              <w:t>Administratora logins</w:t>
            </w:r>
          </w:p>
        </w:tc>
      </w:tr>
      <w:tr w:rsidRPr="008A7681" w:rsidR="002A411C" w:rsidTr="3F97E205" w14:paraId="318EB0B6" w14:textId="77777777">
        <w:trPr>
          <w:trHeight w:val="397"/>
        </w:trPr>
        <w:tc>
          <w:tcPr>
            <w:tcW w:w="638" w:type="dxa"/>
            <w:tcMar/>
            <w:vAlign w:val="center"/>
          </w:tcPr>
          <w:p w:rsidRPr="008A7681" w:rsidR="002A411C" w:rsidP="00444BC5" w:rsidRDefault="002A411C" w14:paraId="3A610A8E" w14:textId="77777777">
            <w:pPr>
              <w:spacing w:line="240" w:lineRule="auto"/>
              <w:jc w:val="left"/>
              <w:rPr>
                <w:rFonts w:cs="Times New Roman"/>
              </w:rPr>
            </w:pPr>
            <w:r w:rsidRPr="008A7681">
              <w:rPr>
                <w:rFonts w:cs="Times New Roman"/>
              </w:rPr>
              <w:t>3.</w:t>
            </w:r>
          </w:p>
        </w:tc>
        <w:tc>
          <w:tcPr>
            <w:tcW w:w="2759" w:type="dxa"/>
            <w:tcMar/>
            <w:vAlign w:val="center"/>
          </w:tcPr>
          <w:p w:rsidRPr="008A7681" w:rsidR="002A411C" w:rsidP="3F97E205" w:rsidRDefault="002A411C" w14:paraId="37DEB1F8" w14:textId="6D233DBE">
            <w:pPr>
              <w:pStyle w:val="Normal"/>
              <w:bidi w:val="0"/>
              <w:spacing w:before="0" w:beforeAutospacing="off" w:after="0" w:afterAutospacing="off" w:line="240" w:lineRule="auto"/>
              <w:ind w:left="0" w:right="0"/>
              <w:jc w:val="left"/>
            </w:pPr>
            <w:r w:rsidRPr="3F97E205" w:rsidR="3F97E205">
              <w:rPr>
                <w:rFonts w:cs="Times New Roman"/>
              </w:rPr>
              <w:t>password</w:t>
            </w:r>
          </w:p>
        </w:tc>
        <w:tc>
          <w:tcPr>
            <w:tcW w:w="1020" w:type="dxa"/>
            <w:tcMar/>
            <w:vAlign w:val="center"/>
          </w:tcPr>
          <w:p w:rsidRPr="008A7681" w:rsidR="002A411C" w:rsidP="3F97E205" w:rsidRDefault="002A411C" w14:paraId="755E3C66" w14:textId="3BE6F955">
            <w:pPr>
              <w:pStyle w:val="Normal"/>
              <w:bidi w:val="0"/>
              <w:spacing w:before="0" w:beforeAutospacing="off" w:after="0" w:afterAutospacing="off" w:line="240" w:lineRule="auto"/>
              <w:ind w:left="0" w:right="0"/>
              <w:jc w:val="left"/>
            </w:pPr>
            <w:r w:rsidRPr="3F97E205" w:rsidR="3F97E205">
              <w:rPr>
                <w:rFonts w:cs="Times New Roman"/>
              </w:rPr>
              <w:t>varchar</w:t>
            </w:r>
          </w:p>
        </w:tc>
        <w:tc>
          <w:tcPr>
            <w:tcW w:w="976" w:type="dxa"/>
            <w:tcMar/>
            <w:vAlign w:val="center"/>
          </w:tcPr>
          <w:p w:rsidRPr="008A7681" w:rsidR="002A411C" w:rsidP="00444BC5" w:rsidRDefault="002A411C" w14:paraId="3B4015EF" w14:textId="2C37496D">
            <w:pPr>
              <w:spacing w:line="240" w:lineRule="auto"/>
              <w:jc w:val="left"/>
              <w:rPr>
                <w:rFonts w:cs="Times New Roman"/>
              </w:rPr>
            </w:pPr>
            <w:r w:rsidRPr="3F97E205" w:rsidR="3F97E205">
              <w:rPr>
                <w:rFonts w:cs="Times New Roman"/>
              </w:rPr>
              <w:t>50</w:t>
            </w:r>
          </w:p>
        </w:tc>
        <w:tc>
          <w:tcPr>
            <w:tcW w:w="3669" w:type="dxa"/>
            <w:tcMar/>
            <w:vAlign w:val="center"/>
          </w:tcPr>
          <w:p w:rsidRPr="008A7681" w:rsidR="002A411C" w:rsidP="3F97E205" w:rsidRDefault="002A411C" w14:paraId="2496357D" w14:textId="13AC86C4">
            <w:pPr>
              <w:pStyle w:val="Normal"/>
              <w:bidi w:val="0"/>
              <w:spacing w:before="0" w:beforeAutospacing="off" w:after="0" w:afterAutospacing="off" w:line="240" w:lineRule="auto"/>
              <w:ind w:left="0" w:right="0"/>
              <w:jc w:val="left"/>
            </w:pPr>
            <w:r w:rsidRPr="3F97E205" w:rsidR="3F97E205">
              <w:rPr>
                <w:rFonts w:cs="Times New Roman"/>
              </w:rPr>
              <w:t>Administratora parole</w:t>
            </w:r>
          </w:p>
        </w:tc>
      </w:tr>
    </w:tbl>
    <w:p w:rsidRPr="008A7681" w:rsidR="002A411C" w:rsidP="000146B7" w:rsidRDefault="002A411C" w14:paraId="25A38A94" w14:textId="77777777">
      <w:pPr>
        <w:rPr>
          <w:rFonts w:cs="Times New Roman"/>
        </w:rPr>
      </w:pPr>
    </w:p>
    <w:p w:rsidRPr="008A7681" w:rsidR="009D6E25" w:rsidP="00C13190" w:rsidRDefault="009D6E25" w14:paraId="3F81C755" w14:textId="77777777">
      <w:pPr>
        <w:ind w:left="432"/>
        <w:rPr>
          <w:rFonts w:cs="Times New Roman"/>
        </w:rPr>
      </w:pPr>
    </w:p>
    <w:p w:rsidRPr="008A7681" w:rsidR="0093522F" w:rsidRDefault="0093522F" w14:paraId="0C671159" w14:textId="77777777">
      <w:pPr>
        <w:spacing w:line="240" w:lineRule="auto"/>
        <w:jc w:val="left"/>
        <w:rPr>
          <w:rFonts w:cs="Times New Roman"/>
          <w:b/>
          <w:bCs/>
          <w:caps/>
          <w:sz w:val="28"/>
          <w:szCs w:val="28"/>
        </w:rPr>
      </w:pPr>
      <w:r w:rsidRPr="008A7681">
        <w:rPr>
          <w:rFonts w:cs="Times New Roman"/>
        </w:rPr>
        <w:br w:type="page"/>
      </w:r>
    </w:p>
    <w:p w:rsidRPr="008A7681" w:rsidR="0093522F" w:rsidP="0093522F" w:rsidRDefault="00733B33" w14:paraId="2BAB6E2C" w14:textId="31CA1059">
      <w:pPr>
        <w:pStyle w:val="Heading1"/>
        <w:rPr>
          <w:rFonts w:cs="Times New Roman"/>
        </w:rPr>
      </w:pPr>
      <w:bookmarkStart w:name="_Toc715066156" w:id="34985365"/>
      <w:r w:rsidRPr="3F97E205" w:rsidR="3F97E205">
        <w:rPr>
          <w:rFonts w:cs="Times New Roman"/>
        </w:rPr>
        <w:t>Lietotāja ceļved</w:t>
      </w:r>
      <w:r w:rsidRPr="3F97E205" w:rsidR="3F97E205">
        <w:rPr>
          <w:rFonts w:cs="Times New Roman"/>
        </w:rPr>
        <w:t>is</w:t>
      </w:r>
      <w:bookmarkEnd w:id="34985365"/>
    </w:p>
    <w:p w:rsidRPr="008A7681" w:rsidR="00733B33" w:rsidP="62246F34" w:rsidRDefault="00733B33" w14:paraId="7400C424" w14:textId="779D5DC9">
      <w:pPr>
        <w:pStyle w:val="Heading2"/>
        <w:tabs>
          <w:tab w:val="clear" w:leader="none" w:pos="576"/>
        </w:tabs>
        <w:ind w:left="0" w:firstLine="0"/>
        <w:rPr>
          <w:rFonts w:cs="Times New Roman"/>
        </w:rPr>
      </w:pPr>
      <w:bookmarkStart w:name="_Toc2011063998" w:id="1005886621"/>
      <w:r w:rsidRPr="3F97E205" w:rsidR="3F97E205">
        <w:rPr>
          <w:rFonts w:cs="Times New Roman"/>
        </w:rPr>
        <w:t>Sistēmas prasības aparatūrai un programmatūrai</w:t>
      </w:r>
      <w:bookmarkEnd w:id="1005886621"/>
    </w:p>
    <w:p w:rsidR="3F97E205" w:rsidP="3F97E205" w:rsidRDefault="3F97E205" w14:paraId="2C2CE25B" w14:textId="06BBD0AF">
      <w:pPr>
        <w:spacing w:after="160" w:line="360" w:lineRule="auto"/>
        <w:ind w:firstLine="576"/>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Lai lietotājam būtu iespējams lietot mūsu internet veikalu ir nepieciešams dators vai telefons. Ir nepieciešama pārlūkprogramma kurā atvērs internet veikalu. Vēlams lietot vienu no populārākajiem pārlūkprogramma (Google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Chrome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Opera, Microsoft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Edge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vai Safari).  Pārlūkprogrammas sistēmas prasības dēļ tiek izveidota tabula (skat. 6.1. tabulu).</w:t>
      </w:r>
    </w:p>
    <w:p w:rsidR="3F97E205" w:rsidP="3F97E205" w:rsidRDefault="3F97E205" w14:paraId="2B940927" w14:textId="1D320480">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Minimālas pārlūkprogrammas sistēmas prasības</w:t>
      </w:r>
    </w:p>
    <w:tbl>
      <w:tblPr>
        <w:tblStyle w:val="TableGrid"/>
        <w:tblW w:w="0" w:type="auto"/>
        <w:tblLayout w:type="fixed"/>
        <w:tblLook w:val="06A0" w:firstRow="1" w:lastRow="0" w:firstColumn="1" w:lastColumn="0" w:noHBand="1" w:noVBand="1"/>
      </w:tblPr>
      <w:tblGrid>
        <w:gridCol w:w="4500"/>
        <w:gridCol w:w="4500"/>
      </w:tblGrid>
      <w:tr xmlns:wp14="http://schemas.microsoft.com/office/word/2010/wordml" w:rsidR="3F97E205" w:rsidTr="3F97E205" w14:paraId="26DCF56B" wp14:textId="77777777">
        <w:trPr>
          <w:trHeight w:val="390"/>
        </w:trPr>
        <w:tc>
          <w:tcPr>
            <w:tcW w:w="4500" w:type="dxa"/>
            <w:tcMar/>
            <w:vAlign w:val="center"/>
          </w:tcPr>
          <w:p w:rsidR="3F97E205" w:rsidP="3F97E205" w:rsidRDefault="3F97E205" w14:paraId="5F70516F" w14:textId="4B34D61B">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Operētājsistēma</w:t>
            </w:r>
          </w:p>
        </w:tc>
        <w:tc>
          <w:tcPr>
            <w:tcW w:w="4500" w:type="dxa"/>
            <w:tcMar/>
            <w:vAlign w:val="center"/>
          </w:tcPr>
          <w:p w:rsidR="3F97E205" w:rsidP="3F97E205" w:rsidRDefault="3F97E205" w14:paraId="28E259FF" w14:textId="783969BF">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Windows XP 2. servisa pakotne + Windows Vista Windows 7 Windows 8 Windows 10, Mac OS</w:t>
            </w:r>
          </w:p>
        </w:tc>
      </w:tr>
      <w:tr xmlns:wp14="http://schemas.microsoft.com/office/word/2010/wordml" w:rsidR="3F97E205" w:rsidTr="3F97E205" w14:paraId="6BA363A0" wp14:textId="77777777">
        <w:trPr>
          <w:trHeight w:val="390"/>
        </w:trPr>
        <w:tc>
          <w:tcPr>
            <w:tcW w:w="4500" w:type="dxa"/>
            <w:tcMar/>
            <w:vAlign w:val="center"/>
          </w:tcPr>
          <w:p w:rsidR="3F97E205" w:rsidP="3F97E205" w:rsidRDefault="3F97E205" w14:paraId="56459901" w14:textId="63C00944">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Procesors</w:t>
            </w:r>
          </w:p>
        </w:tc>
        <w:tc>
          <w:tcPr>
            <w:tcW w:w="4500" w:type="dxa"/>
            <w:tcMar/>
            <w:vAlign w:val="center"/>
          </w:tcPr>
          <w:p w:rsidR="3F97E205" w:rsidP="3F97E205" w:rsidRDefault="3F97E205" w14:paraId="0722BC0B" w14:textId="1848E511">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Intel Pentium 4 / Athlon 64 vai jaunāka versija ar SSE2 atbalstu</w:t>
            </w:r>
          </w:p>
        </w:tc>
      </w:tr>
      <w:tr xmlns:wp14="http://schemas.microsoft.com/office/word/2010/wordml" w:rsidR="3F97E205" w:rsidTr="3F97E205" w14:paraId="1F1548A5" wp14:textId="77777777">
        <w:trPr>
          <w:trHeight w:val="390"/>
        </w:trPr>
        <w:tc>
          <w:tcPr>
            <w:tcW w:w="4500" w:type="dxa"/>
            <w:tcMar/>
            <w:vAlign w:val="center"/>
          </w:tcPr>
          <w:p w:rsidR="3F97E205" w:rsidP="3F97E205" w:rsidRDefault="3F97E205" w14:paraId="136F4C96" w14:textId="4C13E6C9">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Brīva vieta diskā</w:t>
            </w:r>
          </w:p>
        </w:tc>
        <w:tc>
          <w:tcPr>
            <w:tcW w:w="4500" w:type="dxa"/>
            <w:tcMar/>
            <w:vAlign w:val="center"/>
          </w:tcPr>
          <w:p w:rsidR="3F97E205" w:rsidP="3F97E205" w:rsidRDefault="3F97E205" w14:paraId="3C6D0FAA" w14:textId="79F6D1A0">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350 MB</w:t>
            </w:r>
          </w:p>
        </w:tc>
      </w:tr>
      <w:tr xmlns:wp14="http://schemas.microsoft.com/office/word/2010/wordml" w:rsidR="3F97E205" w:rsidTr="3F97E205" w14:paraId="02E439ED" wp14:textId="77777777">
        <w:trPr>
          <w:trHeight w:val="390"/>
        </w:trPr>
        <w:tc>
          <w:tcPr>
            <w:tcW w:w="4500" w:type="dxa"/>
            <w:tcMar/>
            <w:vAlign w:val="center"/>
          </w:tcPr>
          <w:p w:rsidR="3F97E205" w:rsidP="3F97E205" w:rsidRDefault="3F97E205" w14:paraId="49D3154E" w14:textId="392BF5D7">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RAM</w:t>
            </w:r>
          </w:p>
        </w:tc>
        <w:tc>
          <w:tcPr>
            <w:tcW w:w="4500" w:type="dxa"/>
            <w:tcMar/>
            <w:vAlign w:val="center"/>
          </w:tcPr>
          <w:p w:rsidR="3F97E205" w:rsidP="3F97E205" w:rsidRDefault="3F97E205" w14:paraId="7CB4C33A" w14:textId="7564B653">
            <w:pPr>
              <w:spacing w:line="259" w:lineRule="auto"/>
              <w:jc w:val="left"/>
              <w:rPr>
                <w:rFonts w:ascii="Times New Roman" w:hAnsi="Times New Roman" w:eastAsia="Times New Roman" w:cs="Times New Roman"/>
                <w:b w:val="0"/>
                <w:bCs w:val="0"/>
                <w:i w:val="0"/>
                <w:iCs w:val="0"/>
                <w:color w:val="000000" w:themeColor="text1" w:themeTint="FF" w:themeShade="FF"/>
                <w:sz w:val="21"/>
                <w:szCs w:val="21"/>
              </w:rPr>
            </w:pPr>
            <w:r w:rsidRPr="3F97E205" w:rsidR="3F97E205">
              <w:rPr>
                <w:rFonts w:ascii="Times New Roman" w:hAnsi="Times New Roman" w:eastAsia="Times New Roman" w:cs="Times New Roman"/>
                <w:b w:val="0"/>
                <w:bCs w:val="0"/>
                <w:i w:val="0"/>
                <w:iCs w:val="0"/>
                <w:caps w:val="0"/>
                <w:smallCaps w:val="0"/>
                <w:color w:val="000000" w:themeColor="text1" w:themeTint="FF" w:themeShade="FF"/>
                <w:sz w:val="21"/>
                <w:szCs w:val="21"/>
                <w:lang w:val="ru-RU"/>
              </w:rPr>
              <w:t>512 Mb</w:t>
            </w:r>
          </w:p>
        </w:tc>
      </w:tr>
    </w:tbl>
    <w:p w:rsidR="3F97E205" w:rsidP="3F97E205" w:rsidRDefault="3F97E205" w14:paraId="7722AC03" w14:textId="63958592">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 tabula</w:t>
      </w:r>
    </w:p>
    <w:p w:rsidR="3F97E205" w:rsidP="3F97E205" w:rsidRDefault="3F97E205" w14:paraId="446C0E01" w14:textId="2D0BF49E">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lv-LV"/>
        </w:rPr>
      </w:pPr>
    </w:p>
    <w:p w:rsidR="3F97E205" w:rsidP="3F97E205" w:rsidRDefault="3F97E205" w14:paraId="4AAA4C59" w14:textId="5A19396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4CC5E2A4" w14:textId="2C285836">
      <w:pPr>
        <w:pStyle w:val="Normal"/>
        <w:spacing w:after="16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lv-LV"/>
        </w:rPr>
      </w:pPr>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6.2 Sistēmas instalācija un </w:t>
      </w:r>
      <w:proofErr w:type="spellStart"/>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palaišana</w:t>
      </w:r>
      <w:proofErr w:type="spellEnd"/>
    </w:p>
    <w:p w:rsidR="3F97E205" w:rsidP="3F97E205" w:rsidRDefault="3F97E205" w14:paraId="4AD21FB2" w14:textId="2A63560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Sistēmu iespējams palaist divos veidos:</w:t>
      </w:r>
    </w:p>
    <w:p w:rsidR="3F97E205" w:rsidP="3F97E205" w:rsidRDefault="3F97E205" w14:paraId="12C1C81F" w14:textId="68088094">
      <w:pPr>
        <w:pStyle w:val="ListParagraph"/>
        <w:numPr>
          <w:ilvl w:val="0"/>
          <w:numId w:val="42"/>
        </w:numPr>
        <w:spacing w:before="0" w:beforeAutospacing="off" w:after="160" w:afterAutospacing="off" w:line="259"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Pirmā metode izmanto lokālai lietošanai, lai labot sistēmu vai testēt. Sistēmu varēs izmantot tikai izstrādātājs. Lai palaistu sistēmu vispirms vajag instalēt lokālo serveri, piemērā tiks izmantots XAMPP lokālais serveris.</w:t>
      </w:r>
    </w:p>
    <w:p w:rsidR="3F97E205" w:rsidP="3F97E205" w:rsidRDefault="3F97E205" w14:paraId="21F041D4" w14:textId="57C0E1B6">
      <w:pPr>
        <w:pStyle w:val="ListParagraph"/>
        <w:numPr>
          <w:ilvl w:val="1"/>
          <w:numId w:val="4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Piemērā tiks izmantots XAMPP lokālais serveris, tāpēc instalējam XAMPP no interneta (</w:t>
      </w:r>
      <w:hyperlink r:id="R1a1bca251ef44c4a">
        <w:r w:rsidRPr="3F97E205" w:rsidR="3F97E205">
          <w:rPr>
            <w:rStyle w:val="Hyperlink"/>
            <w:rFonts w:ascii="Times New Roman" w:hAnsi="Times New Roman" w:eastAsia="Times New Roman" w:cs="Times New Roman"/>
            <w:b w:val="0"/>
            <w:bCs w:val="0"/>
            <w:i w:val="0"/>
            <w:iCs w:val="0"/>
            <w:caps w:val="0"/>
            <w:smallCaps w:val="0"/>
            <w:strike w:val="0"/>
            <w:dstrike w:val="0"/>
            <w:noProof w:val="0"/>
            <w:sz w:val="24"/>
            <w:szCs w:val="24"/>
            <w:lang w:val="ru-RU"/>
          </w:rPr>
          <w:t>https://www.apachefriends.org/ru/index.html</w:t>
        </w:r>
      </w:hyperlink>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w:t>
      </w:r>
    </w:p>
    <w:p w:rsidR="3F97E205" w:rsidP="3F97E205" w:rsidRDefault="3F97E205" w14:paraId="63241DE7" w14:textId="01F6A64A">
      <w:pPr>
        <w:pStyle w:val="ListParagraph"/>
        <w:numPr>
          <w:ilvl w:val="1"/>
          <w:numId w:val="4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No GitHub repozitorija lejuplādējam failus ar sistēmu.</w:t>
      </w:r>
    </w:p>
    <w:p w:rsidR="3F97E205" w:rsidP="3F97E205" w:rsidRDefault="3F97E205" w14:paraId="371DC606" w14:textId="795B28A9">
      <w:pPr>
        <w:pStyle w:val="ListParagraph"/>
        <w:numPr>
          <w:ilvl w:val="1"/>
          <w:numId w:val="4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Lejuplādētos failus ievietojam XAMPP direktorijā xampp\htdocs.</w:t>
      </w:r>
    </w:p>
    <w:p w:rsidR="3F97E205" w:rsidP="3F97E205" w:rsidRDefault="3F97E205" w14:paraId="02276F22" w14:textId="5A90EF67">
      <w:pPr>
        <w:pStyle w:val="ListParagraph"/>
        <w:numPr>
          <w:ilvl w:val="1"/>
          <w:numId w:val="4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Palaist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XAMPP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nepieciešams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ieslēgt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Apache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MySQL.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skat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6.1.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att</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w:t>
      </w:r>
    </w:p>
    <w:p w:rsidR="3F97E205" w:rsidP="3F97E205" w:rsidRDefault="3F97E205" w14:paraId="789DF6B6" w14:textId="2A63FAB8">
      <w:pPr>
        <w:spacing w:before="0" w:beforeAutospacing="off" w:after="160" w:afterAutospacing="off" w:line="25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pPr>
      <w:r>
        <w:drawing>
          <wp:inline wp14:editId="0F613D5C" wp14:anchorId="628742A6">
            <wp:extent cx="4572000" cy="2943225"/>
            <wp:effectExtent l="0" t="0" r="0" b="0"/>
            <wp:docPr id="1995888606" name="" title=""/>
            <wp:cNvGraphicFramePr>
              <a:graphicFrameLocks noChangeAspect="1"/>
            </wp:cNvGraphicFramePr>
            <a:graphic>
              <a:graphicData uri="http://schemas.openxmlformats.org/drawingml/2006/picture">
                <pic:pic>
                  <pic:nvPicPr>
                    <pic:cNvPr id="0" name=""/>
                    <pic:cNvPicPr/>
                  </pic:nvPicPr>
                  <pic:blipFill>
                    <a:blip r:embed="Reb93d72d464b4dd7">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3F97E205" w:rsidP="3F97E205" w:rsidRDefault="3F97E205" w14:paraId="45C201F9" w14:textId="5A154614">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 att.</w:t>
      </w:r>
    </w:p>
    <w:p w:rsidR="3F97E205" w:rsidP="3F97E205" w:rsidRDefault="3F97E205" w14:paraId="130613F5" w14:textId="44260AB2">
      <w:pPr>
        <w:spacing w:before="0" w:beforeAutospacing="off" w:after="160" w:afterAutospacing="off" w:line="25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pPr>
    </w:p>
    <w:p w:rsidR="3F97E205" w:rsidP="3F97E205" w:rsidRDefault="3F97E205" w14:paraId="6D045976" w14:textId="0E4FAB29">
      <w:pPr>
        <w:spacing w:before="0" w:beforeAutospacing="off" w:after="160" w:afterAutospacing="off" w:line="259" w:lineRule="auto"/>
        <w:ind w:left="0" w:right="0" w:firstLine="708"/>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t xml:space="preserve">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1.5 </w:t>
      </w:r>
      <w:r>
        <w:tab/>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Pārlūkprogrammā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meklēšanas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logā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ierkastam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localhost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sistēmas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faili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(skat. 6.2. att.)</w:t>
      </w:r>
    </w:p>
    <w:p w:rsidR="3F97E205" w:rsidP="3F97E205" w:rsidRDefault="3F97E205" w14:paraId="56476BA9" w14:textId="080C0873">
      <w:pPr>
        <w:spacing w:before="0" w:beforeAutospacing="off" w:after="160" w:afterAutospacing="off" w:line="259" w:lineRule="auto"/>
        <w:ind w:left="0" w:right="0" w:firstLine="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r>
        <w:drawing>
          <wp:inline wp14:editId="7F1633F7" wp14:anchorId="4686F638">
            <wp:extent cx="3400425" cy="314325"/>
            <wp:effectExtent l="0" t="0" r="0" b="0"/>
            <wp:docPr id="1871907289" name="" title=""/>
            <wp:cNvGraphicFramePr>
              <a:graphicFrameLocks noChangeAspect="1"/>
            </wp:cNvGraphicFramePr>
            <a:graphic>
              <a:graphicData uri="http://schemas.openxmlformats.org/drawingml/2006/picture">
                <pic:pic>
                  <pic:nvPicPr>
                    <pic:cNvPr id="0" name=""/>
                    <pic:cNvPicPr/>
                  </pic:nvPicPr>
                  <pic:blipFill>
                    <a:blip r:embed="R461c9a81effd431d">
                      <a:extLst>
                        <a:ext xmlns:a="http://schemas.openxmlformats.org/drawingml/2006/main" uri="{28A0092B-C50C-407E-A947-70E740481C1C}">
                          <a14:useLocalDpi val="0"/>
                        </a:ext>
                      </a:extLst>
                    </a:blip>
                    <a:stretch>
                      <a:fillRect/>
                    </a:stretch>
                  </pic:blipFill>
                  <pic:spPr>
                    <a:xfrm>
                      <a:off x="0" y="0"/>
                      <a:ext cx="3400425" cy="314325"/>
                    </a:xfrm>
                    <a:prstGeom prst="rect">
                      <a:avLst/>
                    </a:prstGeom>
                  </pic:spPr>
                </pic:pic>
              </a:graphicData>
            </a:graphic>
          </wp:inline>
        </w:drawing>
      </w:r>
    </w:p>
    <w:p w:rsidR="3F97E205" w:rsidP="3F97E205" w:rsidRDefault="3F97E205" w14:paraId="0F940CE1" w14:textId="58FE6A8E">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 att.</w:t>
      </w:r>
    </w:p>
    <w:p w:rsidR="3F97E205" w:rsidP="3F97E205" w:rsidRDefault="3F97E205" w14:paraId="1112AA39" w14:textId="3B54D69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2. </w:t>
      </w:r>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Otrā metode tiek izmantota tikai pārlūkprogramma, kurā ievadam saites nosaukumu meklēšanas logā. </w:t>
      </w:r>
    </w:p>
    <w:p w:rsidR="3F97E205" w:rsidP="3F97E205" w:rsidRDefault="3F97E205" w14:paraId="0AC7D82F" w14:textId="489DBBC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165214E6" w14:textId="5353D0D9">
      <w:pPr>
        <w:pStyle w:val="Heading1"/>
        <w:numPr>
          <w:numId w:val="0"/>
        </w:numPr>
        <w:spacing w:before="240" w:after="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lv-LV"/>
        </w:rPr>
      </w:pPr>
      <w:bookmarkStart w:name="_Toc923048182" w:id="819300216"/>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6.3 </w:t>
      </w:r>
      <w:proofErr w:type="spellStart"/>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Programmas</w:t>
      </w:r>
      <w:proofErr w:type="spellEnd"/>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proofErr w:type="spellStart"/>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apraksts</w:t>
      </w:r>
      <w:proofErr w:type="spellEnd"/>
      <w:bookmarkEnd w:id="819300216"/>
    </w:p>
    <w:p w:rsidR="3F97E205" w:rsidP="3F97E205" w:rsidRDefault="3F97E205" w14:paraId="7F53E358" w14:textId="47BEEFF4">
      <w:pPr>
        <w:spacing w:after="160" w:line="259" w:lineRule="auto"/>
        <w:ind w:firstLine="708"/>
        <w:rPr>
          <w:rFonts w:ascii="Calibri" w:hAnsi="Calibri" w:eastAsia="Calibri" w:cs="Calibri"/>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4"/>
          <w:szCs w:val="24"/>
          <w:lang w:val="ru-RU"/>
        </w:rPr>
        <w:t>Galvenā lapa</w:t>
      </w:r>
    </w:p>
    <w:p w:rsidR="3F97E205" w:rsidP="3F97E205" w:rsidRDefault="3F97E205" w14:paraId="5A3F3C2A" w14:textId="025103D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Atverot galveno logu lietotājs redz divus blokus:</w:t>
      </w:r>
    </w:p>
    <w:p w:rsidR="3F97E205" w:rsidP="3F97E205" w:rsidRDefault="3F97E205" w14:paraId="6BAD1D3A" w14:textId="247FC6A6">
      <w:pPr>
        <w:spacing w:after="160" w:line="259" w:lineRule="auto"/>
        <w:ind w:left="0" w:firstLine="708"/>
        <w:rPr>
          <w:rFonts w:ascii="Calibri" w:hAnsi="Calibri" w:eastAsia="Calibri" w:cs="Calibri"/>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1.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Header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bloks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kurā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redzams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veikala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nosaukums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saziņa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pasūtījumi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kontakti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meklēšanas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logs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grozs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profils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(skat. 6.3. att.)</w:t>
      </w:r>
    </w:p>
    <w:p w:rsidR="3F97E205" w:rsidP="3F97E205" w:rsidRDefault="3F97E205" w14:paraId="266D9BDE" w14:textId="7C882465">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6B45FA19" wp14:anchorId="3E287062">
            <wp:extent cx="5753098" cy="209550"/>
            <wp:effectExtent l="0" t="0" r="0" b="0"/>
            <wp:docPr id="1101370985" name="" title=""/>
            <wp:cNvGraphicFramePr>
              <a:graphicFrameLocks noChangeAspect="1"/>
            </wp:cNvGraphicFramePr>
            <a:graphic>
              <a:graphicData uri="http://schemas.openxmlformats.org/drawingml/2006/picture">
                <pic:pic>
                  <pic:nvPicPr>
                    <pic:cNvPr id="0" name=""/>
                    <pic:cNvPicPr/>
                  </pic:nvPicPr>
                  <pic:blipFill>
                    <a:blip r:embed="R35bced5a59294d08">
                      <a:extLst>
                        <a:ext xmlns:a="http://schemas.openxmlformats.org/drawingml/2006/main" uri="{28A0092B-C50C-407E-A947-70E740481C1C}">
                          <a14:useLocalDpi val="0"/>
                        </a:ext>
                      </a:extLst>
                    </a:blip>
                    <a:stretch>
                      <a:fillRect/>
                    </a:stretch>
                  </pic:blipFill>
                  <pic:spPr>
                    <a:xfrm>
                      <a:off x="0" y="0"/>
                      <a:ext cx="5753098" cy="20955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6.3. att.</w:t>
      </w:r>
    </w:p>
    <w:p w:rsidR="3F97E205" w:rsidP="3F97E205" w:rsidRDefault="3F97E205" w14:paraId="7152FAA0" w14:textId="26C2D9A1">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2.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Blokā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kontentu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atrodās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atrodas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divas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kategorijas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(skat. 6.4. att.)</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6C0338A8" w14:textId="372C8C06">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2.1 "Labākas cenas" - atrodas produkti ar mazāko cenu, kur ir poga pievienot grozā, </w:t>
      </w:r>
      <w:r>
        <w:tab/>
      </w:r>
      <w:r>
        <w:tab/>
      </w:r>
      <w:r>
        <w:tab/>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daudzuma mainīšana un dati par preci.</w:t>
      </w:r>
    </w:p>
    <w:p w:rsidR="3F97E205" w:rsidP="3F97E205" w:rsidRDefault="3F97E205" w14:paraId="47EB4902" w14:textId="56178FD5">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2.2 "Produkti" - atrodas visi produkti, kur ir poga pievienot grozā, </w:t>
      </w:r>
      <w:r>
        <w:tab/>
      </w:r>
      <w:r>
        <w:tab/>
      </w:r>
      <w:r>
        <w:tab/>
      </w:r>
      <w:r>
        <w:tab/>
      </w:r>
      <w:r>
        <w:tab/>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daudzuma mainīšana un dati par preci.</w:t>
      </w:r>
    </w:p>
    <w:p w:rsidR="3F97E205" w:rsidP="3F97E205" w:rsidRDefault="3F97E205" w14:paraId="2656D285" w14:textId="2D119516">
      <w:pPr>
        <w:spacing w:after="160" w:line="259" w:lineRule="auto"/>
        <w:ind w:left="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516398A0" wp14:anchorId="6BD4F8C7">
            <wp:extent cx="5753098" cy="2686050"/>
            <wp:effectExtent l="0" t="0" r="0" b="0"/>
            <wp:docPr id="1804675601" name="" title=""/>
            <wp:cNvGraphicFramePr>
              <a:graphicFrameLocks noChangeAspect="1"/>
            </wp:cNvGraphicFramePr>
            <a:graphic>
              <a:graphicData uri="http://schemas.openxmlformats.org/drawingml/2006/picture">
                <pic:pic>
                  <pic:nvPicPr>
                    <pic:cNvPr id="0" name=""/>
                    <pic:cNvPicPr/>
                  </pic:nvPicPr>
                  <pic:blipFill>
                    <a:blip r:embed="R00604f727ac54f44">
                      <a:extLst>
                        <a:ext xmlns:a="http://schemas.openxmlformats.org/drawingml/2006/main" uri="{28A0092B-C50C-407E-A947-70E740481C1C}">
                          <a14:useLocalDpi val="0"/>
                        </a:ext>
                      </a:extLst>
                    </a:blip>
                    <a:stretch>
                      <a:fillRect/>
                    </a:stretch>
                  </pic:blipFill>
                  <pic:spPr>
                    <a:xfrm>
                      <a:off x="0" y="0"/>
                      <a:ext cx="5753098" cy="268605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6.4. att.</w:t>
      </w:r>
    </w:p>
    <w:p w:rsidR="3F97E205" w:rsidP="3F97E205" w:rsidRDefault="3F97E205" w14:paraId="37990327" w14:textId="397075E6">
      <w:pPr>
        <w:spacing w:after="160" w:line="259" w:lineRule="auto"/>
        <w:ind w:left="0" w:firstLine="708"/>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Autorizēšana</w:t>
      </w:r>
    </w:p>
    <w:p w:rsidR="3F97E205" w:rsidP="3F97E205" w:rsidRDefault="3F97E205" w14:paraId="7EDA63FD" w14:textId="7013313F">
      <w:pPr>
        <w:spacing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Autorizēšanas forma kur lietotājs ievada savu e-pastu, paroli un nospiež pogu "Autorizēties", lai autorizēties. Pēc autorizēšanas lietotājs būs pāradresēts galvenā lapā. Ja lietotājam nav profila lietotājs varēs reģistrēties .</w:t>
      </w:r>
    </w:p>
    <w:p w:rsidR="3F97E205" w:rsidP="3F97E205" w:rsidRDefault="3F97E205" w14:paraId="2F2A80DA" w14:textId="4420C812">
      <w:pPr>
        <w:spacing w:after="160" w:line="259" w:lineRule="auto"/>
        <w:ind w:left="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6C66F908" wp14:anchorId="4170FE46">
            <wp:extent cx="5753098" cy="2886075"/>
            <wp:effectExtent l="0" t="0" r="0" b="0"/>
            <wp:docPr id="891481482" name="" title=""/>
            <wp:cNvGraphicFramePr>
              <a:graphicFrameLocks noChangeAspect="1"/>
            </wp:cNvGraphicFramePr>
            <a:graphic>
              <a:graphicData uri="http://schemas.openxmlformats.org/drawingml/2006/picture">
                <pic:pic>
                  <pic:nvPicPr>
                    <pic:cNvPr id="0" name=""/>
                    <pic:cNvPicPr/>
                  </pic:nvPicPr>
                  <pic:blipFill>
                    <a:blip r:embed="R84441f3f00dc4e91">
                      <a:extLst>
                        <a:ext xmlns:a="http://schemas.openxmlformats.org/drawingml/2006/main" uri="{28A0092B-C50C-407E-A947-70E740481C1C}">
                          <a14:useLocalDpi val="0"/>
                        </a:ext>
                      </a:extLst>
                    </a:blip>
                    <a:stretch>
                      <a:fillRect/>
                    </a:stretch>
                  </pic:blipFill>
                  <pic:spPr>
                    <a:xfrm>
                      <a:off x="0" y="0"/>
                      <a:ext cx="5753098" cy="2886075"/>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6.5 . att.</w:t>
      </w:r>
    </w:p>
    <w:p w:rsidR="3F97E205" w:rsidP="3F97E205" w:rsidRDefault="3F97E205" w14:paraId="04F4B8C8" w14:textId="5C5E24B1">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5B024608" w14:textId="7FD88B7E">
      <w:pPr>
        <w:spacing w:before="0" w:beforeAutospacing="off" w:after="160" w:afterAutospacing="off" w:line="259" w:lineRule="auto"/>
        <w:ind w:left="0" w:right="0" w:firstLine="708"/>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u-RU"/>
        </w:rPr>
        <w:t>Registrācija</w:t>
      </w:r>
    </w:p>
    <w:p w:rsidR="3F97E205" w:rsidP="3F97E205" w:rsidRDefault="3F97E205" w14:paraId="35C0BF68" w14:textId="26834AC1">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Registrēšanas forma ietilspt sevis laukus, kuros vajag aizpildīt datus, gadījumā ja lauki būs aizpildīt nekorekti būs izvadīts paziņojums. Pēc veiksmīgas registrācijas lietotājs  varēs autorizēties caur autrorizēšanas logu.</w:t>
      </w:r>
    </w:p>
    <w:p w:rsidR="3F97E205" w:rsidP="3F97E205" w:rsidRDefault="3F97E205" w14:paraId="5344568E" w14:textId="02008ABB">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42CC3B2A" wp14:anchorId="68EB237F">
            <wp:extent cx="5753098" cy="2990850"/>
            <wp:effectExtent l="0" t="0" r="0" b="0"/>
            <wp:docPr id="1378768287" name="" title=""/>
            <wp:cNvGraphicFramePr>
              <a:graphicFrameLocks noChangeAspect="1"/>
            </wp:cNvGraphicFramePr>
            <a:graphic>
              <a:graphicData uri="http://schemas.openxmlformats.org/drawingml/2006/picture">
                <pic:pic>
                  <pic:nvPicPr>
                    <pic:cNvPr id="0" name=""/>
                    <pic:cNvPicPr/>
                  </pic:nvPicPr>
                  <pic:blipFill>
                    <a:blip r:embed="R6ffa73fad2904bc8">
                      <a:extLst>
                        <a:ext xmlns:a="http://schemas.openxmlformats.org/drawingml/2006/main" uri="{28A0092B-C50C-407E-A947-70E740481C1C}">
                          <a14:useLocalDpi val="0"/>
                        </a:ext>
                      </a:extLst>
                    </a:blip>
                    <a:stretch>
                      <a:fillRect/>
                    </a:stretch>
                  </pic:blipFill>
                  <pic:spPr>
                    <a:xfrm>
                      <a:off x="0" y="0"/>
                      <a:ext cx="5753098" cy="2990850"/>
                    </a:xfrm>
                    <a:prstGeom prst="rect">
                      <a:avLst/>
                    </a:prstGeom>
                  </pic:spPr>
                </pic:pic>
              </a:graphicData>
            </a:graphic>
          </wp:inline>
        </w:drawing>
      </w:r>
    </w:p>
    <w:p w:rsidR="3F97E205" w:rsidP="3F97E205" w:rsidRDefault="3F97E205" w14:paraId="48BD04FB" w14:textId="7A3D0A79">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6.6. att.</w:t>
      </w:r>
    </w:p>
    <w:p w:rsidR="3F97E205" w:rsidP="3F97E205" w:rsidRDefault="3F97E205" w14:paraId="14AB6A1D" w14:textId="1489517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04573D7A" w14:textId="6FCF41AD">
      <w:pPr>
        <w:spacing w:before="0" w:beforeAutospacing="off" w:after="160" w:afterAutospacing="off" w:line="259" w:lineRule="auto"/>
        <w:ind w:left="0" w:right="0" w:firstLine="708"/>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"Par mums" logs</w:t>
      </w:r>
    </w:p>
    <w:p w:rsidR="3F97E205" w:rsidP="3F97E205" w:rsidRDefault="3F97E205" w14:paraId="1C45D299" w14:textId="30B6673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Par mums logā</w:t>
      </w: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 xml:space="preserve">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var apskatīt:</w:t>
      </w:r>
    </w:p>
    <w:p w:rsidR="3F97E205" w:rsidP="3F97E205" w:rsidRDefault="3F97E205" w14:paraId="511EC80A" w14:textId="318E2D1A">
      <w:pPr>
        <w:pStyle w:val="ListParagraph"/>
        <w:numPr>
          <w:ilvl w:val="0"/>
          <w:numId w:val="4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Nelielu aprakstu par mūsu kompāniju</w:t>
      </w:r>
    </w:p>
    <w:p w:rsidR="3F97E205" w:rsidP="3F97E205" w:rsidRDefault="3F97E205" w14:paraId="6BEC00A1" w14:textId="37C0DE80">
      <w:pPr>
        <w:pStyle w:val="ListParagraph"/>
        <w:numPr>
          <w:ilvl w:val="0"/>
          <w:numId w:val="4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Pogu sazināties ar mums, kur lietotājs var uzrakstīt administrācijai vēstuli.</w:t>
      </w:r>
    </w:p>
    <w:p w:rsidR="3F97E205" w:rsidP="3F97E205" w:rsidRDefault="3F97E205" w14:paraId="219F5FE1" w14:textId="52315783">
      <w:pPr>
        <w:pStyle w:val="ListParagraph"/>
        <w:numPr>
          <w:ilvl w:val="0"/>
          <w:numId w:val="4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Kompānijas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atrašanas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vieta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apskatīt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kompanijas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atrašanas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vietu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(sk. 6.7. att.)</w:t>
      </w:r>
    </w:p>
    <w:p w:rsidR="3F97E205" w:rsidP="3F97E205" w:rsidRDefault="3F97E205" w14:paraId="0C7436E1" w14:textId="25359F1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34E9A9C9" wp14:anchorId="2AEEEE14">
            <wp:extent cx="5753098" cy="2886075"/>
            <wp:effectExtent l="0" t="0" r="0" b="0"/>
            <wp:docPr id="2004891158" name="" title=""/>
            <wp:cNvGraphicFramePr>
              <a:graphicFrameLocks noChangeAspect="1"/>
            </wp:cNvGraphicFramePr>
            <a:graphic>
              <a:graphicData uri="http://schemas.openxmlformats.org/drawingml/2006/picture">
                <pic:pic>
                  <pic:nvPicPr>
                    <pic:cNvPr id="0" name=""/>
                    <pic:cNvPicPr/>
                  </pic:nvPicPr>
                  <pic:blipFill>
                    <a:blip r:embed="Rab4ad13ba5a64009">
                      <a:extLst>
                        <a:ext xmlns:a="http://schemas.openxmlformats.org/drawingml/2006/main" uri="{28A0092B-C50C-407E-A947-70E740481C1C}">
                          <a14:useLocalDpi val="0"/>
                        </a:ext>
                      </a:extLst>
                    </a:blip>
                    <a:stretch>
                      <a:fillRect/>
                    </a:stretch>
                  </pic:blipFill>
                  <pic:spPr>
                    <a:xfrm>
                      <a:off x="0" y="0"/>
                      <a:ext cx="5753098" cy="2886075"/>
                    </a:xfrm>
                    <a:prstGeom prst="rect">
                      <a:avLst/>
                    </a:prstGeom>
                  </pic:spPr>
                </pic:pic>
              </a:graphicData>
            </a:graphic>
          </wp:inline>
        </w:drawing>
      </w:r>
    </w:p>
    <w:p w:rsidR="3F97E205" w:rsidP="3F97E205" w:rsidRDefault="3F97E205" w14:paraId="0BC80E5C" w14:textId="4EF9184E">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6.7. att.</w:t>
      </w:r>
    </w:p>
    <w:p w:rsidR="3F97E205" w:rsidP="3F97E205" w:rsidRDefault="3F97E205" w14:paraId="1EADBAE8" w14:textId="01DFBD5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"Pasūtījumi"</w:t>
      </w:r>
    </w:p>
    <w:p w:rsidR="3F97E205" w:rsidP="3F97E205" w:rsidRDefault="3F97E205" w14:paraId="69F70B89" w14:textId="26A045D6">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Sadaļā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Pasūtījumi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lietotājiem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iespēja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apskatīt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kurus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Informatīvais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logs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ietver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sevis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informāciju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(sk. 6.8. att.)</w:t>
      </w:r>
    </w:p>
    <w:p w:rsidR="3F97E205" w:rsidP="3F97E205" w:rsidRDefault="3F97E205" w14:paraId="3F332A43" w14:textId="6989C65D">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Datums</w:t>
      </w:r>
    </w:p>
    <w:p w:rsidR="3F97E205" w:rsidP="3F97E205" w:rsidRDefault="3F97E205" w14:paraId="76173314" w14:textId="64FEC8F9">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Vārds</w:t>
      </w:r>
    </w:p>
    <w:p w:rsidR="3F97E205" w:rsidP="3F97E205" w:rsidRDefault="3F97E205" w14:paraId="07554DB9" w14:textId="1EEB8EF2">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e-pasts</w:t>
      </w:r>
    </w:p>
    <w:p w:rsidR="3F97E205" w:rsidP="3F97E205" w:rsidRDefault="3F97E205" w14:paraId="6DB9C103" w14:textId="13644CC9">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Telefona numurs</w:t>
      </w:r>
    </w:p>
    <w:p w:rsidR="3F97E205" w:rsidP="3F97E205" w:rsidRDefault="3F97E205" w14:paraId="16E31FA8" w14:textId="10F2CC3C">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Adrese</w:t>
      </w:r>
    </w:p>
    <w:p w:rsidR="3F97E205" w:rsidP="3F97E205" w:rsidRDefault="3F97E205" w14:paraId="3FA8A476" w14:textId="27809168">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Apmaksas veids</w:t>
      </w:r>
    </w:p>
    <w:p w:rsidR="3F97E205" w:rsidP="3F97E205" w:rsidRDefault="3F97E205" w14:paraId="509B9507" w14:textId="7910E4DE">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Preces</w:t>
      </w:r>
    </w:p>
    <w:p w:rsidR="3F97E205" w:rsidP="3F97E205" w:rsidRDefault="3F97E205" w14:paraId="173D17CD" w14:textId="2A381131">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Kopēja cena</w:t>
      </w:r>
    </w:p>
    <w:p w:rsidR="3F97E205" w:rsidP="3F97E205" w:rsidRDefault="3F97E205" w14:paraId="7F4A0586" w14:textId="36C3F39A">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Pasūtījuma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statuss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3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stāvokli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 </w:t>
      </w:r>
      <w:proofErr w:type="gram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w:t>
      </w:r>
      <w:proofErr w:type="gram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procesā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izpildīts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sk</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6.8., 6.9. , 6.10.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att</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w:t>
      </w:r>
      <w:proofErr w:type="gram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w:t>
      </w:r>
      <w:proofErr w:type="gramEnd"/>
    </w:p>
    <w:p w:rsidR="3F97E205" w:rsidP="3F97E205" w:rsidRDefault="3F97E205" w14:paraId="0CFCF5EB" w14:textId="3B03AEF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45C7ED70" wp14:anchorId="11D2F0EF">
            <wp:extent cx="4229100" cy="4105275"/>
            <wp:effectExtent l="0" t="0" r="0" b="0"/>
            <wp:docPr id="1177035061" name="" title=""/>
            <wp:cNvGraphicFramePr>
              <a:graphicFrameLocks noChangeAspect="1"/>
            </wp:cNvGraphicFramePr>
            <a:graphic>
              <a:graphicData uri="http://schemas.openxmlformats.org/drawingml/2006/picture">
                <pic:pic>
                  <pic:nvPicPr>
                    <pic:cNvPr id="0" name=""/>
                    <pic:cNvPicPr/>
                  </pic:nvPicPr>
                  <pic:blipFill>
                    <a:blip r:embed="R9e49dfbe8b034ba3">
                      <a:extLst>
                        <a:ext xmlns:a="http://schemas.openxmlformats.org/drawingml/2006/main" uri="{28A0092B-C50C-407E-A947-70E740481C1C}">
                          <a14:useLocalDpi val="0"/>
                        </a:ext>
                      </a:extLst>
                    </a:blip>
                    <a:stretch>
                      <a:fillRect/>
                    </a:stretch>
                  </pic:blipFill>
                  <pic:spPr>
                    <a:xfrm>
                      <a:off x="0" y="0"/>
                      <a:ext cx="4229100" cy="4105275"/>
                    </a:xfrm>
                    <a:prstGeom prst="rect">
                      <a:avLst/>
                    </a:prstGeom>
                  </pic:spPr>
                </pic:pic>
              </a:graphicData>
            </a:graphic>
          </wp:inline>
        </w:drawing>
      </w:r>
    </w:p>
    <w:p w:rsidR="3F97E205" w:rsidP="3F97E205" w:rsidRDefault="3F97E205" w14:paraId="7FB8A226" w14:textId="5D4D345C">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6.8. att.</w:t>
      </w:r>
    </w:p>
    <w:p w:rsidR="3F97E205" w:rsidP="3F97E205" w:rsidRDefault="3F97E205" w14:paraId="3A061691" w14:textId="42725E9D">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18FFD9BF" w14:textId="403DB631">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55FD9087" wp14:anchorId="46BB0735">
            <wp:extent cx="3343275" cy="4543425"/>
            <wp:effectExtent l="0" t="0" r="0" b="0"/>
            <wp:docPr id="429780503" name="" title=""/>
            <wp:cNvGraphicFramePr>
              <a:graphicFrameLocks noChangeAspect="1"/>
            </wp:cNvGraphicFramePr>
            <a:graphic>
              <a:graphicData uri="http://schemas.openxmlformats.org/drawingml/2006/picture">
                <pic:pic>
                  <pic:nvPicPr>
                    <pic:cNvPr id="0" name=""/>
                    <pic:cNvPicPr/>
                  </pic:nvPicPr>
                  <pic:blipFill>
                    <a:blip r:embed="R0917a4d3a0d44577">
                      <a:extLst>
                        <a:ext xmlns:a="http://schemas.openxmlformats.org/drawingml/2006/main" uri="{28A0092B-C50C-407E-A947-70E740481C1C}">
                          <a14:useLocalDpi val="0"/>
                        </a:ext>
                      </a:extLst>
                    </a:blip>
                    <a:stretch>
                      <a:fillRect/>
                    </a:stretch>
                  </pic:blipFill>
                  <pic:spPr>
                    <a:xfrm>
                      <a:off x="0" y="0"/>
                      <a:ext cx="3343275" cy="4543425"/>
                    </a:xfrm>
                    <a:prstGeom prst="rect">
                      <a:avLst/>
                    </a:prstGeom>
                  </pic:spPr>
                </pic:pic>
              </a:graphicData>
            </a:graphic>
          </wp:inline>
        </w:drawing>
      </w:r>
    </w:p>
    <w:p w:rsidR="3F97E205" w:rsidP="3F97E205" w:rsidRDefault="3F97E205" w14:paraId="0C2A37A4" w14:textId="784D5231">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6.9. att.</w:t>
      </w:r>
    </w:p>
    <w:p w:rsidR="3F97E205" w:rsidP="3F97E205" w:rsidRDefault="3F97E205" w14:paraId="43719833" w14:textId="1591763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6905BE65" w14:textId="104C7A2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0FF9FE2A" wp14:anchorId="31A1B68A">
            <wp:extent cx="5753098" cy="2895600"/>
            <wp:effectExtent l="0" t="0" r="0" b="0"/>
            <wp:docPr id="1741481329" name="" title=""/>
            <wp:cNvGraphicFramePr>
              <a:graphicFrameLocks noChangeAspect="1"/>
            </wp:cNvGraphicFramePr>
            <a:graphic>
              <a:graphicData uri="http://schemas.openxmlformats.org/drawingml/2006/picture">
                <pic:pic>
                  <pic:nvPicPr>
                    <pic:cNvPr id="0" name=""/>
                    <pic:cNvPicPr/>
                  </pic:nvPicPr>
                  <pic:blipFill>
                    <a:blip r:embed="Re2186b693c1349b1">
                      <a:extLst>
                        <a:ext xmlns:a="http://schemas.openxmlformats.org/drawingml/2006/main" uri="{28A0092B-C50C-407E-A947-70E740481C1C}">
                          <a14:useLocalDpi val="0"/>
                        </a:ext>
                      </a:extLst>
                    </a:blip>
                    <a:stretch>
                      <a:fillRect/>
                    </a:stretch>
                  </pic:blipFill>
                  <pic:spPr>
                    <a:xfrm>
                      <a:off x="0" y="0"/>
                      <a:ext cx="5753098" cy="2895600"/>
                    </a:xfrm>
                    <a:prstGeom prst="rect">
                      <a:avLst/>
                    </a:prstGeom>
                  </pic:spPr>
                </pic:pic>
              </a:graphicData>
            </a:graphic>
          </wp:inline>
        </w:drawing>
      </w:r>
    </w:p>
    <w:p w:rsidR="3F97E205" w:rsidP="3F97E205" w:rsidRDefault="3F97E205" w14:paraId="33267C1A" w14:textId="22CAE6AF">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6.10. att.</w:t>
      </w:r>
    </w:p>
    <w:p w:rsidR="3F97E205" w:rsidP="3F97E205" w:rsidRDefault="3F97E205" w14:paraId="62121E7F" w14:textId="661E933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03D3926C" w14:textId="26ED1358">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nav</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pasūtījumu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nav</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tiek</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izvadīts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Nav</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pasūtījumu!” (sk. 6.11. att.)</w:t>
      </w:r>
    </w:p>
    <w:p w:rsidR="3F97E205" w:rsidP="3F97E205" w:rsidRDefault="3F97E205" w14:paraId="208E10D7" w14:textId="7AAC911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7443466C" wp14:anchorId="37D70416">
            <wp:extent cx="5753098" cy="2876550"/>
            <wp:effectExtent l="0" t="0" r="0" b="0"/>
            <wp:docPr id="694573572" name="" title=""/>
            <wp:cNvGraphicFramePr>
              <a:graphicFrameLocks noChangeAspect="1"/>
            </wp:cNvGraphicFramePr>
            <a:graphic>
              <a:graphicData uri="http://schemas.openxmlformats.org/drawingml/2006/picture">
                <pic:pic>
                  <pic:nvPicPr>
                    <pic:cNvPr id="0" name=""/>
                    <pic:cNvPicPr/>
                  </pic:nvPicPr>
                  <pic:blipFill>
                    <a:blip r:embed="R116c90be217645f7">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p>
    <w:p w:rsidR="3F97E205" w:rsidP="3F97E205" w:rsidRDefault="3F97E205" w14:paraId="74F00D9A" w14:textId="3658630F">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6.11. att.</w:t>
      </w:r>
    </w:p>
    <w:p w:rsidR="3F97E205" w:rsidP="3F97E205" w:rsidRDefault="3F97E205" w14:paraId="34CAE8A3" w14:textId="7852B5E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50FFE79A" w14:textId="11A1EE98">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"Saziņa"</w:t>
      </w:r>
    </w:p>
    <w:p w:rsidR="3F97E205" w:rsidP="3F97E205" w:rsidRDefault="3F97E205" w14:paraId="08CE1110" w14:textId="712E689D">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Sadaļā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sazināties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administrāciju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uzrakstot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vēstuli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izmantojot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lapas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Saziņa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funkcionalu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Lai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mūsu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komanda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varētu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sazināties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jums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nepieciešams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aizpildīt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lodziņas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vārdu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e-</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pastu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telefona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numuru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uzrkastīt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jautājumu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kad</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nospiež</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pogu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Atsūtīt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uz</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ekrāna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tiek</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izvadīts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paziņojums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Vēstule</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atsūtīta!"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sk</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6.12. att.).</w:t>
      </w:r>
    </w:p>
    <w:p w:rsidR="3F97E205" w:rsidP="3F97E205" w:rsidRDefault="3F97E205" w14:paraId="61D904F4" w14:textId="464ACFBD">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79F96B0F" wp14:anchorId="21EA836E">
            <wp:extent cx="5753098" cy="2857500"/>
            <wp:effectExtent l="0" t="0" r="0" b="0"/>
            <wp:docPr id="879476746" name="" title=""/>
            <wp:cNvGraphicFramePr>
              <a:graphicFrameLocks noChangeAspect="1"/>
            </wp:cNvGraphicFramePr>
            <a:graphic>
              <a:graphicData uri="http://schemas.openxmlformats.org/drawingml/2006/picture">
                <pic:pic>
                  <pic:nvPicPr>
                    <pic:cNvPr id="0" name=""/>
                    <pic:cNvPicPr/>
                  </pic:nvPicPr>
                  <pic:blipFill>
                    <a:blip r:embed="R6afdb92f2aea4a04">
                      <a:extLst>
                        <a:ext xmlns:a="http://schemas.openxmlformats.org/drawingml/2006/main" uri="{28A0092B-C50C-407E-A947-70E740481C1C}">
                          <a14:useLocalDpi val="0"/>
                        </a:ext>
                      </a:extLst>
                    </a:blip>
                    <a:stretch>
                      <a:fillRect/>
                    </a:stretch>
                  </pic:blipFill>
                  <pic:spPr>
                    <a:xfrm>
                      <a:off x="0" y="0"/>
                      <a:ext cx="5753098" cy="2857500"/>
                    </a:xfrm>
                    <a:prstGeom prst="rect">
                      <a:avLst/>
                    </a:prstGeom>
                  </pic:spPr>
                </pic:pic>
              </a:graphicData>
            </a:graphic>
          </wp:inline>
        </w:drawing>
      </w:r>
    </w:p>
    <w:p w:rsidR="3F97E205" w:rsidP="3F97E205" w:rsidRDefault="3F97E205" w14:paraId="55640556" w14:textId="6858CB94">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6.12. att.</w:t>
      </w:r>
    </w:p>
    <w:p w:rsidR="3F97E205" w:rsidP="3F97E205" w:rsidRDefault="3F97E205" w14:paraId="719118F7" w14:textId="2235796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3F87FB70" w14:textId="129E0B0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 xml:space="preserve">"Meklēšana" </w:t>
      </w:r>
      <w:r>
        <w:drawing>
          <wp:inline wp14:editId="182B0281" wp14:anchorId="14622317">
            <wp:extent cx="447675" cy="371475"/>
            <wp:effectExtent l="0" t="0" r="0" b="0"/>
            <wp:docPr id="1267754318" name="" title=""/>
            <wp:cNvGraphicFramePr>
              <a:graphicFrameLocks noChangeAspect="1"/>
            </wp:cNvGraphicFramePr>
            <a:graphic>
              <a:graphicData uri="http://schemas.openxmlformats.org/drawingml/2006/picture">
                <pic:pic>
                  <pic:nvPicPr>
                    <pic:cNvPr id="0" name=""/>
                    <pic:cNvPicPr/>
                  </pic:nvPicPr>
                  <pic:blipFill>
                    <a:blip r:embed="R8074d5e690594ead">
                      <a:extLst>
                        <a:ext xmlns:a="http://schemas.openxmlformats.org/drawingml/2006/main" uri="{28A0092B-C50C-407E-A947-70E740481C1C}">
                          <a14:useLocalDpi val="0"/>
                        </a:ext>
                      </a:extLst>
                    </a:blip>
                    <a:stretch>
                      <a:fillRect/>
                    </a:stretch>
                  </pic:blipFill>
                  <pic:spPr>
                    <a:xfrm>
                      <a:off x="0" y="0"/>
                      <a:ext cx="447675" cy="371475"/>
                    </a:xfrm>
                    <a:prstGeom prst="rect">
                      <a:avLst/>
                    </a:prstGeom>
                  </pic:spPr>
                </pic:pic>
              </a:graphicData>
            </a:graphic>
          </wp:inline>
        </w:drawing>
      </w:r>
    </w:p>
    <w:p w:rsidR="3F97E205" w:rsidP="3F97E205" w:rsidRDefault="3F97E205" w14:paraId="323F4D45" w14:textId="1023A058">
      <w:pPr>
        <w:spacing w:before="0" w:beforeAutospacing="off" w:after="160" w:afterAutospacing="off" w:line="259" w:lineRule="auto"/>
        <w:ind w:left="0" w:right="0" w:firstLine="708"/>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Meklēšanas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logs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noderēs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jo</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daudzums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ļoti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liels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lai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neterētu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daudz</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laika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atrast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pēc</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nosaukuma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meklēšanas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logs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kur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ievada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nosaukumu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piemēram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Ābols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pec</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nospiež</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pogu</w:t>
      </w:r>
      <w:proofErr w:type="spellEnd"/>
      <w:r>
        <w:drawing>
          <wp:inline wp14:editId="5AC432DC" wp14:anchorId="3E484EB2">
            <wp:extent cx="295275" cy="276225"/>
            <wp:effectExtent l="0" t="0" r="0" b="0"/>
            <wp:docPr id="834196950" name="" title=""/>
            <wp:cNvGraphicFramePr>
              <a:graphicFrameLocks noChangeAspect="1"/>
            </wp:cNvGraphicFramePr>
            <a:graphic>
              <a:graphicData uri="http://schemas.openxmlformats.org/drawingml/2006/picture">
                <pic:pic>
                  <pic:nvPicPr>
                    <pic:cNvPr id="0" name=""/>
                    <pic:cNvPicPr/>
                  </pic:nvPicPr>
                  <pic:blipFill>
                    <a:blip r:embed="R880b1bfab3ae431c">
                      <a:extLst>
                        <a:ext xmlns:a="http://schemas.openxmlformats.org/drawingml/2006/main" uri="{28A0092B-C50C-407E-A947-70E740481C1C}">
                          <a14:useLocalDpi val="0"/>
                        </a:ext>
                      </a:extLst>
                    </a:blip>
                    <a:stretch>
                      <a:fillRect/>
                    </a:stretch>
                  </pic:blipFill>
                  <pic:spPr>
                    <a:xfrm>
                      <a:off x="0" y="0"/>
                      <a:ext cx="295275" cy="276225"/>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tad</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notiek</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meklēšana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redz</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nepieciešamo</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viņam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preci</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sk</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6.13.</w:t>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att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lietotājs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pievienot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grozā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arīn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šī</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loga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un</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izvēlēties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daudzumu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Pēc</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produkta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pievienošanas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grozā</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paradās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īsziņa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preces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pievienošanu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w:t>
      </w:r>
    </w:p>
    <w:p w:rsidR="3F97E205" w:rsidP="3F97E205" w:rsidRDefault="3F97E205" w14:paraId="246C88A8" w14:textId="5C138E9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7F96C5AC" wp14:anchorId="65E3AD27">
            <wp:extent cx="5753098" cy="2867025"/>
            <wp:effectExtent l="0" t="0" r="0" b="0"/>
            <wp:docPr id="950754812" name="" title=""/>
            <wp:cNvGraphicFramePr>
              <a:graphicFrameLocks noChangeAspect="1"/>
            </wp:cNvGraphicFramePr>
            <a:graphic>
              <a:graphicData uri="http://schemas.openxmlformats.org/drawingml/2006/picture">
                <pic:pic>
                  <pic:nvPicPr>
                    <pic:cNvPr id="0" name=""/>
                    <pic:cNvPicPr/>
                  </pic:nvPicPr>
                  <pic:blipFill>
                    <a:blip r:embed="R18bbc1e3e1bd4745">
                      <a:extLst>
                        <a:ext xmlns:a="http://schemas.openxmlformats.org/drawingml/2006/main" uri="{28A0092B-C50C-407E-A947-70E740481C1C}">
                          <a14:useLocalDpi val="0"/>
                        </a:ext>
                      </a:extLst>
                    </a:blip>
                    <a:stretch>
                      <a:fillRect/>
                    </a:stretch>
                  </pic:blipFill>
                  <pic:spPr>
                    <a:xfrm>
                      <a:off x="0" y="0"/>
                      <a:ext cx="5753098" cy="2867025"/>
                    </a:xfrm>
                    <a:prstGeom prst="rect">
                      <a:avLst/>
                    </a:prstGeom>
                  </pic:spPr>
                </pic:pic>
              </a:graphicData>
            </a:graphic>
          </wp:inline>
        </w:drawing>
      </w:r>
    </w:p>
    <w:p w:rsidR="3F97E205" w:rsidP="3F97E205" w:rsidRDefault="3F97E205" w14:paraId="7F6DB5A3" w14:textId="0AD7CBA1">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6.13. att.</w:t>
      </w:r>
    </w:p>
    <w:p w:rsidR="3F97E205" w:rsidP="3F97E205" w:rsidRDefault="3F97E205" w14:paraId="4B2D18C0" w14:textId="111A20DD">
      <w:pPr>
        <w:spacing w:after="160" w:line="259" w:lineRule="auto"/>
        <w:ind w:left="0" w:hanging="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“Grozs” </w:t>
      </w:r>
      <w:r>
        <w:drawing>
          <wp:inline wp14:editId="35417B41" wp14:anchorId="6AE8EDB1">
            <wp:extent cx="485775" cy="371475"/>
            <wp:effectExtent l="0" t="0" r="0" b="0"/>
            <wp:docPr id="364839462" name="" title=""/>
            <wp:cNvGraphicFramePr>
              <a:graphicFrameLocks noChangeAspect="1"/>
            </wp:cNvGraphicFramePr>
            <a:graphic>
              <a:graphicData uri="http://schemas.openxmlformats.org/drawingml/2006/picture">
                <pic:pic>
                  <pic:nvPicPr>
                    <pic:cNvPr id="0" name=""/>
                    <pic:cNvPicPr/>
                  </pic:nvPicPr>
                  <pic:blipFill>
                    <a:blip r:embed="Ree1fbd733774460d">
                      <a:extLst>
                        <a:ext xmlns:a="http://schemas.openxmlformats.org/drawingml/2006/main" uri="{28A0092B-C50C-407E-A947-70E740481C1C}">
                          <a14:useLocalDpi val="0"/>
                        </a:ext>
                      </a:extLst>
                    </a:blip>
                    <a:stretch>
                      <a:fillRect/>
                    </a:stretch>
                  </pic:blipFill>
                  <pic:spPr>
                    <a:xfrm>
                      <a:off x="0" y="0"/>
                      <a:ext cx="485775" cy="371475"/>
                    </a:xfrm>
                    <a:prstGeom prst="rect">
                      <a:avLst/>
                    </a:prstGeom>
                  </pic:spPr>
                </pic:pic>
              </a:graphicData>
            </a:graphic>
          </wp:inline>
        </w:drawing>
      </w:r>
    </w:p>
    <w:p w:rsidR="3F97E205" w:rsidP="3F97E205" w:rsidRDefault="3F97E205" w14:paraId="3D848672" w14:textId="53FD6B7F">
      <w:pPr>
        <w:spacing w:after="160" w:line="259" w:lineRule="auto"/>
        <w:ind w:left="0" w:hanging="0" w:firstLine="708"/>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Palīdz lietotājam glabāt izvēlētas preces, lai lietotājs izvēlējas visu ko vajag viņš varētu pirkt visu kopā nevis pa vienai precei. Groza funkcionāls ietver sevis (skat. 6.14. att.):</w:t>
      </w:r>
    </w:p>
    <w:p w:rsidR="3F97E205" w:rsidP="3F97E205" w:rsidRDefault="3F97E205" w14:paraId="22DB288C" w14:textId="0BDC5DD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3F711B35" wp14:anchorId="4D73B582">
            <wp:extent cx="5715000" cy="2857500"/>
            <wp:effectExtent l="0" t="0" r="0" b="0"/>
            <wp:docPr id="2089148815" name="" title=""/>
            <wp:cNvGraphicFramePr>
              <a:graphicFrameLocks noChangeAspect="1"/>
            </wp:cNvGraphicFramePr>
            <a:graphic>
              <a:graphicData uri="http://schemas.openxmlformats.org/drawingml/2006/picture">
                <pic:pic>
                  <pic:nvPicPr>
                    <pic:cNvPr id="0" name=""/>
                    <pic:cNvPicPr/>
                  </pic:nvPicPr>
                  <pic:blipFill>
                    <a:blip r:embed="R5da1332ee7a1490b">
                      <a:extLst>
                        <a:ext xmlns:a="http://schemas.openxmlformats.org/drawingml/2006/main" uri="{28A0092B-C50C-407E-A947-70E740481C1C}">
                          <a14:useLocalDpi val="0"/>
                        </a:ext>
                      </a:extLst>
                    </a:blip>
                    <a:stretch>
                      <a:fillRect/>
                    </a:stretch>
                  </pic:blipFill>
                  <pic:spPr>
                    <a:xfrm>
                      <a:off x="0" y="0"/>
                      <a:ext cx="5715000" cy="2857500"/>
                    </a:xfrm>
                    <a:prstGeom prst="rect">
                      <a:avLst/>
                    </a:prstGeom>
                  </pic:spPr>
                </pic:pic>
              </a:graphicData>
            </a:graphic>
          </wp:inline>
        </w:drawing>
      </w:r>
    </w:p>
    <w:p w:rsidR="3F97E205" w:rsidP="3F97E205" w:rsidRDefault="3F97E205" w14:paraId="3C434C3D" w14:textId="5ECA7EFC">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6.14. att.</w:t>
      </w:r>
    </w:p>
    <w:p w:rsidR="3F97E205" w:rsidP="3F97E205" w:rsidRDefault="3F97E205" w14:paraId="559FAC62" w14:textId="600C9E6B">
      <w:pPr>
        <w:spacing w:after="160" w:line="259" w:lineRule="auto"/>
        <w:ind w:left="0" w:hanging="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10867643" w14:textId="6FB18D2F">
      <w:pPr>
        <w:pStyle w:val="ListParagraph"/>
        <w:numPr>
          <w:ilvl w:val="0"/>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Produktu dzēšana - dzēš produktu</w:t>
      </w:r>
    </w:p>
    <w:p w:rsidR="3F97E205" w:rsidP="3F97E205" w:rsidRDefault="3F97E205" w14:paraId="2015C1CE" w14:textId="0F6766B8">
      <w:pPr>
        <w:pStyle w:val="ListParagraph"/>
        <w:numPr>
          <w:ilvl w:val="0"/>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Informācija par produktu</w:t>
      </w:r>
    </w:p>
    <w:p w:rsidR="3F97E205" w:rsidP="3F97E205" w:rsidRDefault="3F97E205" w14:paraId="39E6FA51" w14:textId="39BC0311">
      <w:pPr>
        <w:pStyle w:val="ListParagraph"/>
        <w:numPr>
          <w:ilvl w:val="1"/>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Produkta nosaukums</w:t>
      </w:r>
    </w:p>
    <w:p w:rsidR="3F97E205" w:rsidP="3F97E205" w:rsidRDefault="3F97E205" w14:paraId="6E8E0C9B" w14:textId="5C04AFB8">
      <w:pPr>
        <w:pStyle w:val="ListParagraph"/>
        <w:numPr>
          <w:ilvl w:val="1"/>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Cena</w:t>
      </w:r>
    </w:p>
    <w:p w:rsidR="3F97E205" w:rsidP="3F97E205" w:rsidRDefault="3F97E205" w14:paraId="376CB608" w14:textId="77C27DA2">
      <w:pPr>
        <w:pStyle w:val="ListParagraph"/>
        <w:numPr>
          <w:ilvl w:val="1"/>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Apraksts</w:t>
      </w:r>
    </w:p>
    <w:p w:rsidR="3F97E205" w:rsidP="3F97E205" w:rsidRDefault="3F97E205" w14:paraId="7E130306" w14:textId="14FE205D">
      <w:pPr>
        <w:pStyle w:val="ListParagraph"/>
        <w:numPr>
          <w:ilvl w:val="1"/>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Atvērās logs ar informāciju par preci, kur ir pogas:(sk. 6.15 att.)</w:t>
      </w:r>
    </w:p>
    <w:p w:rsidR="3F97E205" w:rsidP="3F97E205" w:rsidRDefault="3F97E205" w14:paraId="20D13E42" w14:textId="4BC5524F">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atpakaļ uz grozu(pārceļ uz grozu) un turpināt iepirkties(pārceļ uz galveno lapu)</w:t>
      </w:r>
    </w:p>
    <w:p w:rsidR="3F97E205" w:rsidP="3F97E205" w:rsidRDefault="3F97E205" w14:paraId="7AC643FA" w14:textId="6EACB5E2">
      <w:pPr>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64B5539E" wp14:anchorId="39DB21FA">
            <wp:extent cx="5753098" cy="2886075"/>
            <wp:effectExtent l="0" t="0" r="0" b="0"/>
            <wp:docPr id="1757757485" name="" title=""/>
            <wp:cNvGraphicFramePr>
              <a:graphicFrameLocks noChangeAspect="1"/>
            </wp:cNvGraphicFramePr>
            <a:graphic>
              <a:graphicData uri="http://schemas.openxmlformats.org/drawingml/2006/picture">
                <pic:pic>
                  <pic:nvPicPr>
                    <pic:cNvPr id="0" name=""/>
                    <pic:cNvPicPr/>
                  </pic:nvPicPr>
                  <pic:blipFill>
                    <a:blip r:embed="R68305351038a40ce">
                      <a:extLst>
                        <a:ext xmlns:a="http://schemas.openxmlformats.org/drawingml/2006/main" uri="{28A0092B-C50C-407E-A947-70E740481C1C}">
                          <a14:useLocalDpi val="0"/>
                        </a:ext>
                      </a:extLst>
                    </a:blip>
                    <a:stretch>
                      <a:fillRect/>
                    </a:stretch>
                  </pic:blipFill>
                  <pic:spPr>
                    <a:xfrm>
                      <a:off x="0" y="0"/>
                      <a:ext cx="5753098" cy="2886075"/>
                    </a:xfrm>
                    <a:prstGeom prst="rect">
                      <a:avLst/>
                    </a:prstGeom>
                  </pic:spPr>
                </pic:pic>
              </a:graphicData>
            </a:graphic>
          </wp:inline>
        </w:drawing>
      </w:r>
    </w:p>
    <w:p w:rsidR="3F97E205" w:rsidP="3F97E205" w:rsidRDefault="3F97E205" w14:paraId="621AE356" w14:textId="2D52CAF3">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6.15. att.</w:t>
      </w:r>
    </w:p>
    <w:p w:rsidR="3F97E205" w:rsidP="3F97E205" w:rsidRDefault="3F97E205" w14:paraId="5C0850F2" w14:textId="64A1645B">
      <w:pPr>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4A036DA8" w14:textId="2EBE6ED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07921E7B" w14:textId="197ADDF7">
      <w:pPr>
        <w:pStyle w:val="ListParagraph"/>
        <w:numPr>
          <w:ilvl w:val="0"/>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Iepirkšanas turpināšana</w:t>
      </w:r>
    </w:p>
    <w:p w:rsidR="3F97E205" w:rsidP="3F97E205" w:rsidRDefault="3F97E205" w14:paraId="327CE92E" w14:textId="6E43A1E7">
      <w:pPr>
        <w:pStyle w:val="ListParagraph"/>
        <w:numPr>
          <w:ilvl w:val="1"/>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Pārceļ uz galveno lapu</w:t>
      </w:r>
    </w:p>
    <w:p w:rsidR="3F97E205" w:rsidP="3F97E205" w:rsidRDefault="3F97E205" w14:paraId="661C0411" w14:textId="4B4357F7">
      <w:pPr>
        <w:pStyle w:val="ListParagraph"/>
        <w:numPr>
          <w:ilvl w:val="0"/>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Visu preču dzēšana</w:t>
      </w:r>
    </w:p>
    <w:p w:rsidR="3F97E205" w:rsidP="3F97E205" w:rsidRDefault="3F97E205" w14:paraId="5E8E4B7F" w14:textId="797CFFB3">
      <w:pPr>
        <w:pStyle w:val="ListParagraph"/>
        <w:numPr>
          <w:ilvl w:val="0"/>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Apmaksa</w:t>
      </w:r>
    </w:p>
    <w:p w:rsidR="3F97E205" w:rsidP="3F97E205" w:rsidRDefault="3F97E205" w14:paraId="1E495EEA" w14:textId="3E93A63E">
      <w:pPr>
        <w:pStyle w:val="ListParagraph"/>
        <w:numPr>
          <w:ilvl w:val="1"/>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Pārceļ uz logu ar apmaksu, kur nepieciešams ievadīt šādus datus (sk. 6.16. att.):</w:t>
      </w:r>
    </w:p>
    <w:p w:rsidR="3F97E205" w:rsidP="3F97E205" w:rsidRDefault="3F97E205" w14:paraId="0C03E721" w14:textId="0AC6FF13">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Vārds</w:t>
      </w:r>
    </w:p>
    <w:p w:rsidR="3F97E205" w:rsidP="3F97E205" w:rsidRDefault="3F97E205" w14:paraId="54FCD313" w14:textId="30A3688D">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Telefona numurs</w:t>
      </w:r>
    </w:p>
    <w:p w:rsidR="3F97E205" w:rsidP="3F97E205" w:rsidRDefault="3F97E205" w14:paraId="09C7660B" w14:textId="31644467">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E-pasts</w:t>
      </w:r>
    </w:p>
    <w:p w:rsidR="3F97E205" w:rsidP="3F97E205" w:rsidRDefault="3F97E205" w14:paraId="232EB5A3" w14:textId="7E495FB7">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Apmaksas veids</w:t>
      </w:r>
    </w:p>
    <w:p w:rsidR="3F97E205" w:rsidP="3F97E205" w:rsidRDefault="3F97E205" w14:paraId="4D645269" w14:textId="439A2149">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Adrese</w:t>
      </w:r>
    </w:p>
    <w:p w:rsidR="3F97E205" w:rsidP="3F97E205" w:rsidRDefault="3F97E205" w14:paraId="4EAD640F" w14:textId="79B57FF8">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Dzīvoklis</w:t>
      </w:r>
    </w:p>
    <w:p w:rsidR="3F97E205" w:rsidP="3F97E205" w:rsidRDefault="3F97E205" w14:paraId="4747F667" w14:textId="027C6376">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Pilsēta</w:t>
      </w:r>
    </w:p>
    <w:p w:rsidR="3F97E205" w:rsidP="3F97E205" w:rsidRDefault="3F97E205" w14:paraId="11E93FEA" w14:textId="46781BA8">
      <w:pPr>
        <w:pStyle w:val="ListParagraph"/>
        <w:numPr>
          <w:ilvl w:val="2"/>
          <w:numId w:val="45"/>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Valsts</w:t>
      </w:r>
    </w:p>
    <w:p w:rsidR="3F97E205" w:rsidP="3F97E205" w:rsidRDefault="3F97E205" w14:paraId="52B4DAEE" w14:textId="61647AB9">
      <w:pPr>
        <w:spacing w:after="160" w:line="25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Pēc datu ievadīšanas lietotājs nospiež uz pogu "Pasūtīt", tādēļ notiek izvade ar </w:t>
      </w:r>
      <w:r>
        <w:tab/>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brīdinājumu, ka pasūtījums ir izveidots. </w:t>
      </w:r>
    </w:p>
    <w:p w:rsidR="3F97E205" w:rsidP="3F97E205" w:rsidRDefault="3F97E205" w14:paraId="7BBFC003" w14:textId="04108AB7">
      <w:pPr>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43F59FD3" wp14:anchorId="72A2A001">
            <wp:extent cx="5753098" cy="2905125"/>
            <wp:effectExtent l="0" t="0" r="0" b="0"/>
            <wp:docPr id="1170270393" name="" title=""/>
            <wp:cNvGraphicFramePr>
              <a:graphicFrameLocks noChangeAspect="1"/>
            </wp:cNvGraphicFramePr>
            <a:graphic>
              <a:graphicData uri="http://schemas.openxmlformats.org/drawingml/2006/picture">
                <pic:pic>
                  <pic:nvPicPr>
                    <pic:cNvPr id="0" name=""/>
                    <pic:cNvPicPr/>
                  </pic:nvPicPr>
                  <pic:blipFill>
                    <a:blip r:embed="Rcd7e5a93693f401d">
                      <a:extLst>
                        <a:ext xmlns:a="http://schemas.openxmlformats.org/drawingml/2006/main" uri="{28A0092B-C50C-407E-A947-70E740481C1C}">
                          <a14:useLocalDpi val="0"/>
                        </a:ext>
                      </a:extLst>
                    </a:blip>
                    <a:stretch>
                      <a:fillRect/>
                    </a:stretch>
                  </pic:blipFill>
                  <pic:spPr>
                    <a:xfrm>
                      <a:off x="0" y="0"/>
                      <a:ext cx="5753098" cy="2905125"/>
                    </a:xfrm>
                    <a:prstGeom prst="rect">
                      <a:avLst/>
                    </a:prstGeom>
                  </pic:spPr>
                </pic:pic>
              </a:graphicData>
            </a:graphic>
          </wp:inline>
        </w:drawing>
      </w:r>
    </w:p>
    <w:p w:rsidR="3F97E205" w:rsidP="3F97E205" w:rsidRDefault="3F97E205" w14:paraId="338BE435" w14:textId="2018F460">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6.16. att.</w:t>
      </w:r>
    </w:p>
    <w:p w:rsidR="3F97E205" w:rsidP="3F97E205" w:rsidRDefault="3F97E205" w14:paraId="6B392D90" w14:textId="32A2231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7BA9F883" w14:textId="2A621A70">
      <w:pPr>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 xml:space="preserve">"Autorizācija" </w:t>
      </w:r>
      <w:r>
        <w:drawing>
          <wp:inline wp14:editId="7ADF1D8F" wp14:anchorId="79F352F0">
            <wp:extent cx="428625" cy="371475"/>
            <wp:effectExtent l="0" t="0" r="0" b="0"/>
            <wp:docPr id="1643546283" name="" title=""/>
            <wp:cNvGraphicFramePr>
              <a:graphicFrameLocks noChangeAspect="1"/>
            </wp:cNvGraphicFramePr>
            <a:graphic>
              <a:graphicData uri="http://schemas.openxmlformats.org/drawingml/2006/picture">
                <pic:pic>
                  <pic:nvPicPr>
                    <pic:cNvPr id="0" name=""/>
                    <pic:cNvPicPr/>
                  </pic:nvPicPr>
                  <pic:blipFill>
                    <a:blip r:embed="Rfa46cc79e4974a68">
                      <a:extLst>
                        <a:ext xmlns:a="http://schemas.openxmlformats.org/drawingml/2006/main" uri="{28A0092B-C50C-407E-A947-70E740481C1C}">
                          <a14:useLocalDpi val="0"/>
                        </a:ext>
                      </a:extLst>
                    </a:blip>
                    <a:stretch>
                      <a:fillRect/>
                    </a:stretch>
                  </pic:blipFill>
                  <pic:spPr>
                    <a:xfrm>
                      <a:off x="0" y="0"/>
                      <a:ext cx="428625" cy="371475"/>
                    </a:xfrm>
                    <a:prstGeom prst="rect">
                      <a:avLst/>
                    </a:prstGeom>
                  </pic:spPr>
                </pic:pic>
              </a:graphicData>
            </a:graphic>
          </wp:inline>
        </w:drawing>
      </w:r>
    </w:p>
    <w:p w:rsidR="3F97E205" w:rsidP="3F97E205" w:rsidRDefault="3F97E205" w14:paraId="72C15D66" w14:textId="2D833AF2">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divi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autorizācijas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stavokli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(sk.6 .17. att.) :</w:t>
      </w:r>
    </w:p>
    <w:p w:rsidR="3F97E205" w:rsidP="3F97E205" w:rsidRDefault="3F97E205" w14:paraId="076B152C" w14:textId="234EFC70">
      <w:pPr>
        <w:spacing w:before="0" w:beforeAutospacing="off" w:after="160" w:afterAutospacing="off" w:line="259" w:lineRule="auto"/>
        <w:ind w:left="0" w:right="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1D6201D7" wp14:anchorId="58D82F58">
            <wp:extent cx="5753098" cy="914400"/>
            <wp:effectExtent l="0" t="0" r="0" b="0"/>
            <wp:docPr id="2095681045" name="" title=""/>
            <wp:cNvGraphicFramePr>
              <a:graphicFrameLocks noChangeAspect="1"/>
            </wp:cNvGraphicFramePr>
            <a:graphic>
              <a:graphicData uri="http://schemas.openxmlformats.org/drawingml/2006/picture">
                <pic:pic>
                  <pic:nvPicPr>
                    <pic:cNvPr id="0" name=""/>
                    <pic:cNvPicPr/>
                  </pic:nvPicPr>
                  <pic:blipFill>
                    <a:blip r:embed="R4d96aa4119324660">
                      <a:extLst>
                        <a:ext xmlns:a="http://schemas.openxmlformats.org/drawingml/2006/main" uri="{28A0092B-C50C-407E-A947-70E740481C1C}">
                          <a14:useLocalDpi val="0"/>
                        </a:ext>
                      </a:extLst>
                    </a:blip>
                    <a:stretch>
                      <a:fillRect/>
                    </a:stretch>
                  </pic:blipFill>
                  <pic:spPr>
                    <a:xfrm>
                      <a:off x="0" y="0"/>
                      <a:ext cx="5753098" cy="91440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6.17. att.</w:t>
      </w:r>
    </w:p>
    <w:p w:rsidR="3F97E205" w:rsidP="3F97E205" w:rsidRDefault="3F97E205" w14:paraId="70925681" w14:textId="2869C57E">
      <w:pPr>
        <w:pStyle w:val="ListParagraph"/>
        <w:numPr>
          <w:ilvl w:val="0"/>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kurš</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vel</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nav</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registrēts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spiež</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Registrācija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registrēšanas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(sk. 6.18. att.),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lai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registrētos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nepieciešams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ievadīt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7F8A1F7D" w14:textId="44518A26">
      <w:pPr>
        <w:pStyle w:val="ListParagraph"/>
        <w:numPr>
          <w:ilvl w:val="1"/>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Vārdu</w:t>
      </w:r>
    </w:p>
    <w:p w:rsidR="3F97E205" w:rsidP="3F97E205" w:rsidRDefault="3F97E205" w14:paraId="7880CAE8" w14:textId="12007C63">
      <w:pPr>
        <w:pStyle w:val="ListParagraph"/>
        <w:numPr>
          <w:ilvl w:val="1"/>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e-pastu</w:t>
      </w:r>
    </w:p>
    <w:p w:rsidR="3F97E205" w:rsidP="3F97E205" w:rsidRDefault="3F97E205" w14:paraId="7901F8F2" w14:textId="3194409F">
      <w:pPr>
        <w:pStyle w:val="ListParagraph"/>
        <w:numPr>
          <w:ilvl w:val="1"/>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Paroli</w:t>
      </w:r>
    </w:p>
    <w:p w:rsidR="3F97E205" w:rsidP="3F97E205" w:rsidRDefault="3F97E205" w14:paraId="0192E9CF" w14:textId="23366289">
      <w:pPr>
        <w:pStyle w:val="ListParagraph"/>
        <w:numPr>
          <w:ilvl w:val="1"/>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Atkrārtot paroli</w:t>
      </w:r>
    </w:p>
    <w:p w:rsidR="3F97E205" w:rsidP="3F97E205" w:rsidRDefault="3F97E205" w14:paraId="7E6D60F6" w14:textId="3CB04DD2">
      <w:pPr>
        <w:spacing w:before="0" w:beforeAutospacing="off" w:after="16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Pēc veiksmīgas datu ievadīšanas lietotājam jāspiež pogu "Registrēties", ja ir profils tad jāspiež uz pogu "Autorizēties", kur lietotājs būs pārnests uz autorizēšanas logu. Pēc veiksmīgas registrācijas lietotājam jāspiež pogu autorizētie (pārnes uz autorizēšanas logu), lai ienāktu profilā.</w:t>
      </w:r>
    </w:p>
    <w:p w:rsidR="3F97E205" w:rsidP="3F97E205" w:rsidRDefault="3F97E205" w14:paraId="3623509B" w14:textId="58E1E31B">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0777E8F1" wp14:anchorId="587A5C85">
            <wp:extent cx="5753098" cy="2876550"/>
            <wp:effectExtent l="0" t="0" r="0" b="0"/>
            <wp:docPr id="1485710813" name="" title=""/>
            <wp:cNvGraphicFramePr>
              <a:graphicFrameLocks noChangeAspect="1"/>
            </wp:cNvGraphicFramePr>
            <a:graphic>
              <a:graphicData uri="http://schemas.openxmlformats.org/drawingml/2006/picture">
                <pic:pic>
                  <pic:nvPicPr>
                    <pic:cNvPr id="0" name=""/>
                    <pic:cNvPicPr/>
                  </pic:nvPicPr>
                  <pic:blipFill>
                    <a:blip r:embed="R98764af81da34797">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p>
    <w:p w:rsidR="3F97E205" w:rsidP="3F97E205" w:rsidRDefault="3F97E205" w14:paraId="7789A545" w14:textId="3C53D74C">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6.18. att.</w:t>
      </w:r>
    </w:p>
    <w:p w:rsidR="3F97E205" w:rsidP="3F97E205" w:rsidRDefault="3F97E205" w14:paraId="5AEA42CD" w14:textId="232D558D">
      <w:pPr>
        <w:spacing w:before="0" w:beforeAutospacing="off" w:after="16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530071E5" w14:textId="099E312A">
      <w:pPr>
        <w:pStyle w:val="ListParagraph"/>
        <w:numPr>
          <w:ilvl w:val="0"/>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Autorizētais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spiež</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Autorizācija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sk</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6.20.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autorizēšanas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(sk. 6.20. att.), lai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autorizēties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nepieciešams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ievadīt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
    <w:p w:rsidR="3F97E205" w:rsidP="3F97E205" w:rsidRDefault="3F97E205" w14:paraId="4D4BA7F5" w14:textId="3FDE5BE4">
      <w:pPr>
        <w:pStyle w:val="ListParagraph"/>
        <w:numPr>
          <w:ilvl w:val="1"/>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E-pastu</w:t>
      </w:r>
    </w:p>
    <w:p w:rsidR="3F97E205" w:rsidP="3F97E205" w:rsidRDefault="3F97E205" w14:paraId="37110DB5" w14:textId="30C0F273">
      <w:pPr>
        <w:pStyle w:val="ListParagraph"/>
        <w:numPr>
          <w:ilvl w:val="1"/>
          <w:numId w:val="46"/>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Paroli</w:t>
      </w:r>
    </w:p>
    <w:p w:rsidR="3F97E205" w:rsidP="3F97E205" w:rsidRDefault="3F97E205" w14:paraId="3682C5A4" w14:textId="5F03DDA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75425B0D" wp14:anchorId="4BA423CE">
            <wp:extent cx="5753098" cy="2886075"/>
            <wp:effectExtent l="0" t="0" r="0" b="0"/>
            <wp:docPr id="1266392718" name="" title=""/>
            <wp:cNvGraphicFramePr>
              <a:graphicFrameLocks noChangeAspect="1"/>
            </wp:cNvGraphicFramePr>
            <a:graphic>
              <a:graphicData uri="http://schemas.openxmlformats.org/drawingml/2006/picture">
                <pic:pic>
                  <pic:nvPicPr>
                    <pic:cNvPr id="0" name=""/>
                    <pic:cNvPicPr/>
                  </pic:nvPicPr>
                  <pic:blipFill>
                    <a:blip r:embed="R501bf773572d411c">
                      <a:extLst>
                        <a:ext xmlns:a="http://schemas.openxmlformats.org/drawingml/2006/main" uri="{28A0092B-C50C-407E-A947-70E740481C1C}">
                          <a14:useLocalDpi val="0"/>
                        </a:ext>
                      </a:extLst>
                    </a:blip>
                    <a:stretch>
                      <a:fillRect/>
                    </a:stretch>
                  </pic:blipFill>
                  <pic:spPr>
                    <a:xfrm>
                      <a:off x="0" y="0"/>
                      <a:ext cx="5753098" cy="2886075"/>
                    </a:xfrm>
                    <a:prstGeom prst="rect">
                      <a:avLst/>
                    </a:prstGeom>
                  </pic:spPr>
                </pic:pic>
              </a:graphicData>
            </a:graphic>
          </wp:inline>
        </w:drawing>
      </w:r>
    </w:p>
    <w:p w:rsidR="3F97E205" w:rsidP="3F97E205" w:rsidRDefault="3F97E205" w14:paraId="36136C57" w14:textId="22D2B149">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6.20. att.</w:t>
      </w:r>
    </w:p>
    <w:p w:rsidR="3F97E205" w:rsidP="3F97E205" w:rsidRDefault="3F97E205" w14:paraId="77A841F3" w14:textId="0DE65EF5">
      <w:pPr>
        <w:spacing w:before="0" w:beforeAutospacing="off" w:after="16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nav</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profila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tad</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spiež</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registrēties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registrēšanas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formu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Pēc</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veiksmīgas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autorizēšanas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galveno</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sk</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6.21.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redzam</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autorizēts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5AD75CEE" w14:textId="29927C5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12C737DC" wp14:anchorId="2A00FA02">
            <wp:extent cx="5753098" cy="1571625"/>
            <wp:effectExtent l="0" t="0" r="0" b="0"/>
            <wp:docPr id="1885564657" name="" title=""/>
            <wp:cNvGraphicFramePr>
              <a:graphicFrameLocks noChangeAspect="1"/>
            </wp:cNvGraphicFramePr>
            <a:graphic>
              <a:graphicData uri="http://schemas.openxmlformats.org/drawingml/2006/picture">
                <pic:pic>
                  <pic:nvPicPr>
                    <pic:cNvPr id="0" name=""/>
                    <pic:cNvPicPr/>
                  </pic:nvPicPr>
                  <pic:blipFill>
                    <a:blip r:embed="R4c79cda311f14bcf">
                      <a:extLst>
                        <a:ext xmlns:a="http://schemas.openxmlformats.org/drawingml/2006/main" uri="{28A0092B-C50C-407E-A947-70E740481C1C}">
                          <a14:useLocalDpi val="0"/>
                        </a:ext>
                      </a:extLst>
                    </a:blip>
                    <a:stretch>
                      <a:fillRect/>
                    </a:stretch>
                  </pic:blipFill>
                  <pic:spPr>
                    <a:xfrm>
                      <a:off x="0" y="0"/>
                      <a:ext cx="5753098" cy="1571625"/>
                    </a:xfrm>
                    <a:prstGeom prst="rect">
                      <a:avLst/>
                    </a:prstGeom>
                  </pic:spPr>
                </pic:pic>
              </a:graphicData>
            </a:graphic>
          </wp:inline>
        </w:drawing>
      </w:r>
    </w:p>
    <w:p w:rsidR="3F97E205" w:rsidP="3F97E205" w:rsidRDefault="3F97E205" w14:paraId="765180EF" w14:textId="24CB2A2F">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6.21. att.</w:t>
      </w:r>
    </w:p>
    <w:p w:rsidR="3F97E205" w:rsidP="3F97E205" w:rsidRDefault="3F97E205" w14:paraId="22A287D3" w14:textId="0CBD0A6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230DF4D3" w14:textId="3246DF0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Gadījumos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kad</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velēsies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mainīt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datus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tiek</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izdarīta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Mainīt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datus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nospiežot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datu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mainīšanas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(sk. 6.22. att.</w:t>
      </w:r>
      <w:proofErr w:type="gram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w:t>
      </w:r>
      <w:proofErr w:type="gram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pieci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lauki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nepieciešams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aizpildīt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636FA06A" w14:textId="1EA8D719">
      <w:pPr>
        <w:pStyle w:val="ListParagraph"/>
        <w:numPr>
          <w:ilvl w:val="0"/>
          <w:numId w:val="47"/>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Vārds</w:t>
      </w:r>
    </w:p>
    <w:p w:rsidR="3F97E205" w:rsidP="3F97E205" w:rsidRDefault="3F97E205" w14:paraId="45AE4B14" w14:textId="4F04EF63">
      <w:pPr>
        <w:pStyle w:val="ListParagraph"/>
        <w:numPr>
          <w:ilvl w:val="0"/>
          <w:numId w:val="47"/>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E-pasts</w:t>
      </w:r>
    </w:p>
    <w:p w:rsidR="3F97E205" w:rsidP="3F97E205" w:rsidRDefault="3F97E205" w14:paraId="418D7D5A" w14:textId="20308CDF">
      <w:pPr>
        <w:pStyle w:val="ListParagraph"/>
        <w:numPr>
          <w:ilvl w:val="0"/>
          <w:numId w:val="47"/>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Veca parole</w:t>
      </w:r>
    </w:p>
    <w:p w:rsidR="3F97E205" w:rsidP="3F97E205" w:rsidRDefault="3F97E205" w14:paraId="3601985C" w14:textId="49AF732E">
      <w:pPr>
        <w:pStyle w:val="ListParagraph"/>
        <w:numPr>
          <w:ilvl w:val="0"/>
          <w:numId w:val="47"/>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Jauna parole</w:t>
      </w:r>
    </w:p>
    <w:p w:rsidR="3F97E205" w:rsidP="3F97E205" w:rsidRDefault="3F97E205" w14:paraId="3C39235D" w14:textId="31F07402">
      <w:pPr>
        <w:pStyle w:val="ListParagraph"/>
        <w:numPr>
          <w:ilvl w:val="0"/>
          <w:numId w:val="47"/>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Jaunas paroles atkartošana</w:t>
      </w:r>
    </w:p>
    <w:p w:rsidR="3F97E205" w:rsidP="3F97E205" w:rsidRDefault="3F97E205" w14:paraId="4C97FF28" w14:textId="796398C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28FD5DFC" wp14:anchorId="77A48FA8">
            <wp:extent cx="5753098" cy="2886075"/>
            <wp:effectExtent l="0" t="0" r="0" b="0"/>
            <wp:docPr id="597408470" name="" title=""/>
            <wp:cNvGraphicFramePr>
              <a:graphicFrameLocks noChangeAspect="1"/>
            </wp:cNvGraphicFramePr>
            <a:graphic>
              <a:graphicData uri="http://schemas.openxmlformats.org/drawingml/2006/picture">
                <pic:pic>
                  <pic:nvPicPr>
                    <pic:cNvPr id="0" name=""/>
                    <pic:cNvPicPr/>
                  </pic:nvPicPr>
                  <pic:blipFill>
                    <a:blip r:embed="R027dff298cf342d1">
                      <a:extLst>
                        <a:ext xmlns:a="http://schemas.openxmlformats.org/drawingml/2006/main" uri="{28A0092B-C50C-407E-A947-70E740481C1C}">
                          <a14:useLocalDpi val="0"/>
                        </a:ext>
                      </a:extLst>
                    </a:blip>
                    <a:stretch>
                      <a:fillRect/>
                    </a:stretch>
                  </pic:blipFill>
                  <pic:spPr>
                    <a:xfrm>
                      <a:off x="0" y="0"/>
                      <a:ext cx="5753098" cy="2886075"/>
                    </a:xfrm>
                    <a:prstGeom prst="rect">
                      <a:avLst/>
                    </a:prstGeom>
                  </pic:spPr>
                </pic:pic>
              </a:graphicData>
            </a:graphic>
          </wp:inline>
        </w:drawing>
      </w:r>
    </w:p>
    <w:p w:rsidR="3F97E205" w:rsidP="3F97E205" w:rsidRDefault="3F97E205" w14:paraId="608555EB" w14:textId="441054E6">
      <w:pPr>
        <w:spacing w:after="160" w:line="259" w:lineRule="auto"/>
        <w:ind w:left="354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6.22. att.</w:t>
      </w:r>
    </w:p>
    <w:p w:rsidR="3F97E205" w:rsidP="3F97E205" w:rsidRDefault="3F97E205" w14:paraId="25B4BD6A" w14:textId="1F35E933">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3F052E1A" w14:textId="3BEDD99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ru-RU"/>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Kad</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aizpildīja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visus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nepieciešams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nospies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Saglabāt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lai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saglabāt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izmaiņas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grib</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iziet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no</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profila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viņam</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jāspiež</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Iziet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viņs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būs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neautorizēts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lietotājs.</w:t>
      </w:r>
    </w:p>
    <w:p w:rsidR="3F97E205" w:rsidP="3F97E205" w:rsidRDefault="3F97E205" w14:paraId="74AE4D51" w14:textId="1F2B020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2BB7E103" w14:textId="176458C8">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2B80244E" w14:textId="6A3B1627">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1"/>
          <w:bCs w:val="1"/>
          <w:i w:val="0"/>
          <w:iCs w:val="0"/>
          <w:caps w:val="0"/>
          <w:smallCaps w:val="0"/>
          <w:noProof w:val="0"/>
          <w:color w:val="000000" w:themeColor="text1" w:themeTint="FF" w:themeShade="FF"/>
          <w:sz w:val="22"/>
          <w:szCs w:val="22"/>
          <w:lang w:val="ru-RU"/>
        </w:rPr>
        <w:t>Admin sadaļa</w:t>
      </w:r>
    </w:p>
    <w:p w:rsidR="3F97E205" w:rsidP="3F97E205" w:rsidRDefault="3F97E205" w14:paraId="248BD9C3" w14:textId="7BA0BD6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Administratora panelis domāts administrātoram, lai redigēt preces, pievienot preces, lasīt vēstules no lietotājiem, apskatīt peļņu un apskatīt lietotāju daudzumu.</w:t>
      </w:r>
    </w:p>
    <w:p w:rsidR="3F97E205" w:rsidP="3F97E205" w:rsidRDefault="3F97E205" w14:paraId="22B4B329" w14:textId="5BCB5751">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0EF5A8E7" w14:textId="7E052C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Atverot galveno logu lietotājs redz divus blokus:</w:t>
      </w:r>
    </w:p>
    <w:p w:rsidR="3F97E205" w:rsidP="3F97E205" w:rsidRDefault="3F97E205" w14:paraId="10852D06" w14:textId="0B9B4051">
      <w:pPr>
        <w:spacing w:after="160" w:line="259" w:lineRule="auto"/>
        <w:ind w:left="0" w:firstLine="0"/>
        <w:rPr>
          <w:rFonts w:ascii="Calibri" w:hAnsi="Calibri" w:eastAsia="Calibri" w:cs="Calibri"/>
          <w:b w:val="0"/>
          <w:bCs w:val="0"/>
          <w:i w:val="0"/>
          <w:iCs w:val="0"/>
          <w:caps w:val="0"/>
          <w:smallCaps w:val="0"/>
          <w:noProof w:val="0"/>
          <w:color w:val="000000" w:themeColor="text1" w:themeTint="FF" w:themeShade="FF"/>
          <w:sz w:val="24"/>
          <w:szCs w:val="24"/>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1.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Header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bloks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kurā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redzams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veikala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nosaukums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pasūtījumi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vēstules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admin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profile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4"/>
          <w:szCs w:val="24"/>
          <w:lang w:val="ru-RU"/>
        </w:rPr>
        <w:t>. (skat. 6.23. att.)</w:t>
      </w:r>
    </w:p>
    <w:p w:rsidR="3F97E205" w:rsidP="3F97E205" w:rsidRDefault="3F97E205" w14:paraId="024A2FF1" w14:textId="6CD971F5">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5FB291B9" wp14:anchorId="40A6E204">
            <wp:extent cx="5753098" cy="209550"/>
            <wp:effectExtent l="0" t="0" r="0" b="0"/>
            <wp:docPr id="603041433" name="" title=""/>
            <wp:cNvGraphicFramePr>
              <a:graphicFrameLocks noChangeAspect="1"/>
            </wp:cNvGraphicFramePr>
            <a:graphic>
              <a:graphicData uri="http://schemas.openxmlformats.org/drawingml/2006/picture">
                <pic:pic>
                  <pic:nvPicPr>
                    <pic:cNvPr id="0" name=""/>
                    <pic:cNvPicPr/>
                  </pic:nvPicPr>
                  <pic:blipFill>
                    <a:blip r:embed="R4884515403004ddd">
                      <a:extLst>
                        <a:ext xmlns:a="http://schemas.openxmlformats.org/drawingml/2006/main" uri="{28A0092B-C50C-407E-A947-70E740481C1C}">
                          <a14:useLocalDpi val="0"/>
                        </a:ext>
                      </a:extLst>
                    </a:blip>
                    <a:stretch>
                      <a:fillRect/>
                    </a:stretch>
                  </pic:blipFill>
                  <pic:spPr>
                    <a:xfrm>
                      <a:off x="0" y="0"/>
                      <a:ext cx="5753098" cy="20955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6.23. Att.</w:t>
      </w:r>
    </w:p>
    <w:p w:rsidR="3F97E205" w:rsidP="3F97E205" w:rsidRDefault="3F97E205" w14:paraId="0DDAD844" w14:textId="7369DBE7">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p>
    <w:p w:rsidR="3F97E205" w:rsidP="3F97E205" w:rsidRDefault="3F97E205" w14:paraId="3207346A" w14:textId="26C60A35">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Logā pasūtījumi administrators redzēs bloku ar datiem par pasūtījumu un varēs mainīt pasūtījuma statusu. (sk. 6.24. att.)</w:t>
      </w:r>
    </w:p>
    <w:p w:rsidR="3F97E205" w:rsidP="3F97E205" w:rsidRDefault="3F97E205" w14:paraId="6C44C436" w14:textId="05DA3096">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059CC282" wp14:anchorId="125F058F">
            <wp:extent cx="5753098" cy="2895600"/>
            <wp:effectExtent l="0" t="0" r="0" b="0"/>
            <wp:docPr id="1184930040" name="" title=""/>
            <wp:cNvGraphicFramePr>
              <a:graphicFrameLocks noChangeAspect="1"/>
            </wp:cNvGraphicFramePr>
            <a:graphic>
              <a:graphicData uri="http://schemas.openxmlformats.org/drawingml/2006/picture">
                <pic:pic>
                  <pic:nvPicPr>
                    <pic:cNvPr id="0" name=""/>
                    <pic:cNvPicPr/>
                  </pic:nvPicPr>
                  <pic:blipFill>
                    <a:blip r:embed="Racddcf667c824480">
                      <a:extLst>
                        <a:ext xmlns:a="http://schemas.openxmlformats.org/drawingml/2006/main" uri="{28A0092B-C50C-407E-A947-70E740481C1C}">
                          <a14:useLocalDpi val="0"/>
                        </a:ext>
                      </a:extLst>
                    </a:blip>
                    <a:stretch>
                      <a:fillRect/>
                    </a:stretch>
                  </pic:blipFill>
                  <pic:spPr>
                    <a:xfrm>
                      <a:off x="0" y="0"/>
                      <a:ext cx="5753098" cy="289560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6.24. att.</w:t>
      </w:r>
    </w:p>
    <w:p w:rsidR="3F97E205" w:rsidP="3F97E205" w:rsidRDefault="3F97E205" w14:paraId="3D6B6067" w14:textId="71AD7E1A">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p>
    <w:p w:rsidR="3F97E205" w:rsidP="3F97E205" w:rsidRDefault="3F97E205" w14:paraId="3B51A976" w14:textId="064FB778">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Logā vēstules administrators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saņēm</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vēstules no lietotājiem, kuros ir dati par lietotāju un uz teksts no lietotāja un poga dzēst. (sk. 6.25. att.)</w:t>
      </w:r>
    </w:p>
    <w:p w:rsidR="3F97E205" w:rsidP="3F97E205" w:rsidRDefault="3F97E205" w14:paraId="1D66FB61" w14:textId="35C34B44">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627E33D9" wp14:anchorId="5CDC49C1">
            <wp:extent cx="5753098" cy="2876550"/>
            <wp:effectExtent l="0" t="0" r="0" b="0"/>
            <wp:docPr id="1700708470" name="" title=""/>
            <wp:cNvGraphicFramePr>
              <a:graphicFrameLocks noChangeAspect="1"/>
            </wp:cNvGraphicFramePr>
            <a:graphic>
              <a:graphicData uri="http://schemas.openxmlformats.org/drawingml/2006/picture">
                <pic:pic>
                  <pic:nvPicPr>
                    <pic:cNvPr id="0" name=""/>
                    <pic:cNvPicPr/>
                  </pic:nvPicPr>
                  <pic:blipFill>
                    <a:blip r:embed="R185d02dd43b342d1">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6.25. att.</w:t>
      </w:r>
    </w:p>
    <w:p w:rsidR="3F97E205" w:rsidP="3F97E205" w:rsidRDefault="3F97E205" w14:paraId="40923B97" w14:textId="5F29D6CE">
      <w:pPr>
        <w:spacing w:after="160" w:line="360" w:lineRule="auto"/>
        <w:jc w:val="lef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19093373" w14:textId="0353B06B">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2.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Blokā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kontentu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atrodās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panelis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trīs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(sk. 6.29. att.):</w:t>
      </w:r>
    </w:p>
    <w:p w:rsidR="3F97E205" w:rsidP="3F97E205" w:rsidRDefault="3F97E205" w14:paraId="07A23E17" w14:textId="5754E133">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Produkti</w:t>
      </w:r>
    </w:p>
    <w:p w:rsidR="3F97E205" w:rsidP="3F97E205" w:rsidRDefault="3F97E205" w14:paraId="1D08C8BE" w14:textId="5F33F586">
      <w:pPr>
        <w:pStyle w:val="ListParagraph"/>
        <w:numPr>
          <w:ilvl w:val="1"/>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Kad</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administrators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uzklikškina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viņš</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tiek</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pārnests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produktiem</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administrators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var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pievienot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jaunus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ievadot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nosaukumu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cenu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pievienojot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pibdi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aprakstu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Pēc</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aizpildīšanas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spiež</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pievienot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preci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dabuj</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īsziņu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veiksmīgi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pievienoja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sadaļā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pievienotie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pievienojas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jauna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prece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Sadaļā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administrators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var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dzēst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produktus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vai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rediģēt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tos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atsevišķā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(sk. 6.26. att.).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Redigēšanai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paredzēti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atsevšķi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Nosaukums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Cena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Apraksts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bilde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tie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paredzēti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preces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redigēšanai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Mainīt</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glabā</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visas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izmaiņas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un</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atpakaļ</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atgriež</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administratora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atpakaļ</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57E50C5F" w14:textId="0A51D93E">
      <w:pPr>
        <w:spacing w:after="160" w:line="259" w:lineRule="auto"/>
        <w:ind w:left="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64754446" wp14:anchorId="1A93DC99">
            <wp:extent cx="5753098" cy="2876550"/>
            <wp:effectExtent l="0" t="0" r="0" b="0"/>
            <wp:docPr id="143221353" name="" title=""/>
            <wp:cNvGraphicFramePr>
              <a:graphicFrameLocks noChangeAspect="1"/>
            </wp:cNvGraphicFramePr>
            <a:graphic>
              <a:graphicData uri="http://schemas.openxmlformats.org/drawingml/2006/picture">
                <pic:pic>
                  <pic:nvPicPr>
                    <pic:cNvPr id="0" name=""/>
                    <pic:cNvPicPr/>
                  </pic:nvPicPr>
                  <pic:blipFill>
                    <a:blip r:embed="Rb7f4ef5739ed4407">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6.26. att.</w:t>
      </w:r>
    </w:p>
    <w:p w:rsidR="3F97E205" w:rsidP="3F97E205" w:rsidRDefault="3F97E205" w14:paraId="0E41098E" w14:textId="12428366">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paradīti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registrētie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Poga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delete</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dzēš</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lietotāja</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profilu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sk</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6.27. </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att</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24945CFC" w14:textId="0D7CC477">
      <w:pPr>
        <w:spacing w:after="160" w:line="259" w:lineRule="auto"/>
        <w:ind w:left="0"/>
        <w:jc w:val="righ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pPr>
      <w:r>
        <w:drawing>
          <wp:inline wp14:editId="3B45B01D" wp14:anchorId="3BADC14C">
            <wp:extent cx="5753098" cy="2867025"/>
            <wp:effectExtent l="0" t="0" r="0" b="0"/>
            <wp:docPr id="1036727412" name="" title=""/>
            <wp:cNvGraphicFramePr>
              <a:graphicFrameLocks noChangeAspect="1"/>
            </wp:cNvGraphicFramePr>
            <a:graphic>
              <a:graphicData uri="http://schemas.openxmlformats.org/drawingml/2006/picture">
                <pic:pic>
                  <pic:nvPicPr>
                    <pic:cNvPr id="0" name=""/>
                    <pic:cNvPicPr/>
                  </pic:nvPicPr>
                  <pic:blipFill>
                    <a:blip r:embed="R351bdd1d0a8f41ae">
                      <a:extLst>
                        <a:ext xmlns:a="http://schemas.openxmlformats.org/drawingml/2006/main" uri="{28A0092B-C50C-407E-A947-70E740481C1C}">
                          <a14:useLocalDpi val="0"/>
                        </a:ext>
                      </a:extLst>
                    </a:blip>
                    <a:stretch>
                      <a:fillRect/>
                    </a:stretch>
                  </pic:blipFill>
                  <pic:spPr>
                    <a:xfrm>
                      <a:off x="0" y="0"/>
                      <a:ext cx="5753098" cy="2867025"/>
                    </a:xfrm>
                    <a:prstGeom prst="rect">
                      <a:avLst/>
                    </a:prstGeom>
                  </pic:spPr>
                </pic:pic>
              </a:graphicData>
            </a:graphic>
          </wp:inline>
        </w:drawing>
      </w: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lv-LV"/>
        </w:rPr>
        <w:t>6.27. att.</w:t>
      </w:r>
    </w:p>
    <w:p w:rsidR="3F97E205" w:rsidP="3F97E205" w:rsidRDefault="3F97E205" w14:paraId="73A3358A" w14:textId="6CD8BF7F">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Administratori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pārnes</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uz</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logu</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kur</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redzami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w:t>
      </w:r>
      <w:proofErr w:type="spellStart"/>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administratori</w:t>
      </w:r>
      <w:proofErr w:type="spellEnd"/>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sk</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 xml:space="preserve">. 6.28. </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att</w:t>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w:t>
      </w:r>
    </w:p>
    <w:p w:rsidR="3F97E205" w:rsidP="3F97E205" w:rsidRDefault="3F97E205" w14:paraId="69DB38A0" w14:textId="28012112">
      <w:pPr>
        <w:spacing w:after="160" w:line="259" w:lineRule="auto"/>
        <w:ind w:left="0"/>
        <w:jc w:val="righ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062AC62D" wp14:anchorId="29D1DF94">
            <wp:extent cx="5753098" cy="2876550"/>
            <wp:effectExtent l="0" t="0" r="0" b="0"/>
            <wp:docPr id="1999925898" name="" title=""/>
            <wp:cNvGraphicFramePr>
              <a:graphicFrameLocks noChangeAspect="1"/>
            </wp:cNvGraphicFramePr>
            <a:graphic>
              <a:graphicData uri="http://schemas.openxmlformats.org/drawingml/2006/picture">
                <pic:pic>
                  <pic:nvPicPr>
                    <pic:cNvPr id="0" name=""/>
                    <pic:cNvPicPr/>
                  </pic:nvPicPr>
                  <pic:blipFill>
                    <a:blip r:embed="R763fb0a9d81746f0">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6.28. att.</w:t>
      </w:r>
    </w:p>
    <w:p w:rsidR="3F97E205" w:rsidP="3F97E205" w:rsidRDefault="3F97E205" w14:paraId="0702A768" w14:textId="4D6B9471">
      <w:pPr>
        <w:spacing w:before="0" w:beforeAutospacing="off" w:after="160" w:afterAutospacing="off" w:line="259" w:lineRule="auto"/>
        <w:ind w:left="0" w:right="0"/>
        <w:jc w:val="righ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2E7DED1D" wp14:anchorId="3399A363">
            <wp:extent cx="5753098" cy="2876550"/>
            <wp:effectExtent l="0" t="0" r="0" b="0"/>
            <wp:docPr id="493443181" name="" title=""/>
            <wp:cNvGraphicFramePr>
              <a:graphicFrameLocks noChangeAspect="1"/>
            </wp:cNvGraphicFramePr>
            <a:graphic>
              <a:graphicData uri="http://schemas.openxmlformats.org/drawingml/2006/picture">
                <pic:pic>
                  <pic:nvPicPr>
                    <pic:cNvPr id="0" name=""/>
                    <pic:cNvPicPr/>
                  </pic:nvPicPr>
                  <pic:blipFill>
                    <a:blip r:embed="R92cf133b5cb549a0">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6.29.  att.</w:t>
      </w:r>
    </w:p>
    <w:p w:rsidR="3F97E205" w:rsidP="3F97E205" w:rsidRDefault="3F97E205" w14:paraId="7F5CE2B5" w14:textId="5BA3CF33">
      <w:pPr>
        <w:spacing w:before="0" w:beforeAutospacing="off" w:after="160" w:afterAutospacing="off" w:line="259" w:lineRule="auto"/>
        <w:ind w:left="0" w:right="0"/>
        <w:jc w:val="right"/>
        <w:rPr>
          <w:rFonts w:ascii="Calibri" w:hAnsi="Calibri" w:eastAsia="Calibri" w:cs="Calibri"/>
          <w:b w:val="0"/>
          <w:bCs w:val="0"/>
          <w:i w:val="0"/>
          <w:iCs w:val="0"/>
          <w:caps w:val="0"/>
          <w:smallCaps w:val="0"/>
          <w:noProof w:val="0"/>
          <w:color w:val="000000" w:themeColor="text1" w:themeTint="FF" w:themeShade="FF"/>
          <w:sz w:val="22"/>
          <w:szCs w:val="22"/>
          <w:lang w:val="lv-LV"/>
        </w:rPr>
      </w:pPr>
    </w:p>
    <w:p w:rsidR="3F97E205" w:rsidP="3F97E205" w:rsidRDefault="3F97E205" w14:paraId="54E77DD3" w14:textId="7F672420">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administrātors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uzklikškina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uz</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paradīsies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logs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ar</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pogu</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iziet</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ja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administrators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nospiež</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to</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viņs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izies</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no</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xml:space="preserve"> </w:t>
      </w:r>
      <w:proofErr w:type="spellStart"/>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profila</w:t>
      </w:r>
      <w:proofErr w:type="spellEnd"/>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 (sk. 6.30. att.)</w:t>
      </w:r>
    </w:p>
    <w:p w:rsidR="3F97E205" w:rsidP="3F97E205" w:rsidRDefault="3F97E205" w14:paraId="463D0D42" w14:textId="2A58CF9C">
      <w:pPr>
        <w:spacing w:before="0" w:beforeAutospacing="off" w:after="160" w:afterAutospacing="off" w:line="259" w:lineRule="auto"/>
        <w:ind w:left="0" w:right="0"/>
        <w:jc w:val="right"/>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2F604601" wp14:anchorId="1744837C">
            <wp:extent cx="5753098" cy="1704975"/>
            <wp:effectExtent l="0" t="0" r="0" b="0"/>
            <wp:docPr id="2023121656" name="" title=""/>
            <wp:cNvGraphicFramePr>
              <a:graphicFrameLocks noChangeAspect="1"/>
            </wp:cNvGraphicFramePr>
            <a:graphic>
              <a:graphicData uri="http://schemas.openxmlformats.org/drawingml/2006/picture">
                <pic:pic>
                  <pic:nvPicPr>
                    <pic:cNvPr id="0" name=""/>
                    <pic:cNvPicPr/>
                  </pic:nvPicPr>
                  <pic:blipFill>
                    <a:blip r:embed="R5130ec1f0fc24752">
                      <a:extLst>
                        <a:ext xmlns:a="http://schemas.openxmlformats.org/drawingml/2006/main" uri="{28A0092B-C50C-407E-A947-70E740481C1C}">
                          <a14:useLocalDpi val="0"/>
                        </a:ext>
                      </a:extLst>
                    </a:blip>
                    <a:stretch>
                      <a:fillRect/>
                    </a:stretch>
                  </pic:blipFill>
                  <pic:spPr>
                    <a:xfrm>
                      <a:off x="0" y="0"/>
                      <a:ext cx="5753098" cy="1704975"/>
                    </a:xfrm>
                    <a:prstGeom prst="rect">
                      <a:avLst/>
                    </a:prstGeom>
                  </pic:spPr>
                </pic:pic>
              </a:graphicData>
            </a:graphic>
          </wp:inline>
        </w:drawing>
      </w: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6.30.  att.</w:t>
      </w:r>
    </w:p>
    <w:p w:rsidR="3F97E205" w:rsidP="3F97E205" w:rsidRDefault="3F97E205" w14:paraId="0C76F1B5" w14:textId="3266325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lv-LV"/>
        </w:rPr>
      </w:pPr>
      <w:r>
        <w:br w:type="page"/>
      </w:r>
    </w:p>
    <w:p w:rsidR="3F97E205" w:rsidP="3F97E205" w:rsidRDefault="3F97E205" w14:paraId="1A2880CC" w14:textId="4EC1F301">
      <w:pPr>
        <w:pStyle w:val="Heading1"/>
        <w:numPr>
          <w:numId w:val="0"/>
        </w:numPr>
        <w:spacing w:before="240" w:after="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lv-LV"/>
        </w:rPr>
      </w:pPr>
      <w:bookmarkStart w:name="_Toc1153537926" w:id="312659918"/>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5. </w:t>
      </w:r>
      <w:proofErr w:type="spellStart"/>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Testa</w:t>
      </w:r>
      <w:proofErr w:type="spellEnd"/>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proofErr w:type="spellStart"/>
      <w:r w:rsidRPr="3F97E205" w:rsidR="3F97E2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piemērs</w:t>
      </w:r>
      <w:proofErr w:type="spellEnd"/>
      <w:bookmarkEnd w:id="312659918"/>
    </w:p>
    <w:p w:rsidR="3F97E205" w:rsidP="3F97E205" w:rsidRDefault="3F97E205" w14:paraId="60A75634" w14:textId="7315DE09">
      <w:pPr>
        <w:spacing w:before="0" w:beforeAutospacing="off" w:after="160" w:afterAutospacing="off" w:line="259" w:lineRule="auto"/>
        <w:ind w:left="0" w:right="0" w:hanging="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1. Autorizētais lietotājs pievieno grozā produktus izveloties dažādu preces daudzumu.</w:t>
      </w:r>
    </w:p>
    <w:p w:rsidR="3F97E205" w:rsidP="3F97E205" w:rsidRDefault="3F97E205" w14:paraId="1838922B" w14:textId="0D4BA2E2">
      <w:pPr>
        <w:spacing w:before="0" w:beforeAutospacing="off" w:after="160" w:afterAutospacing="off" w:line="259" w:lineRule="auto"/>
        <w:ind w:left="0" w:right="0" w:hanging="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0E911B95" wp14:anchorId="65D69868">
            <wp:extent cx="5753098" cy="2876550"/>
            <wp:effectExtent l="0" t="0" r="0" b="0"/>
            <wp:docPr id="435871228" name="" title=""/>
            <wp:cNvGraphicFramePr>
              <a:graphicFrameLocks noChangeAspect="1"/>
            </wp:cNvGraphicFramePr>
            <a:graphic>
              <a:graphicData uri="http://schemas.openxmlformats.org/drawingml/2006/picture">
                <pic:pic>
                  <pic:nvPicPr>
                    <pic:cNvPr id="0" name=""/>
                    <pic:cNvPicPr/>
                  </pic:nvPicPr>
                  <pic:blipFill>
                    <a:blip r:embed="R96e038e825c24358">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p>
    <w:p w:rsidR="3F97E205" w:rsidP="3F97E205" w:rsidRDefault="3F97E205" w14:paraId="10784D0B" w14:textId="243C6DD7">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2. Lietotājs pārbauda datus un nospiež apmaksāt.</w:t>
      </w:r>
    </w:p>
    <w:p w:rsidR="3F97E205" w:rsidP="3F97E205" w:rsidRDefault="3F97E205" w14:paraId="580F8250" w14:textId="60E98D00">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52966ECB" wp14:anchorId="0DC9C4AA">
            <wp:extent cx="4572000" cy="2286000"/>
            <wp:effectExtent l="0" t="0" r="0" b="0"/>
            <wp:docPr id="1855916026" name="" title=""/>
            <wp:cNvGraphicFramePr>
              <a:graphicFrameLocks noChangeAspect="1"/>
            </wp:cNvGraphicFramePr>
            <a:graphic>
              <a:graphicData uri="http://schemas.openxmlformats.org/drawingml/2006/picture">
                <pic:pic>
                  <pic:nvPicPr>
                    <pic:cNvPr id="0" name=""/>
                    <pic:cNvPicPr/>
                  </pic:nvPicPr>
                  <pic:blipFill>
                    <a:blip r:embed="Re204c8a953654300">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F97E205" w:rsidP="3F97E205" w:rsidRDefault="3F97E205" w14:paraId="262FF458" w14:textId="56895507">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3.  Lietotājs aizpilda lodziņas un izveido pasūtījumu.</w:t>
      </w:r>
    </w:p>
    <w:p w:rsidR="3F97E205" w:rsidP="3F97E205" w:rsidRDefault="3F97E205" w14:paraId="3C6891B9" w14:textId="26C9CFEB">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66D7ACC3" wp14:anchorId="652C2618">
            <wp:extent cx="4572000" cy="2305050"/>
            <wp:effectExtent l="0" t="0" r="0" b="0"/>
            <wp:docPr id="322184786" name="" title=""/>
            <wp:cNvGraphicFramePr>
              <a:graphicFrameLocks noChangeAspect="1"/>
            </wp:cNvGraphicFramePr>
            <a:graphic>
              <a:graphicData uri="http://schemas.openxmlformats.org/drawingml/2006/picture">
                <pic:pic>
                  <pic:nvPicPr>
                    <pic:cNvPr id="0" name=""/>
                    <pic:cNvPicPr/>
                  </pic:nvPicPr>
                  <pic:blipFill>
                    <a:blip r:embed="R3e8e86398f7e47f0">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F97E205" w:rsidP="3F97E205" w:rsidRDefault="3F97E205" w14:paraId="05B3872C" w14:textId="4B70FC9C">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rsidRPr="3F97E205" w:rsidR="3F97E205">
        <w:rPr>
          <w:rFonts w:ascii="Calibri" w:hAnsi="Calibri" w:eastAsia="Calibri" w:cs="Calibri"/>
          <w:b w:val="0"/>
          <w:bCs w:val="0"/>
          <w:i w:val="0"/>
          <w:iCs w:val="0"/>
          <w:caps w:val="0"/>
          <w:smallCaps w:val="0"/>
          <w:noProof w:val="0"/>
          <w:color w:val="000000" w:themeColor="text1" w:themeTint="FF" w:themeShade="FF"/>
          <w:sz w:val="22"/>
          <w:szCs w:val="22"/>
          <w:lang w:val="ru-RU"/>
        </w:rPr>
        <w:t>4. Kad pasūtījums tiek izvedots logā pasūtījumi tiek pievienots pasūtījums ar iepriekš ievadītiem datiem.</w:t>
      </w:r>
    </w:p>
    <w:p w:rsidR="3F97E205" w:rsidP="3F97E205" w:rsidRDefault="3F97E205" w14:paraId="583F131F" w14:textId="76992BE2">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lv-LV"/>
        </w:rPr>
      </w:pPr>
      <w:r>
        <w:drawing>
          <wp:inline wp14:editId="0F69F1DB" wp14:anchorId="7EEA1ACC">
            <wp:extent cx="5753098" cy="2914650"/>
            <wp:effectExtent l="0" t="0" r="0" b="0"/>
            <wp:docPr id="2017805199" name="" title=""/>
            <wp:cNvGraphicFramePr>
              <a:graphicFrameLocks noChangeAspect="1"/>
            </wp:cNvGraphicFramePr>
            <a:graphic>
              <a:graphicData uri="http://schemas.openxmlformats.org/drawingml/2006/picture">
                <pic:pic>
                  <pic:nvPicPr>
                    <pic:cNvPr id="0" name=""/>
                    <pic:cNvPicPr/>
                  </pic:nvPicPr>
                  <pic:blipFill>
                    <a:blip r:embed="R4daaff5e00354506">
                      <a:extLst>
                        <a:ext xmlns:a="http://schemas.openxmlformats.org/drawingml/2006/main" uri="{28A0092B-C50C-407E-A947-70E740481C1C}">
                          <a14:useLocalDpi val="0"/>
                        </a:ext>
                      </a:extLst>
                    </a:blip>
                    <a:stretch>
                      <a:fillRect/>
                    </a:stretch>
                  </pic:blipFill>
                  <pic:spPr>
                    <a:xfrm>
                      <a:off x="0" y="0"/>
                      <a:ext cx="5753098" cy="2914650"/>
                    </a:xfrm>
                    <a:prstGeom prst="rect">
                      <a:avLst/>
                    </a:prstGeom>
                  </pic:spPr>
                </pic:pic>
              </a:graphicData>
            </a:graphic>
          </wp:inline>
        </w:drawing>
      </w:r>
    </w:p>
    <w:p w:rsidR="3F97E205" w:rsidP="3F97E205" w:rsidRDefault="3F97E205" w14:paraId="1FDFFE19" w14:textId="18556FAA">
      <w:pPr>
        <w:pStyle w:val="Normal"/>
        <w:rPr>
          <w:rFonts w:cs="Times New Roman"/>
        </w:rPr>
      </w:pPr>
    </w:p>
    <w:p w:rsidRPr="008A7681" w:rsidR="00173A5D" w:rsidRDefault="00173A5D" w14:paraId="16AE823D" w14:textId="6352FDE6">
      <w:pPr>
        <w:spacing w:line="240" w:lineRule="auto"/>
        <w:jc w:val="left"/>
        <w:rPr>
          <w:rFonts w:cs="Times New Roman"/>
        </w:rPr>
      </w:pPr>
    </w:p>
    <w:p w:rsidRPr="008A7681" w:rsidR="007E2827" w:rsidRDefault="007E2827" w14:paraId="44C2CF9D" w14:textId="77777777">
      <w:pPr>
        <w:spacing w:line="240" w:lineRule="auto"/>
        <w:jc w:val="left"/>
        <w:rPr>
          <w:rFonts w:cs="Times New Roman"/>
          <w:b/>
          <w:bCs/>
          <w:caps/>
          <w:sz w:val="28"/>
          <w:szCs w:val="28"/>
        </w:rPr>
      </w:pPr>
      <w:r w:rsidRPr="008A7681">
        <w:rPr>
          <w:rFonts w:cs="Times New Roman"/>
        </w:rPr>
        <w:br w:type="page"/>
      </w:r>
    </w:p>
    <w:p w:rsidRPr="008A7681" w:rsidR="00733B33" w:rsidP="00173A5D" w:rsidRDefault="00733B33" w14:paraId="4E1C52E8" w14:textId="55CA1635">
      <w:pPr>
        <w:pStyle w:val="Heading1"/>
        <w:numPr>
          <w:numId w:val="0"/>
        </w:numPr>
        <w:ind w:left="432"/>
        <w:rPr>
          <w:rFonts w:cs="Times New Roman"/>
        </w:rPr>
      </w:pPr>
      <w:bookmarkStart w:name="_Toc1014430676" w:id="1707249302"/>
      <w:r w:rsidRPr="3F97E205" w:rsidR="3F97E205">
        <w:rPr>
          <w:rFonts w:cs="Times New Roman"/>
        </w:rPr>
        <w:t>Nobeigums</w:t>
      </w:r>
      <w:bookmarkEnd w:id="1707249302"/>
    </w:p>
    <w:p w:rsidR="3F97E205" w:rsidP="3F97E205" w:rsidRDefault="3F97E205" w14:paraId="72E190FC" w14:textId="0A178775">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Kvalifikācijas darba beigās tika izveidota interneta veikala automatizētā uzskaites sistēma. Sistēma nodrošina datu ievadīšanu, izvadīšanu, atlasīšanu, kā arī preču iegādi. Sistēma paredzēta, lai tās lietotājam atvieglotu ikdienu ar elektrotehnikas iegādi. Šobrīd interneta veikals ir strādājošā stadijā, taču to vēl ir nepieciešams papildināt un uzlabot.</w:t>
      </w:r>
    </w:p>
    <w:p w:rsidR="3F97E205" w:rsidP="3F97E205" w:rsidRDefault="3F97E205" w14:paraId="60D6789B" w14:textId="16D28726">
      <w:pPr>
        <w:pStyle w:val="Normal"/>
        <w:spacing w:after="0" w:line="360" w:lineRule="auto"/>
        <w:ind w:firstLine="709"/>
        <w:jc w:val="both"/>
        <w:rPr>
          <w:rFonts w:cs="Times New Roman"/>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Darba gaitā </w:t>
      </w:r>
      <w:r w:rsidRPr="3F97E205" w:rsidR="3F97E205">
        <w:rPr>
          <w:rFonts w:cs="Times New Roman"/>
        </w:rPr>
        <w:t>tiek uzzināts daudz jauna un iegūta nenovērtējama pieredze sistēmu izstrādāšanā. Doto sistēmu nav plānots izmantot vai attīstīt jebkādā veidā un no paša sākuma tā tika plānota, kā mācību projekts.</w:t>
      </w:r>
    </w:p>
    <w:p w:rsidR="3F97E205" w:rsidP="3F97E205" w:rsidRDefault="3F97E205" w14:paraId="60FDDC70" w14:textId="040CD9A8">
      <w:pPr>
        <w:pStyle w:val="Normal"/>
        <w:spacing w:after="0" w:line="360" w:lineRule="auto"/>
        <w:ind w:firstLine="709"/>
        <w:jc w:val="both"/>
        <w:rPr>
          <w:rFonts w:cs="Times New Roman"/>
        </w:rPr>
      </w:pPr>
      <w:r w:rsidRPr="3F97E205" w:rsidR="3F97E205">
        <w:rPr>
          <w:rFonts w:cs="Times New Roman"/>
        </w:rPr>
        <w:t xml:space="preserve">Tiek secināts, ka izstrādes laikā es uzzināju daudz ko jaunu, pamēģināju dažādas tehnoloģijas, uzzināju kā strādā datubāzes, kas man var noderēt nākotnē un palīdzēt ar dažādām </w:t>
      </w:r>
      <w:r w:rsidRPr="3F97E205" w:rsidR="3F97E205">
        <w:rPr>
          <w:rFonts w:cs="Times New Roman"/>
        </w:rPr>
        <w:t>problēmām</w:t>
      </w:r>
      <w:r w:rsidRPr="3F97E205" w:rsidR="3F97E205">
        <w:rPr>
          <w:rFonts w:cs="Times New Roman"/>
        </w:rPr>
        <w:t xml:space="preserve"> kuri var rasties.</w:t>
      </w:r>
    </w:p>
    <w:p w:rsidR="3F97E205" w:rsidP="3F97E205" w:rsidRDefault="3F97E205" w14:paraId="62E5F21F" w14:textId="7FA665A9">
      <w:pPr>
        <w:spacing w:after="0" w:line="360"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3F97E205" w:rsidP="3F97E205" w:rsidRDefault="3F97E205" w14:paraId="1CE2B2F9" w14:textId="3F5BCF71">
      <w:pPr>
        <w:pStyle w:val="Normal"/>
        <w:rPr>
          <w:rFonts w:cs="Times New Roman"/>
        </w:rPr>
      </w:pPr>
    </w:p>
    <w:p w:rsidRPr="008A7681" w:rsidR="00D5618A" w:rsidRDefault="00D5618A" w14:paraId="0DBB7A7A" w14:textId="77777777">
      <w:pPr>
        <w:spacing w:line="240" w:lineRule="auto"/>
        <w:jc w:val="left"/>
        <w:rPr>
          <w:rFonts w:cs="Times New Roman"/>
          <w:b/>
          <w:bCs/>
          <w:caps/>
          <w:sz w:val="28"/>
          <w:szCs w:val="28"/>
        </w:rPr>
      </w:pPr>
      <w:r w:rsidRPr="008A7681">
        <w:rPr>
          <w:rFonts w:cs="Times New Roman"/>
        </w:rPr>
        <w:br w:type="page"/>
      </w:r>
    </w:p>
    <w:p w:rsidRPr="008A7681" w:rsidR="00733B33" w:rsidP="007A59BD" w:rsidRDefault="00733B33" w14:paraId="611F1E42" w14:textId="7DC51B76">
      <w:pPr>
        <w:pStyle w:val="Heading1"/>
        <w:numPr>
          <w:numId w:val="0"/>
        </w:numPr>
        <w:ind w:left="432"/>
        <w:rPr>
          <w:rFonts w:cs="Times New Roman"/>
        </w:rPr>
      </w:pPr>
      <w:bookmarkStart w:name="_Toc2067139909" w:id="1915492825"/>
      <w:r w:rsidRPr="3F97E205" w:rsidR="3F97E205">
        <w:rPr>
          <w:rFonts w:cs="Times New Roman"/>
        </w:rPr>
        <w:t>Informācijas avoti</w:t>
      </w:r>
      <w:bookmarkEnd w:id="1915492825"/>
    </w:p>
    <w:p w:rsidRPr="00BC404E" w:rsidR="0054502D" w:rsidP="00BC404E" w:rsidRDefault="0054502D" w14:paraId="7AA9E42A" w14:textId="106550FD">
      <w:pPr>
        <w:pStyle w:val="ListParagraph"/>
        <w:numPr>
          <w:ilvl w:val="0"/>
          <w:numId w:val="30"/>
        </w:numPr>
        <w:suppressAutoHyphens/>
        <w:autoSpaceDN w:val="0"/>
        <w:spacing w:after="160"/>
        <w:ind w:left="714" w:hanging="357"/>
        <w:textAlignment w:val="baseline"/>
        <w:rPr>
          <w:rFonts w:cs="Times New Roman"/>
        </w:rPr>
      </w:pPr>
      <w:r w:rsidRPr="3F97E205" w:rsidR="3F97E205">
        <w:rPr>
          <w:rFonts w:cs="Times New Roman"/>
        </w:rPr>
        <w:t xml:space="preserve">Saite uz </w:t>
      </w:r>
      <w:r w:rsidRPr="3F97E205" w:rsidR="3F97E205">
        <w:rPr>
          <w:rFonts w:cs="Times New Roman"/>
        </w:rPr>
        <w:t>GitHub</w:t>
      </w:r>
      <w:r w:rsidRPr="3F97E205" w:rsidR="3F97E205">
        <w:rPr>
          <w:rFonts w:cs="Times New Roman"/>
        </w:rPr>
        <w:t xml:space="preserve"> ar programmas kodu – </w:t>
      </w:r>
      <w:hyperlink r:id="R755f842642464970">
        <w:r w:rsidRPr="3F97E205" w:rsidR="3F97E205">
          <w:rPr>
            <w:rStyle w:val="Hyperlink"/>
            <w:rFonts w:cs="Times New Roman"/>
          </w:rPr>
          <w:t>https://github.com/NikitaDuma/NikitaDuma.github.io</w:t>
        </w:r>
      </w:hyperlink>
      <w:r w:rsidRPr="3F97E205" w:rsidR="3F97E205">
        <w:rPr>
          <w:rFonts w:cs="Times New Roman"/>
        </w:rPr>
        <w:t xml:space="preserve">   (</w:t>
      </w:r>
      <w:r w:rsidRPr="3F97E205" w:rsidR="3F97E205">
        <w:rPr>
          <w:rFonts w:cs="Times New Roman"/>
        </w:rPr>
        <w:t>Resurs</w:t>
      </w:r>
      <w:r w:rsidRPr="3F97E205" w:rsidR="3F97E205">
        <w:rPr>
          <w:rFonts w:cs="Times New Roman"/>
        </w:rPr>
        <w:t xml:space="preserve"> apskatīts 10.06.2022.).</w:t>
      </w:r>
    </w:p>
    <w:p w:rsidRPr="00BC404E" w:rsidR="00987C73" w:rsidP="00BC404E" w:rsidRDefault="005840BF" w14:paraId="132D10C2" w14:textId="3DF4FB56">
      <w:pPr>
        <w:pStyle w:val="ListParagraph"/>
        <w:numPr>
          <w:ilvl w:val="0"/>
          <w:numId w:val="30"/>
        </w:numPr>
        <w:suppressAutoHyphens/>
        <w:autoSpaceDN w:val="0"/>
        <w:spacing w:after="160"/>
        <w:ind w:left="714" w:hanging="357"/>
        <w:textAlignment w:val="baseline"/>
        <w:rPr>
          <w:rFonts w:cs="Times New Roman"/>
        </w:rPr>
      </w:pPr>
      <w:r w:rsidRPr="3F97E205" w:rsidR="3F97E205">
        <w:rPr>
          <w:rFonts w:cs="Times New Roman"/>
        </w:rPr>
        <w:t xml:space="preserve">JavaScript  – </w:t>
      </w:r>
      <w:hyperlink r:id="Rae6f8d03a3e54de3">
        <w:r w:rsidRPr="3F97E205" w:rsidR="3F97E205">
          <w:rPr>
            <w:rStyle w:val="Hyperlink"/>
            <w:rFonts w:cs="Times New Roman"/>
          </w:rPr>
          <w:t>https://www.w3schools.com/js</w:t>
        </w:r>
      </w:hyperlink>
      <w:r w:rsidRPr="3F97E205" w:rsidR="3F97E205">
        <w:rPr>
          <w:rFonts w:cs="Times New Roman"/>
        </w:rPr>
        <w:t xml:space="preserve"> (</w:t>
      </w:r>
      <w:proofErr w:type="spellStart"/>
      <w:r w:rsidRPr="3F97E205" w:rsidR="3F97E205">
        <w:rPr>
          <w:rFonts w:cs="Times New Roman"/>
        </w:rPr>
        <w:t>Resurs</w:t>
      </w:r>
      <w:proofErr w:type="spellEnd"/>
      <w:r w:rsidRPr="3F97E205" w:rsidR="3F97E205">
        <w:rPr>
          <w:rFonts w:cs="Times New Roman"/>
        </w:rPr>
        <w:t xml:space="preserve"> apskatīts 10.06.2022.).</w:t>
      </w:r>
    </w:p>
    <w:p w:rsidRPr="00BC404E" w:rsidR="00D80CFE" w:rsidP="00BC404E" w:rsidRDefault="00054832" w14:paraId="64084527" w14:textId="0358A77B">
      <w:pPr>
        <w:pStyle w:val="ListParagraph"/>
        <w:numPr>
          <w:ilvl w:val="0"/>
          <w:numId w:val="30"/>
        </w:numPr>
        <w:suppressAutoHyphens/>
        <w:autoSpaceDN w:val="0"/>
        <w:spacing w:after="160"/>
        <w:ind w:left="714" w:hanging="357"/>
        <w:textAlignment w:val="baseline"/>
        <w:rPr>
          <w:rStyle w:val="Hyperlink"/>
          <w:rFonts w:cs="Times New Roman"/>
          <w:color w:val="auto"/>
          <w:u w:val="none"/>
        </w:rPr>
      </w:pPr>
      <w:r w:rsidRPr="3F97E205" w:rsidR="3F97E205">
        <w:rPr>
          <w:rFonts w:cs="Times New Roman"/>
        </w:rPr>
        <w:t xml:space="preserve">CSS - </w:t>
      </w:r>
      <w:hyperlink r:id="R4501289098144297">
        <w:r w:rsidRPr="3F97E205" w:rsidR="3F97E205">
          <w:rPr>
            <w:rStyle w:val="Hyperlink"/>
            <w:rFonts w:cs="Times New Roman"/>
          </w:rPr>
          <w:t>https://www.w3schools.com/css/default.asp</w:t>
        </w:r>
      </w:hyperlink>
      <w:r w:rsidRPr="3F97E205" w:rsidR="3F97E205">
        <w:rPr>
          <w:rFonts w:cs="Times New Roman"/>
        </w:rPr>
        <w:t xml:space="preserve">  (Resurs apskatīts 10.06.2022.).</w:t>
      </w:r>
    </w:p>
    <w:p w:rsidR="3F97E205" w:rsidP="3F97E205" w:rsidRDefault="3F97E205" w14:paraId="4524A598" w14:textId="14B59DAC">
      <w:pPr>
        <w:pStyle w:val="ListParagraph"/>
        <w:numPr>
          <w:ilvl w:val="0"/>
          <w:numId w:val="30"/>
        </w:numPr>
        <w:spacing w:after="160"/>
        <w:ind w:left="714" w:hanging="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PHP dokumentācija - </w:t>
      </w:r>
      <w:hyperlink r:id="R33a1434fdfe0444e">
        <w:r w:rsidRPr="3F97E205" w:rsidR="3F97E205">
          <w:rPr>
            <w:rStyle w:val="Hyperlink"/>
            <w:rFonts w:ascii="Times New Roman" w:hAnsi="Times New Roman" w:eastAsia="Times New Roman" w:cs="Times New Roman"/>
            <w:b w:val="0"/>
            <w:bCs w:val="0"/>
            <w:i w:val="0"/>
            <w:iCs w:val="0"/>
            <w:caps w:val="0"/>
            <w:smallCaps w:val="0"/>
            <w:noProof w:val="0"/>
            <w:sz w:val="24"/>
            <w:szCs w:val="24"/>
            <w:lang w:val="lv-LV"/>
          </w:rPr>
          <w:t>https://www.php.net/docs.php</w:t>
        </w:r>
      </w:hyperlink>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 (Resurss apskatīts 10.06.2022).</w:t>
      </w:r>
    </w:p>
    <w:p w:rsidR="3F97E205" w:rsidP="3F97E205" w:rsidRDefault="3F97E205" w14:paraId="46970132" w14:textId="759562C3">
      <w:pPr>
        <w:pStyle w:val="ListParagraph"/>
        <w:numPr>
          <w:ilvl w:val="0"/>
          <w:numId w:val="30"/>
        </w:numPr>
        <w:spacing w:after="160"/>
        <w:ind w:left="714" w:hanging="3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Diagrammu izveides un apstrādes rīks - </w:t>
      </w:r>
      <w:hyperlink r:id="R8a8d297a731641b2">
        <w:r w:rsidRPr="3F97E205" w:rsidR="3F97E205">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https://www.draw.io</w:t>
        </w:r>
      </w:hyperlink>
      <w:r w:rsidRPr="3F97E205" w:rsidR="3F97E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(Resurss apskatīts 10.06.2022).</w:t>
      </w:r>
    </w:p>
    <w:p w:rsidR="3F97E205" w:rsidP="63D1F7DF" w:rsidRDefault="3F97E205" w14:paraId="52D8909C" w14:textId="566EF420">
      <w:pPr>
        <w:pStyle w:val="ListParagraph"/>
        <w:numPr>
          <w:ilvl w:val="0"/>
          <w:numId w:val="30"/>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63D1F7DF" w:rsidR="63D1F7DF">
        <w:rPr>
          <w:rFonts w:cs="Times New Roman"/>
        </w:rPr>
        <w:t xml:space="preserve">HTML - </w:t>
      </w:r>
      <w:hyperlink r:id="Rd83636be2f334d1a">
        <w:r w:rsidRPr="63D1F7DF" w:rsidR="63D1F7DF">
          <w:rPr>
            <w:rStyle w:val="Hyperlink"/>
            <w:rFonts w:cs="Times New Roman"/>
          </w:rPr>
          <w:t>http://htmlbook.ru/</w:t>
        </w:r>
      </w:hyperlink>
      <w:r w:rsidRPr="63D1F7DF" w:rsidR="63D1F7DF">
        <w:rPr>
          <w:rFonts w:cs="Times New Roman"/>
        </w:rPr>
        <w:t xml:space="preserve"> </w:t>
      </w:r>
      <w:r w:rsidRPr="63D1F7DF" w:rsidR="63D1F7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(Resurss apskatīts 10.06.2022).</w:t>
      </w:r>
    </w:p>
    <w:p w:rsidR="63D1F7DF" w:rsidP="63D1F7DF" w:rsidRDefault="63D1F7DF" w14:paraId="3CB19AD2" w14:textId="5DDC5A15">
      <w:pPr>
        <w:pStyle w:val="ListParagraph"/>
        <w:numPr>
          <w:ilvl w:val="0"/>
          <w:numId w:val="30"/>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63D1F7DF" w:rsidR="63D1F7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YouTube</w:t>
      </w:r>
      <w:r w:rsidRPr="63D1F7DF" w:rsidR="63D1F7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mācīšanas - </w:t>
      </w:r>
      <w:hyperlink r:id="R5d6af22e5c404d4c">
        <w:r w:rsidRPr="63D1F7DF" w:rsidR="63D1F7DF">
          <w:rPr>
            <w:rStyle w:val="Hyperlink"/>
            <w:rFonts w:ascii="Times New Roman" w:hAnsi="Times New Roman" w:eastAsia="Times New Roman" w:cs="Times New Roman"/>
            <w:b w:val="0"/>
            <w:bCs w:val="0"/>
            <w:i w:val="0"/>
            <w:iCs w:val="0"/>
            <w:caps w:val="0"/>
            <w:smallCaps w:val="0"/>
            <w:noProof w:val="0"/>
            <w:sz w:val="24"/>
            <w:szCs w:val="24"/>
            <w:lang w:val="lv-LV"/>
          </w:rPr>
          <w:t>https://www.youtube.com/watch?v=ChBnZXtvCxc</w:t>
        </w:r>
      </w:hyperlink>
      <w:r w:rsidRPr="63D1F7DF" w:rsidR="63D1F7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
    <w:sectPr w:rsidRPr="00D54CDB" w:rsidR="00F75BB7" w:rsidSect="00EA2912">
      <w:headerReference w:type="default" r:id="rId81"/>
      <w:footerReference w:type="default" r:id="rId82"/>
      <w:headerReference w:type="first" r:id="rId83"/>
      <w:footerReference w:type="first" r:id="rId84"/>
      <w:pgSz w:w="11907" w:h="16840" w:orient="portrait" w:code="9"/>
      <w:pgMar w:top="1134"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B49" w:rsidRDefault="00526B49" w14:paraId="6BB10507" w14:textId="77777777">
      <w:r>
        <w:separator/>
      </w:r>
    </w:p>
  </w:endnote>
  <w:endnote w:type="continuationSeparator" w:id="0">
    <w:p w:rsidR="00526B49" w:rsidRDefault="00526B49" w14:paraId="7E2440D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BA"/>
    <w:family w:val="swiss"/>
    <w:pitch w:val="variable"/>
    <w:sig w:usb0="E1002EFF" w:usb1="C000605B" w:usb2="00000029" w:usb3="00000000" w:csb0="000101FF" w:csb1="00000000"/>
  </w:font>
  <w:font w:name="Bitstream Cyberbit">
    <w:altName w:val="Times New Roman"/>
    <w:panose1 w:val="00000000000000000000"/>
    <w:charset w:val="00"/>
    <w:family w:val="roman"/>
    <w:notTrueType/>
    <w:pitch w:val="default"/>
  </w:font>
  <w:font w:name="Calibri Light">
    <w:panose1 w:val="020F0302020204030204"/>
    <w:charset w:val="BA"/>
    <w:family w:val="swiss"/>
    <w:pitch w:val="variable"/>
    <w:sig w:usb0="E4002EFF" w:usb1="C000247B" w:usb2="00000009" w:usb3="00000000" w:csb0="000001FF" w:csb1="00000000"/>
  </w:font>
  <w:font w:name="Calibri">
    <w:panose1 w:val="020F05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D3A" w:rsidRDefault="008C6D3A" w14:paraId="592750E0" w14:textId="7777777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rsidTr="3F97E205" w14:paraId="2DE42BF4" w14:textId="77777777">
      <w:tc>
        <w:tcPr>
          <w:tcW w:w="3020" w:type="dxa"/>
          <w:tcMar/>
        </w:tcPr>
        <w:p w:rsidR="008C6D3A" w:rsidP="3489205A" w:rsidRDefault="008C6D3A" w14:paraId="3F71986B" w14:textId="35491850">
          <w:pPr>
            <w:pStyle w:val="Header"/>
            <w:ind w:left="-115"/>
          </w:pPr>
        </w:p>
      </w:tc>
      <w:tc>
        <w:tcPr>
          <w:tcW w:w="3020" w:type="dxa"/>
          <w:tcMar/>
        </w:tcPr>
        <w:p w:rsidR="008C6D3A" w:rsidP="3489205A" w:rsidRDefault="008C6D3A" w14:paraId="32B2AE27" w14:textId="2CC70A14">
          <w:pPr>
            <w:pStyle w:val="Header"/>
            <w:jc w:val="center"/>
          </w:pPr>
        </w:p>
      </w:tc>
      <w:tc>
        <w:tcPr>
          <w:tcW w:w="3020" w:type="dxa"/>
          <w:tcMar/>
        </w:tcPr>
        <w:p w:rsidR="008C6D3A" w:rsidP="3489205A" w:rsidRDefault="008C6D3A" w14:paraId="15B68720" w14:textId="430243C0">
          <w:pPr>
            <w:pStyle w:val="Header"/>
            <w:ind w:right="-115"/>
            <w:jc w:val="right"/>
          </w:pPr>
        </w:p>
      </w:tc>
    </w:tr>
  </w:tbl>
  <w:p w:rsidR="008C6D3A" w:rsidP="3489205A" w:rsidRDefault="008C6D3A" w14:paraId="40F3C06D" w14:textId="24F8A3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EA2912" w:rsidR="008C6D3A" w:rsidRDefault="008C6D3A" w14:paraId="79C54FCA" w14:textId="227931A3">
    <w:pPr>
      <w:pStyle w:val="Footer"/>
      <w:framePr w:wrap="around" w:hAnchor="margin" w:vAnchor="text" w:xAlign="right" w:y="1"/>
      <w:rPr>
        <w:rStyle w:val="PageNumber"/>
        <w:rFonts w:cs="Times New Roman"/>
        <w:sz w:val="20"/>
        <w:szCs w:val="20"/>
      </w:rPr>
    </w:pPr>
    <w:r w:rsidRPr="00EA2912">
      <w:rPr>
        <w:rStyle w:val="PageNumber"/>
        <w:rFonts w:cs="Times New Roman"/>
        <w:sz w:val="20"/>
        <w:szCs w:val="20"/>
      </w:rPr>
      <w:fldChar w:fldCharType="begin"/>
    </w:r>
    <w:r w:rsidRPr="00EA2912">
      <w:rPr>
        <w:rStyle w:val="PageNumber"/>
        <w:rFonts w:cs="Times New Roman"/>
        <w:sz w:val="20"/>
        <w:szCs w:val="20"/>
      </w:rPr>
      <w:instrText xml:space="preserve">PAGE  </w:instrText>
    </w:r>
    <w:r w:rsidRPr="00EA2912">
      <w:rPr>
        <w:rStyle w:val="PageNumber"/>
        <w:rFonts w:cs="Times New Roman"/>
        <w:sz w:val="20"/>
        <w:szCs w:val="20"/>
      </w:rPr>
      <w:fldChar w:fldCharType="separate"/>
    </w:r>
    <w:r w:rsidR="004A209A">
      <w:rPr>
        <w:rStyle w:val="PageNumber"/>
        <w:rFonts w:cs="Times New Roman"/>
        <w:noProof/>
        <w:sz w:val="20"/>
        <w:szCs w:val="20"/>
      </w:rPr>
      <w:t>21</w:t>
    </w:r>
    <w:r w:rsidRPr="00EA2912">
      <w:rPr>
        <w:rStyle w:val="PageNumber"/>
        <w:rFonts w:cs="Times New Roman"/>
        <w:sz w:val="20"/>
        <w:szCs w:val="20"/>
      </w:rPr>
      <w:fldChar w:fldCharType="end"/>
    </w:r>
  </w:p>
  <w:p w:rsidR="008C6D3A" w:rsidRDefault="008C6D3A" w14:paraId="2192E1E2" w14:textId="77777777">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rsidTr="3489205A" w14:paraId="1AE2DF5D" w14:textId="77777777">
      <w:tc>
        <w:tcPr>
          <w:tcW w:w="3020" w:type="dxa"/>
        </w:tcPr>
        <w:p w:rsidR="008C6D3A" w:rsidP="3489205A" w:rsidRDefault="008C6D3A" w14:paraId="116F0136" w14:textId="324A6C74">
          <w:pPr>
            <w:pStyle w:val="Header"/>
            <w:ind w:left="-115"/>
          </w:pPr>
        </w:p>
      </w:tc>
      <w:tc>
        <w:tcPr>
          <w:tcW w:w="3020" w:type="dxa"/>
        </w:tcPr>
        <w:p w:rsidR="008C6D3A" w:rsidP="3489205A" w:rsidRDefault="008C6D3A" w14:paraId="6516B23D" w14:textId="2A2D4B0C">
          <w:pPr>
            <w:pStyle w:val="Header"/>
            <w:jc w:val="center"/>
          </w:pPr>
        </w:p>
      </w:tc>
      <w:tc>
        <w:tcPr>
          <w:tcW w:w="3020" w:type="dxa"/>
        </w:tcPr>
        <w:p w:rsidR="008C6D3A" w:rsidP="3489205A" w:rsidRDefault="008C6D3A" w14:paraId="27CE1274" w14:textId="5A50B22B">
          <w:pPr>
            <w:pStyle w:val="Header"/>
            <w:ind w:right="-115"/>
            <w:jc w:val="right"/>
          </w:pPr>
        </w:p>
      </w:tc>
    </w:tr>
  </w:tbl>
  <w:p w:rsidR="008C6D3A" w:rsidP="3489205A" w:rsidRDefault="008C6D3A" w14:paraId="66F6E886" w14:textId="6455A4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B49" w:rsidRDefault="00526B49" w14:paraId="193227DD" w14:textId="77777777">
      <w:r>
        <w:separator/>
      </w:r>
    </w:p>
  </w:footnote>
  <w:footnote w:type="continuationSeparator" w:id="0">
    <w:p w:rsidR="00526B49" w:rsidRDefault="00526B49" w14:paraId="3017957A"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rsidTr="3F97E205" w14:paraId="77C2E361" w14:textId="77777777">
      <w:tc>
        <w:tcPr>
          <w:tcW w:w="3020" w:type="dxa"/>
          <w:tcMar/>
        </w:tcPr>
        <w:p w:rsidR="008C6D3A" w:rsidP="3489205A" w:rsidRDefault="008C6D3A" w14:paraId="554AF36A" w14:textId="1CB1497D">
          <w:pPr>
            <w:pStyle w:val="Header"/>
            <w:ind w:left="-115"/>
          </w:pPr>
        </w:p>
      </w:tc>
      <w:tc>
        <w:tcPr>
          <w:tcW w:w="3020" w:type="dxa"/>
          <w:tcMar/>
        </w:tcPr>
        <w:p w:rsidR="008C6D3A" w:rsidP="3489205A" w:rsidRDefault="008C6D3A" w14:paraId="0AF1E549" w14:textId="00FE3A71">
          <w:pPr>
            <w:pStyle w:val="Header"/>
            <w:jc w:val="center"/>
          </w:pPr>
        </w:p>
      </w:tc>
      <w:tc>
        <w:tcPr>
          <w:tcW w:w="3020" w:type="dxa"/>
          <w:tcMar/>
        </w:tcPr>
        <w:p w:rsidR="008C6D3A" w:rsidP="3489205A" w:rsidRDefault="008C6D3A" w14:paraId="229CFBD1" w14:textId="5E56226D">
          <w:pPr>
            <w:pStyle w:val="Header"/>
            <w:ind w:right="-115"/>
            <w:jc w:val="right"/>
          </w:pPr>
        </w:p>
      </w:tc>
    </w:tr>
  </w:tbl>
  <w:p w:rsidR="008C6D3A" w:rsidP="3489205A" w:rsidRDefault="008C6D3A" w14:paraId="07175012" w14:textId="533AA20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rsidTr="3F97E205" w14:paraId="71C2085A" w14:textId="77777777">
      <w:tc>
        <w:tcPr>
          <w:tcW w:w="3020" w:type="dxa"/>
          <w:tcMar/>
        </w:tcPr>
        <w:p w:rsidR="008C6D3A" w:rsidP="3489205A" w:rsidRDefault="008C6D3A" w14:paraId="31EDFC9F" w14:textId="5B337336">
          <w:pPr>
            <w:pStyle w:val="Header"/>
            <w:ind w:left="-115"/>
          </w:pPr>
        </w:p>
      </w:tc>
      <w:tc>
        <w:tcPr>
          <w:tcW w:w="3020" w:type="dxa"/>
          <w:tcMar/>
        </w:tcPr>
        <w:p w:rsidR="008C6D3A" w:rsidP="3489205A" w:rsidRDefault="008C6D3A" w14:paraId="16026B64" w14:textId="600DA616">
          <w:pPr>
            <w:pStyle w:val="Header"/>
            <w:jc w:val="center"/>
          </w:pPr>
        </w:p>
      </w:tc>
      <w:tc>
        <w:tcPr>
          <w:tcW w:w="3020" w:type="dxa"/>
          <w:tcMar/>
        </w:tcPr>
        <w:p w:rsidR="008C6D3A" w:rsidP="3489205A" w:rsidRDefault="008C6D3A" w14:paraId="4ED218DA" w14:textId="5AC845AF">
          <w:pPr>
            <w:pStyle w:val="Header"/>
            <w:ind w:right="-115"/>
            <w:jc w:val="right"/>
          </w:pPr>
        </w:p>
      </w:tc>
    </w:tr>
  </w:tbl>
  <w:p w:rsidR="008C6D3A" w:rsidP="3489205A" w:rsidRDefault="008C6D3A" w14:paraId="5DDFE7AF" w14:textId="733FF1F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D3A" w:rsidRDefault="008C6D3A" w14:paraId="1CDFBF36" w14:textId="7777777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D3A" w:rsidRDefault="008C6D3A" w14:paraId="0D5FA711" w14:textId="77777777">
    <w:pPr>
      <w:pStyle w:val="Header"/>
    </w:pPr>
  </w:p>
</w:hdr>
</file>

<file path=word/intelligence2.xml><?xml version="1.0" encoding="utf-8"?>
<int2:intelligence xmlns:int2="http://schemas.microsoft.com/office/intelligence/2020/intelligence">
  <int2:observations>
    <int2:textHash int2:hashCode="JpwUvPXZeh7RCu" int2:id="ytoLjDpP">
      <int2:state int2:type="LegacyProofing" int2:value="Rejected"/>
    </int2:textHash>
    <int2:textHash int2:hashCode="3+jkzJZb+gsaMJ" int2:id="2WQCdNWI">
      <int2:state int2:type="LegacyProofing" int2:value="Rejected"/>
    </int2:textHash>
    <int2:textHash int2:hashCode="abb7nMlYSdJnSb" int2:id="yWcsbyBo">
      <int2:state int2:type="LegacyProofing" int2:value="Rejected"/>
    </int2:textHash>
    <int2:textHash int2:hashCode="17EVUQoPDWFR3n" int2:id="WR4zvuiC">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7">
    <w:nsid w:val="5a17f8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3ddeb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e3e40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5121a7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29333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54945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db3202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30921e1"/>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4ccfc2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80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6c31b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nsid w:val="2a1765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7429527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3a3e4bd9"/>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33ac8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E81E22"/>
    <w:multiLevelType w:val="hybridMultilevel"/>
    <w:tmpl w:val="4A2ABB62"/>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 w15:restartNumberingAfterBreak="0">
    <w:nsid w:val="038B1040"/>
    <w:multiLevelType w:val="multilevel"/>
    <w:tmpl w:val="EDA68B30"/>
    <w:lvl w:ilvl="0">
      <w:start w:val="1"/>
      <w:numFmt w:val="decimal"/>
      <w:lvlText w:val="%1."/>
      <w:lvlJc w:val="left"/>
      <w:pPr>
        <w:ind w:left="720" w:hanging="360"/>
      </w:pPr>
      <w:rPr>
        <w:rFonts w:ascii="Times New Roman" w:hAnsi="Times New Roman" w:eastAsia="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E140E5"/>
    <w:multiLevelType w:val="hybridMultilevel"/>
    <w:tmpl w:val="7FBA842A"/>
    <w:lvl w:ilvl="0" w:tplc="08090001">
      <w:start w:val="1"/>
      <w:numFmt w:val="bullet"/>
      <w:lvlText w:val=""/>
      <w:lvlJc w:val="left"/>
      <w:pPr>
        <w:ind w:left="936" w:hanging="360"/>
      </w:pPr>
      <w:rPr>
        <w:rFonts w:hint="default" w:ascii="Symbol" w:hAnsi="Symbol"/>
      </w:rPr>
    </w:lvl>
    <w:lvl w:ilvl="1" w:tplc="08090003">
      <w:start w:val="1"/>
      <w:numFmt w:val="bullet"/>
      <w:lvlText w:val="o"/>
      <w:lvlJc w:val="left"/>
      <w:pPr>
        <w:ind w:left="1656" w:hanging="360"/>
      </w:pPr>
      <w:rPr>
        <w:rFonts w:hint="default" w:ascii="Courier New" w:hAnsi="Courier New" w:cs="Courier New"/>
      </w:rPr>
    </w:lvl>
    <w:lvl w:ilvl="2" w:tplc="08090005" w:tentative="1">
      <w:start w:val="1"/>
      <w:numFmt w:val="bullet"/>
      <w:lvlText w:val=""/>
      <w:lvlJc w:val="left"/>
      <w:pPr>
        <w:ind w:left="2376" w:hanging="360"/>
      </w:pPr>
      <w:rPr>
        <w:rFonts w:hint="default" w:ascii="Wingdings" w:hAnsi="Wingdings"/>
      </w:rPr>
    </w:lvl>
    <w:lvl w:ilvl="3" w:tplc="08090001" w:tentative="1">
      <w:start w:val="1"/>
      <w:numFmt w:val="bullet"/>
      <w:lvlText w:val=""/>
      <w:lvlJc w:val="left"/>
      <w:pPr>
        <w:ind w:left="3096" w:hanging="360"/>
      </w:pPr>
      <w:rPr>
        <w:rFonts w:hint="default" w:ascii="Symbol" w:hAnsi="Symbol"/>
      </w:rPr>
    </w:lvl>
    <w:lvl w:ilvl="4" w:tplc="08090003" w:tentative="1">
      <w:start w:val="1"/>
      <w:numFmt w:val="bullet"/>
      <w:lvlText w:val="o"/>
      <w:lvlJc w:val="left"/>
      <w:pPr>
        <w:ind w:left="3816" w:hanging="360"/>
      </w:pPr>
      <w:rPr>
        <w:rFonts w:hint="default" w:ascii="Courier New" w:hAnsi="Courier New" w:cs="Courier New"/>
      </w:rPr>
    </w:lvl>
    <w:lvl w:ilvl="5" w:tplc="08090005" w:tentative="1">
      <w:start w:val="1"/>
      <w:numFmt w:val="bullet"/>
      <w:lvlText w:val=""/>
      <w:lvlJc w:val="left"/>
      <w:pPr>
        <w:ind w:left="4536" w:hanging="360"/>
      </w:pPr>
      <w:rPr>
        <w:rFonts w:hint="default" w:ascii="Wingdings" w:hAnsi="Wingdings"/>
      </w:rPr>
    </w:lvl>
    <w:lvl w:ilvl="6" w:tplc="08090001" w:tentative="1">
      <w:start w:val="1"/>
      <w:numFmt w:val="bullet"/>
      <w:lvlText w:val=""/>
      <w:lvlJc w:val="left"/>
      <w:pPr>
        <w:ind w:left="5256" w:hanging="360"/>
      </w:pPr>
      <w:rPr>
        <w:rFonts w:hint="default" w:ascii="Symbol" w:hAnsi="Symbol"/>
      </w:rPr>
    </w:lvl>
    <w:lvl w:ilvl="7" w:tplc="08090003" w:tentative="1">
      <w:start w:val="1"/>
      <w:numFmt w:val="bullet"/>
      <w:lvlText w:val="o"/>
      <w:lvlJc w:val="left"/>
      <w:pPr>
        <w:ind w:left="5976" w:hanging="360"/>
      </w:pPr>
      <w:rPr>
        <w:rFonts w:hint="default" w:ascii="Courier New" w:hAnsi="Courier New" w:cs="Courier New"/>
      </w:rPr>
    </w:lvl>
    <w:lvl w:ilvl="8" w:tplc="08090005" w:tentative="1">
      <w:start w:val="1"/>
      <w:numFmt w:val="bullet"/>
      <w:lvlText w:val=""/>
      <w:lvlJc w:val="left"/>
      <w:pPr>
        <w:ind w:left="6696" w:hanging="360"/>
      </w:pPr>
      <w:rPr>
        <w:rFonts w:hint="default" w:ascii="Wingdings" w:hAnsi="Wingdings"/>
      </w:rPr>
    </w:lvl>
  </w:abstractNum>
  <w:abstractNum w:abstractNumId="3" w15:restartNumberingAfterBreak="0">
    <w:nsid w:val="10F704BD"/>
    <w:multiLevelType w:val="hybridMultilevel"/>
    <w:tmpl w:val="CDE2CB2C"/>
    <w:lvl w:ilvl="0" w:tplc="08090001">
      <w:start w:val="1"/>
      <w:numFmt w:val="bullet"/>
      <w:lvlText w:val=""/>
      <w:lvlJc w:val="left"/>
      <w:pPr>
        <w:ind w:left="777" w:hanging="360"/>
      </w:pPr>
      <w:rPr>
        <w:rFonts w:hint="default" w:ascii="Symbol" w:hAnsi="Symbol"/>
      </w:rPr>
    </w:lvl>
    <w:lvl w:ilvl="1" w:tplc="08090003" w:tentative="1">
      <w:start w:val="1"/>
      <w:numFmt w:val="bullet"/>
      <w:lvlText w:val="o"/>
      <w:lvlJc w:val="left"/>
      <w:pPr>
        <w:ind w:left="1497" w:hanging="360"/>
      </w:pPr>
      <w:rPr>
        <w:rFonts w:hint="default" w:ascii="Courier New" w:hAnsi="Courier New" w:cs="Courier New"/>
      </w:rPr>
    </w:lvl>
    <w:lvl w:ilvl="2" w:tplc="08090005" w:tentative="1">
      <w:start w:val="1"/>
      <w:numFmt w:val="bullet"/>
      <w:lvlText w:val=""/>
      <w:lvlJc w:val="left"/>
      <w:pPr>
        <w:ind w:left="2217" w:hanging="360"/>
      </w:pPr>
      <w:rPr>
        <w:rFonts w:hint="default" w:ascii="Wingdings" w:hAnsi="Wingdings"/>
      </w:rPr>
    </w:lvl>
    <w:lvl w:ilvl="3" w:tplc="08090001" w:tentative="1">
      <w:start w:val="1"/>
      <w:numFmt w:val="bullet"/>
      <w:lvlText w:val=""/>
      <w:lvlJc w:val="left"/>
      <w:pPr>
        <w:ind w:left="2937" w:hanging="360"/>
      </w:pPr>
      <w:rPr>
        <w:rFonts w:hint="default" w:ascii="Symbol" w:hAnsi="Symbol"/>
      </w:rPr>
    </w:lvl>
    <w:lvl w:ilvl="4" w:tplc="08090003" w:tentative="1">
      <w:start w:val="1"/>
      <w:numFmt w:val="bullet"/>
      <w:lvlText w:val="o"/>
      <w:lvlJc w:val="left"/>
      <w:pPr>
        <w:ind w:left="3657" w:hanging="360"/>
      </w:pPr>
      <w:rPr>
        <w:rFonts w:hint="default" w:ascii="Courier New" w:hAnsi="Courier New" w:cs="Courier New"/>
      </w:rPr>
    </w:lvl>
    <w:lvl w:ilvl="5" w:tplc="08090005" w:tentative="1">
      <w:start w:val="1"/>
      <w:numFmt w:val="bullet"/>
      <w:lvlText w:val=""/>
      <w:lvlJc w:val="left"/>
      <w:pPr>
        <w:ind w:left="4377" w:hanging="360"/>
      </w:pPr>
      <w:rPr>
        <w:rFonts w:hint="default" w:ascii="Wingdings" w:hAnsi="Wingdings"/>
      </w:rPr>
    </w:lvl>
    <w:lvl w:ilvl="6" w:tplc="08090001" w:tentative="1">
      <w:start w:val="1"/>
      <w:numFmt w:val="bullet"/>
      <w:lvlText w:val=""/>
      <w:lvlJc w:val="left"/>
      <w:pPr>
        <w:ind w:left="5097" w:hanging="360"/>
      </w:pPr>
      <w:rPr>
        <w:rFonts w:hint="default" w:ascii="Symbol" w:hAnsi="Symbol"/>
      </w:rPr>
    </w:lvl>
    <w:lvl w:ilvl="7" w:tplc="08090003" w:tentative="1">
      <w:start w:val="1"/>
      <w:numFmt w:val="bullet"/>
      <w:lvlText w:val="o"/>
      <w:lvlJc w:val="left"/>
      <w:pPr>
        <w:ind w:left="5817" w:hanging="360"/>
      </w:pPr>
      <w:rPr>
        <w:rFonts w:hint="default" w:ascii="Courier New" w:hAnsi="Courier New" w:cs="Courier New"/>
      </w:rPr>
    </w:lvl>
    <w:lvl w:ilvl="8" w:tplc="08090005" w:tentative="1">
      <w:start w:val="1"/>
      <w:numFmt w:val="bullet"/>
      <w:lvlText w:val=""/>
      <w:lvlJc w:val="left"/>
      <w:pPr>
        <w:ind w:left="6537" w:hanging="360"/>
      </w:pPr>
      <w:rPr>
        <w:rFonts w:hint="default" w:ascii="Wingdings" w:hAnsi="Wingdings"/>
      </w:rPr>
    </w:lvl>
  </w:abstractNum>
  <w:abstractNum w:abstractNumId="4" w15:restartNumberingAfterBreak="0">
    <w:nsid w:val="12B42CCA"/>
    <w:multiLevelType w:val="multilevel"/>
    <w:tmpl w:val="EDA68B30"/>
    <w:lvl w:ilvl="0">
      <w:start w:val="1"/>
      <w:numFmt w:val="decimal"/>
      <w:lvlText w:val="%1."/>
      <w:lvlJc w:val="left"/>
      <w:pPr>
        <w:ind w:left="720" w:hanging="360"/>
      </w:pPr>
      <w:rPr>
        <w:rFonts w:ascii="Times New Roman" w:hAnsi="Times New Roman" w:eastAsia="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943A98"/>
    <w:multiLevelType w:val="hybridMultilevel"/>
    <w:tmpl w:val="26329A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FF77591"/>
    <w:multiLevelType w:val="hybridMultilevel"/>
    <w:tmpl w:val="1BC24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9644F2"/>
    <w:multiLevelType w:val="hybridMultilevel"/>
    <w:tmpl w:val="7936AC2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2CA6151D"/>
    <w:multiLevelType w:val="hybridMultilevel"/>
    <w:tmpl w:val="673845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2CED4058"/>
    <w:multiLevelType w:val="multilevel"/>
    <w:tmpl w:val="6CAC97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DA71E2A"/>
    <w:multiLevelType w:val="multilevel"/>
    <w:tmpl w:val="EDA68B30"/>
    <w:lvl w:ilvl="0">
      <w:start w:val="1"/>
      <w:numFmt w:val="decimal"/>
      <w:lvlText w:val="%1."/>
      <w:lvlJc w:val="left"/>
      <w:pPr>
        <w:ind w:left="360" w:hanging="360"/>
      </w:pPr>
      <w:rPr>
        <w:rFonts w:ascii="Times New Roman" w:hAnsi="Times New Roman" w:eastAsia="Times New Roman" w:cs="Arial Unicode M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309E5391"/>
    <w:multiLevelType w:val="multilevel"/>
    <w:tmpl w:val="7EEA40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296639B"/>
    <w:multiLevelType w:val="hybridMultilevel"/>
    <w:tmpl w:val="FE4AE49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4B24341"/>
    <w:multiLevelType w:val="hybridMultilevel"/>
    <w:tmpl w:val="C466FF34"/>
    <w:lvl w:ilvl="0" w:tplc="08090001">
      <w:start w:val="1"/>
      <w:numFmt w:val="bullet"/>
      <w:lvlText w:val=""/>
      <w:lvlJc w:val="left"/>
      <w:pPr>
        <w:ind w:left="1152" w:hanging="360"/>
      </w:pPr>
      <w:rPr>
        <w:rFonts w:hint="default" w:ascii="Symbol" w:hAnsi="Symbol"/>
      </w:rPr>
    </w:lvl>
    <w:lvl w:ilvl="1" w:tplc="08090003" w:tentative="1">
      <w:start w:val="1"/>
      <w:numFmt w:val="bullet"/>
      <w:lvlText w:val="o"/>
      <w:lvlJc w:val="left"/>
      <w:pPr>
        <w:ind w:left="1872" w:hanging="360"/>
      </w:pPr>
      <w:rPr>
        <w:rFonts w:hint="default" w:ascii="Courier New" w:hAnsi="Courier New" w:cs="Courier New"/>
      </w:rPr>
    </w:lvl>
    <w:lvl w:ilvl="2" w:tplc="08090005" w:tentative="1">
      <w:start w:val="1"/>
      <w:numFmt w:val="bullet"/>
      <w:lvlText w:val=""/>
      <w:lvlJc w:val="left"/>
      <w:pPr>
        <w:ind w:left="2592" w:hanging="360"/>
      </w:pPr>
      <w:rPr>
        <w:rFonts w:hint="default" w:ascii="Wingdings" w:hAnsi="Wingdings"/>
      </w:rPr>
    </w:lvl>
    <w:lvl w:ilvl="3" w:tplc="08090001" w:tentative="1">
      <w:start w:val="1"/>
      <w:numFmt w:val="bullet"/>
      <w:lvlText w:val=""/>
      <w:lvlJc w:val="left"/>
      <w:pPr>
        <w:ind w:left="3312" w:hanging="360"/>
      </w:pPr>
      <w:rPr>
        <w:rFonts w:hint="default" w:ascii="Symbol" w:hAnsi="Symbol"/>
      </w:rPr>
    </w:lvl>
    <w:lvl w:ilvl="4" w:tplc="08090003" w:tentative="1">
      <w:start w:val="1"/>
      <w:numFmt w:val="bullet"/>
      <w:lvlText w:val="o"/>
      <w:lvlJc w:val="left"/>
      <w:pPr>
        <w:ind w:left="4032" w:hanging="360"/>
      </w:pPr>
      <w:rPr>
        <w:rFonts w:hint="default" w:ascii="Courier New" w:hAnsi="Courier New" w:cs="Courier New"/>
      </w:rPr>
    </w:lvl>
    <w:lvl w:ilvl="5" w:tplc="08090005" w:tentative="1">
      <w:start w:val="1"/>
      <w:numFmt w:val="bullet"/>
      <w:lvlText w:val=""/>
      <w:lvlJc w:val="left"/>
      <w:pPr>
        <w:ind w:left="4752" w:hanging="360"/>
      </w:pPr>
      <w:rPr>
        <w:rFonts w:hint="default" w:ascii="Wingdings" w:hAnsi="Wingdings"/>
      </w:rPr>
    </w:lvl>
    <w:lvl w:ilvl="6" w:tplc="08090001" w:tentative="1">
      <w:start w:val="1"/>
      <w:numFmt w:val="bullet"/>
      <w:lvlText w:val=""/>
      <w:lvlJc w:val="left"/>
      <w:pPr>
        <w:ind w:left="5472" w:hanging="360"/>
      </w:pPr>
      <w:rPr>
        <w:rFonts w:hint="default" w:ascii="Symbol" w:hAnsi="Symbol"/>
      </w:rPr>
    </w:lvl>
    <w:lvl w:ilvl="7" w:tplc="08090003" w:tentative="1">
      <w:start w:val="1"/>
      <w:numFmt w:val="bullet"/>
      <w:lvlText w:val="o"/>
      <w:lvlJc w:val="left"/>
      <w:pPr>
        <w:ind w:left="6192" w:hanging="360"/>
      </w:pPr>
      <w:rPr>
        <w:rFonts w:hint="default" w:ascii="Courier New" w:hAnsi="Courier New" w:cs="Courier New"/>
      </w:rPr>
    </w:lvl>
    <w:lvl w:ilvl="8" w:tplc="08090005" w:tentative="1">
      <w:start w:val="1"/>
      <w:numFmt w:val="bullet"/>
      <w:lvlText w:val=""/>
      <w:lvlJc w:val="left"/>
      <w:pPr>
        <w:ind w:left="6912" w:hanging="360"/>
      </w:pPr>
      <w:rPr>
        <w:rFonts w:hint="default" w:ascii="Wingdings" w:hAnsi="Wingdings"/>
      </w:rPr>
    </w:lvl>
  </w:abstractNum>
  <w:abstractNum w:abstractNumId="14" w15:restartNumberingAfterBreak="0">
    <w:nsid w:val="3CE43141"/>
    <w:multiLevelType w:val="hybridMultilevel"/>
    <w:tmpl w:val="EB443502"/>
    <w:lvl w:ilvl="0" w:tplc="0809000F">
      <w:start w:val="1"/>
      <w:numFmt w:val="decimal"/>
      <w:lvlText w:val="%1."/>
      <w:lvlJc w:val="left"/>
      <w:pPr>
        <w:ind w:left="1357" w:hanging="360"/>
      </w:pPr>
    </w:lvl>
    <w:lvl w:ilvl="1" w:tplc="08090019" w:tentative="1">
      <w:start w:val="1"/>
      <w:numFmt w:val="lowerLetter"/>
      <w:lvlText w:val="%2."/>
      <w:lvlJc w:val="left"/>
      <w:pPr>
        <w:ind w:left="2077" w:hanging="360"/>
      </w:pPr>
    </w:lvl>
    <w:lvl w:ilvl="2" w:tplc="0809001B" w:tentative="1">
      <w:start w:val="1"/>
      <w:numFmt w:val="lowerRoman"/>
      <w:lvlText w:val="%3."/>
      <w:lvlJc w:val="right"/>
      <w:pPr>
        <w:ind w:left="2797" w:hanging="180"/>
      </w:pPr>
    </w:lvl>
    <w:lvl w:ilvl="3" w:tplc="0809000F" w:tentative="1">
      <w:start w:val="1"/>
      <w:numFmt w:val="decimal"/>
      <w:lvlText w:val="%4."/>
      <w:lvlJc w:val="left"/>
      <w:pPr>
        <w:ind w:left="3517" w:hanging="360"/>
      </w:pPr>
    </w:lvl>
    <w:lvl w:ilvl="4" w:tplc="08090019" w:tentative="1">
      <w:start w:val="1"/>
      <w:numFmt w:val="lowerLetter"/>
      <w:lvlText w:val="%5."/>
      <w:lvlJc w:val="left"/>
      <w:pPr>
        <w:ind w:left="4237" w:hanging="360"/>
      </w:pPr>
    </w:lvl>
    <w:lvl w:ilvl="5" w:tplc="0809001B" w:tentative="1">
      <w:start w:val="1"/>
      <w:numFmt w:val="lowerRoman"/>
      <w:lvlText w:val="%6."/>
      <w:lvlJc w:val="right"/>
      <w:pPr>
        <w:ind w:left="4957" w:hanging="180"/>
      </w:pPr>
    </w:lvl>
    <w:lvl w:ilvl="6" w:tplc="0809000F" w:tentative="1">
      <w:start w:val="1"/>
      <w:numFmt w:val="decimal"/>
      <w:lvlText w:val="%7."/>
      <w:lvlJc w:val="left"/>
      <w:pPr>
        <w:ind w:left="5677" w:hanging="360"/>
      </w:pPr>
    </w:lvl>
    <w:lvl w:ilvl="7" w:tplc="08090019" w:tentative="1">
      <w:start w:val="1"/>
      <w:numFmt w:val="lowerLetter"/>
      <w:lvlText w:val="%8."/>
      <w:lvlJc w:val="left"/>
      <w:pPr>
        <w:ind w:left="6397" w:hanging="360"/>
      </w:pPr>
    </w:lvl>
    <w:lvl w:ilvl="8" w:tplc="0809001B" w:tentative="1">
      <w:start w:val="1"/>
      <w:numFmt w:val="lowerRoman"/>
      <w:lvlText w:val="%9."/>
      <w:lvlJc w:val="right"/>
      <w:pPr>
        <w:ind w:left="7117" w:hanging="180"/>
      </w:pPr>
    </w:lvl>
  </w:abstractNum>
  <w:abstractNum w:abstractNumId="15" w15:restartNumberingAfterBreak="0">
    <w:nsid w:val="40163D51"/>
    <w:multiLevelType w:val="hybridMultilevel"/>
    <w:tmpl w:val="0988DFF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4394425A"/>
    <w:multiLevelType w:val="hybridMultilevel"/>
    <w:tmpl w:val="1BE6B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931445"/>
    <w:multiLevelType w:val="multilevel"/>
    <w:tmpl w:val="82D8FF9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835FA5"/>
    <w:multiLevelType w:val="hybridMultilevel"/>
    <w:tmpl w:val="EC701B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A7D62F4"/>
    <w:multiLevelType w:val="hybridMultilevel"/>
    <w:tmpl w:val="E4926FD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4F762ACF"/>
    <w:multiLevelType w:val="multilevel"/>
    <w:tmpl w:val="EDA68B30"/>
    <w:lvl w:ilvl="0">
      <w:start w:val="1"/>
      <w:numFmt w:val="decimal"/>
      <w:lvlText w:val="%1."/>
      <w:lvlJc w:val="left"/>
      <w:pPr>
        <w:ind w:left="720" w:hanging="360"/>
      </w:pPr>
      <w:rPr>
        <w:rFonts w:ascii="Times New Roman" w:hAnsi="Times New Roman" w:eastAsia="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925B6A"/>
    <w:multiLevelType w:val="multilevel"/>
    <w:tmpl w:val="EDA68B30"/>
    <w:lvl w:ilvl="0">
      <w:start w:val="1"/>
      <w:numFmt w:val="decimal"/>
      <w:lvlText w:val="%1."/>
      <w:lvlJc w:val="left"/>
      <w:pPr>
        <w:ind w:left="720" w:hanging="360"/>
      </w:pPr>
      <w:rPr>
        <w:rFonts w:ascii="Times New Roman" w:hAnsi="Times New Roman" w:eastAsia="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01C1457"/>
    <w:multiLevelType w:val="hybridMultilevel"/>
    <w:tmpl w:val="0D164C4C"/>
    <w:lvl w:ilvl="0" w:tplc="08090001">
      <w:start w:val="1"/>
      <w:numFmt w:val="bullet"/>
      <w:lvlText w:val=""/>
      <w:lvlJc w:val="left"/>
      <w:pPr>
        <w:ind w:left="1296" w:hanging="360"/>
      </w:pPr>
      <w:rPr>
        <w:rFonts w:hint="default" w:ascii="Symbol" w:hAnsi="Symbol"/>
      </w:rPr>
    </w:lvl>
    <w:lvl w:ilvl="1" w:tplc="08090003">
      <w:start w:val="1"/>
      <w:numFmt w:val="bullet"/>
      <w:lvlText w:val="o"/>
      <w:lvlJc w:val="left"/>
      <w:pPr>
        <w:ind w:left="2016" w:hanging="360"/>
      </w:pPr>
      <w:rPr>
        <w:rFonts w:hint="default" w:ascii="Courier New" w:hAnsi="Courier New" w:cs="Courier New"/>
      </w:rPr>
    </w:lvl>
    <w:lvl w:ilvl="2" w:tplc="08090005" w:tentative="1">
      <w:start w:val="1"/>
      <w:numFmt w:val="bullet"/>
      <w:lvlText w:val=""/>
      <w:lvlJc w:val="left"/>
      <w:pPr>
        <w:ind w:left="2736" w:hanging="360"/>
      </w:pPr>
      <w:rPr>
        <w:rFonts w:hint="default" w:ascii="Wingdings" w:hAnsi="Wingdings"/>
      </w:rPr>
    </w:lvl>
    <w:lvl w:ilvl="3" w:tplc="08090001" w:tentative="1">
      <w:start w:val="1"/>
      <w:numFmt w:val="bullet"/>
      <w:lvlText w:val=""/>
      <w:lvlJc w:val="left"/>
      <w:pPr>
        <w:ind w:left="3456" w:hanging="360"/>
      </w:pPr>
      <w:rPr>
        <w:rFonts w:hint="default" w:ascii="Symbol" w:hAnsi="Symbol"/>
      </w:rPr>
    </w:lvl>
    <w:lvl w:ilvl="4" w:tplc="08090003" w:tentative="1">
      <w:start w:val="1"/>
      <w:numFmt w:val="bullet"/>
      <w:lvlText w:val="o"/>
      <w:lvlJc w:val="left"/>
      <w:pPr>
        <w:ind w:left="4176" w:hanging="360"/>
      </w:pPr>
      <w:rPr>
        <w:rFonts w:hint="default" w:ascii="Courier New" w:hAnsi="Courier New" w:cs="Courier New"/>
      </w:rPr>
    </w:lvl>
    <w:lvl w:ilvl="5" w:tplc="08090005" w:tentative="1">
      <w:start w:val="1"/>
      <w:numFmt w:val="bullet"/>
      <w:lvlText w:val=""/>
      <w:lvlJc w:val="left"/>
      <w:pPr>
        <w:ind w:left="4896" w:hanging="360"/>
      </w:pPr>
      <w:rPr>
        <w:rFonts w:hint="default" w:ascii="Wingdings" w:hAnsi="Wingdings"/>
      </w:rPr>
    </w:lvl>
    <w:lvl w:ilvl="6" w:tplc="08090001" w:tentative="1">
      <w:start w:val="1"/>
      <w:numFmt w:val="bullet"/>
      <w:lvlText w:val=""/>
      <w:lvlJc w:val="left"/>
      <w:pPr>
        <w:ind w:left="5616" w:hanging="360"/>
      </w:pPr>
      <w:rPr>
        <w:rFonts w:hint="default" w:ascii="Symbol" w:hAnsi="Symbol"/>
      </w:rPr>
    </w:lvl>
    <w:lvl w:ilvl="7" w:tplc="08090003" w:tentative="1">
      <w:start w:val="1"/>
      <w:numFmt w:val="bullet"/>
      <w:lvlText w:val="o"/>
      <w:lvlJc w:val="left"/>
      <w:pPr>
        <w:ind w:left="6336" w:hanging="360"/>
      </w:pPr>
      <w:rPr>
        <w:rFonts w:hint="default" w:ascii="Courier New" w:hAnsi="Courier New" w:cs="Courier New"/>
      </w:rPr>
    </w:lvl>
    <w:lvl w:ilvl="8" w:tplc="08090005" w:tentative="1">
      <w:start w:val="1"/>
      <w:numFmt w:val="bullet"/>
      <w:lvlText w:val=""/>
      <w:lvlJc w:val="left"/>
      <w:pPr>
        <w:ind w:left="7056" w:hanging="360"/>
      </w:pPr>
      <w:rPr>
        <w:rFonts w:hint="default" w:ascii="Wingdings" w:hAnsi="Wingdings"/>
      </w:rPr>
    </w:lvl>
  </w:abstractNum>
  <w:abstractNum w:abstractNumId="23" w15:restartNumberingAfterBreak="0">
    <w:nsid w:val="537C7F6D"/>
    <w:multiLevelType w:val="multilevel"/>
    <w:tmpl w:val="EDA68B30"/>
    <w:lvl w:ilvl="0">
      <w:start w:val="1"/>
      <w:numFmt w:val="decimal"/>
      <w:lvlText w:val="%1."/>
      <w:lvlJc w:val="left"/>
      <w:pPr>
        <w:ind w:left="720" w:hanging="360"/>
      </w:pPr>
      <w:rPr>
        <w:rFonts w:ascii="Times New Roman" w:hAnsi="Times New Roman" w:eastAsia="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9920EDC"/>
    <w:multiLevelType w:val="hybridMultilevel"/>
    <w:tmpl w:val="82D6C2F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64903F30"/>
    <w:multiLevelType w:val="hybridMultilevel"/>
    <w:tmpl w:val="8DD81F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65FE1333"/>
    <w:multiLevelType w:val="hybridMultilevel"/>
    <w:tmpl w:val="8B7EC15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68914440"/>
    <w:multiLevelType w:val="hybridMultilevel"/>
    <w:tmpl w:val="41640A22"/>
    <w:lvl w:ilvl="0" w:tplc="0809000F">
      <w:start w:val="1"/>
      <w:numFmt w:val="decimal"/>
      <w:lvlText w:val="%1."/>
      <w:lvlJc w:val="left"/>
      <w:pPr>
        <w:ind w:left="1357" w:hanging="360"/>
      </w:pPr>
    </w:lvl>
    <w:lvl w:ilvl="1" w:tplc="08090019" w:tentative="1">
      <w:start w:val="1"/>
      <w:numFmt w:val="lowerLetter"/>
      <w:lvlText w:val="%2."/>
      <w:lvlJc w:val="left"/>
      <w:pPr>
        <w:ind w:left="2077" w:hanging="360"/>
      </w:pPr>
    </w:lvl>
    <w:lvl w:ilvl="2" w:tplc="0809001B" w:tentative="1">
      <w:start w:val="1"/>
      <w:numFmt w:val="lowerRoman"/>
      <w:lvlText w:val="%3."/>
      <w:lvlJc w:val="right"/>
      <w:pPr>
        <w:ind w:left="2797" w:hanging="180"/>
      </w:pPr>
    </w:lvl>
    <w:lvl w:ilvl="3" w:tplc="0809000F" w:tentative="1">
      <w:start w:val="1"/>
      <w:numFmt w:val="decimal"/>
      <w:lvlText w:val="%4."/>
      <w:lvlJc w:val="left"/>
      <w:pPr>
        <w:ind w:left="3517" w:hanging="360"/>
      </w:pPr>
    </w:lvl>
    <w:lvl w:ilvl="4" w:tplc="08090019" w:tentative="1">
      <w:start w:val="1"/>
      <w:numFmt w:val="lowerLetter"/>
      <w:lvlText w:val="%5."/>
      <w:lvlJc w:val="left"/>
      <w:pPr>
        <w:ind w:left="4237" w:hanging="360"/>
      </w:pPr>
    </w:lvl>
    <w:lvl w:ilvl="5" w:tplc="0809001B" w:tentative="1">
      <w:start w:val="1"/>
      <w:numFmt w:val="lowerRoman"/>
      <w:lvlText w:val="%6."/>
      <w:lvlJc w:val="right"/>
      <w:pPr>
        <w:ind w:left="4957" w:hanging="180"/>
      </w:pPr>
    </w:lvl>
    <w:lvl w:ilvl="6" w:tplc="0809000F" w:tentative="1">
      <w:start w:val="1"/>
      <w:numFmt w:val="decimal"/>
      <w:lvlText w:val="%7."/>
      <w:lvlJc w:val="left"/>
      <w:pPr>
        <w:ind w:left="5677" w:hanging="360"/>
      </w:pPr>
    </w:lvl>
    <w:lvl w:ilvl="7" w:tplc="08090019" w:tentative="1">
      <w:start w:val="1"/>
      <w:numFmt w:val="lowerLetter"/>
      <w:lvlText w:val="%8."/>
      <w:lvlJc w:val="left"/>
      <w:pPr>
        <w:ind w:left="6397" w:hanging="360"/>
      </w:pPr>
    </w:lvl>
    <w:lvl w:ilvl="8" w:tplc="0809001B" w:tentative="1">
      <w:start w:val="1"/>
      <w:numFmt w:val="lowerRoman"/>
      <w:lvlText w:val="%9."/>
      <w:lvlJc w:val="right"/>
      <w:pPr>
        <w:ind w:left="7117" w:hanging="180"/>
      </w:pPr>
    </w:lvl>
  </w:abstractNum>
  <w:abstractNum w:abstractNumId="28" w15:restartNumberingAfterBreak="0">
    <w:nsid w:val="6DA94A1C"/>
    <w:multiLevelType w:val="hybridMultilevel"/>
    <w:tmpl w:val="AD04092E"/>
    <w:lvl w:ilvl="0" w:tplc="08090001">
      <w:start w:val="1"/>
      <w:numFmt w:val="bullet"/>
      <w:lvlText w:val=""/>
      <w:lvlJc w:val="left"/>
      <w:pPr>
        <w:ind w:left="1296" w:hanging="360"/>
      </w:pPr>
      <w:rPr>
        <w:rFonts w:hint="default" w:ascii="Symbol" w:hAnsi="Symbol"/>
      </w:rPr>
    </w:lvl>
    <w:lvl w:ilvl="1" w:tplc="08090003">
      <w:start w:val="1"/>
      <w:numFmt w:val="bullet"/>
      <w:lvlText w:val="o"/>
      <w:lvlJc w:val="left"/>
      <w:pPr>
        <w:ind w:left="2016" w:hanging="360"/>
      </w:pPr>
      <w:rPr>
        <w:rFonts w:hint="default" w:ascii="Courier New" w:hAnsi="Courier New" w:cs="Courier New"/>
      </w:rPr>
    </w:lvl>
    <w:lvl w:ilvl="2" w:tplc="08090005">
      <w:start w:val="1"/>
      <w:numFmt w:val="bullet"/>
      <w:lvlText w:val=""/>
      <w:lvlJc w:val="left"/>
      <w:pPr>
        <w:ind w:left="2736" w:hanging="360"/>
      </w:pPr>
      <w:rPr>
        <w:rFonts w:hint="default" w:ascii="Wingdings" w:hAnsi="Wingdings"/>
      </w:rPr>
    </w:lvl>
    <w:lvl w:ilvl="3" w:tplc="08090001" w:tentative="1">
      <w:start w:val="1"/>
      <w:numFmt w:val="bullet"/>
      <w:lvlText w:val=""/>
      <w:lvlJc w:val="left"/>
      <w:pPr>
        <w:ind w:left="3456" w:hanging="360"/>
      </w:pPr>
      <w:rPr>
        <w:rFonts w:hint="default" w:ascii="Symbol" w:hAnsi="Symbol"/>
      </w:rPr>
    </w:lvl>
    <w:lvl w:ilvl="4" w:tplc="08090003" w:tentative="1">
      <w:start w:val="1"/>
      <w:numFmt w:val="bullet"/>
      <w:lvlText w:val="o"/>
      <w:lvlJc w:val="left"/>
      <w:pPr>
        <w:ind w:left="4176" w:hanging="360"/>
      </w:pPr>
      <w:rPr>
        <w:rFonts w:hint="default" w:ascii="Courier New" w:hAnsi="Courier New" w:cs="Courier New"/>
      </w:rPr>
    </w:lvl>
    <w:lvl w:ilvl="5" w:tplc="08090005" w:tentative="1">
      <w:start w:val="1"/>
      <w:numFmt w:val="bullet"/>
      <w:lvlText w:val=""/>
      <w:lvlJc w:val="left"/>
      <w:pPr>
        <w:ind w:left="4896" w:hanging="360"/>
      </w:pPr>
      <w:rPr>
        <w:rFonts w:hint="default" w:ascii="Wingdings" w:hAnsi="Wingdings"/>
      </w:rPr>
    </w:lvl>
    <w:lvl w:ilvl="6" w:tplc="08090001" w:tentative="1">
      <w:start w:val="1"/>
      <w:numFmt w:val="bullet"/>
      <w:lvlText w:val=""/>
      <w:lvlJc w:val="left"/>
      <w:pPr>
        <w:ind w:left="5616" w:hanging="360"/>
      </w:pPr>
      <w:rPr>
        <w:rFonts w:hint="default" w:ascii="Symbol" w:hAnsi="Symbol"/>
      </w:rPr>
    </w:lvl>
    <w:lvl w:ilvl="7" w:tplc="08090003" w:tentative="1">
      <w:start w:val="1"/>
      <w:numFmt w:val="bullet"/>
      <w:lvlText w:val="o"/>
      <w:lvlJc w:val="left"/>
      <w:pPr>
        <w:ind w:left="6336" w:hanging="360"/>
      </w:pPr>
      <w:rPr>
        <w:rFonts w:hint="default" w:ascii="Courier New" w:hAnsi="Courier New" w:cs="Courier New"/>
      </w:rPr>
    </w:lvl>
    <w:lvl w:ilvl="8" w:tplc="08090005" w:tentative="1">
      <w:start w:val="1"/>
      <w:numFmt w:val="bullet"/>
      <w:lvlText w:val=""/>
      <w:lvlJc w:val="left"/>
      <w:pPr>
        <w:ind w:left="7056" w:hanging="360"/>
      </w:pPr>
      <w:rPr>
        <w:rFonts w:hint="default" w:ascii="Wingdings" w:hAnsi="Wingdings"/>
      </w:rPr>
    </w:lvl>
  </w:abstractNum>
  <w:abstractNum w:abstractNumId="29" w15:restartNumberingAfterBreak="0">
    <w:nsid w:val="6EEA6311"/>
    <w:multiLevelType w:val="hybridMultilevel"/>
    <w:tmpl w:val="90B86BA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73C0671A"/>
    <w:multiLevelType w:val="multilevel"/>
    <w:tmpl w:val="EDA68B30"/>
    <w:lvl w:ilvl="0">
      <w:start w:val="1"/>
      <w:numFmt w:val="decimal"/>
      <w:lvlText w:val="%1."/>
      <w:lvlJc w:val="left"/>
      <w:pPr>
        <w:ind w:left="720" w:hanging="360"/>
      </w:pPr>
      <w:rPr>
        <w:rFonts w:ascii="Times New Roman" w:hAnsi="Times New Roman" w:eastAsia="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5227C9A"/>
    <w:multiLevelType w:val="hybridMultilevel"/>
    <w:tmpl w:val="DF90308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764170F4"/>
    <w:multiLevelType w:val="hybridMultilevel"/>
    <w:tmpl w:val="230CC420"/>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33" w15:restartNumberingAfterBreak="0">
    <w:nsid w:val="7B960718"/>
    <w:multiLevelType w:val="hybridMultilevel"/>
    <w:tmpl w:val="B0ECF12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1">
    <w:abstractNumId w:val="11"/>
  </w:num>
  <w:num w:numId="2">
    <w:abstractNumId w:val="25"/>
  </w:num>
  <w:num w:numId="3">
    <w:abstractNumId w:val="18"/>
  </w:num>
  <w:num w:numId="4">
    <w:abstractNumId w:val="15"/>
  </w:num>
  <w:num w:numId="5">
    <w:abstractNumId w:val="19"/>
  </w:num>
  <w:num w:numId="6">
    <w:abstractNumId w:val="7"/>
  </w:num>
  <w:num w:numId="7">
    <w:abstractNumId w:val="12"/>
  </w:num>
  <w:num w:numId="8">
    <w:abstractNumId w:val="8"/>
  </w:num>
  <w:num w:numId="9">
    <w:abstractNumId w:val="16"/>
  </w:num>
  <w:num w:numId="10">
    <w:abstractNumId w:val="3"/>
  </w:num>
  <w:num w:numId="11">
    <w:abstractNumId w:val="10"/>
  </w:num>
  <w:num w:numId="12">
    <w:abstractNumId w:val="26"/>
  </w:num>
  <w:num w:numId="13">
    <w:abstractNumId w:val="5"/>
  </w:num>
  <w:num w:numId="14">
    <w:abstractNumId w:val="14"/>
  </w:num>
  <w:num w:numId="15">
    <w:abstractNumId w:val="27"/>
  </w:num>
  <w:num w:numId="16">
    <w:abstractNumId w:val="23"/>
  </w:num>
  <w:num w:numId="17">
    <w:abstractNumId w:val="2"/>
  </w:num>
  <w:num w:numId="18">
    <w:abstractNumId w:val="22"/>
  </w:num>
  <w:num w:numId="19">
    <w:abstractNumId w:val="28"/>
  </w:num>
  <w:num w:numId="20">
    <w:abstractNumId w:val="17"/>
  </w:num>
  <w:num w:numId="21">
    <w:abstractNumId w:val="32"/>
  </w:num>
  <w:num w:numId="22">
    <w:abstractNumId w:val="0"/>
  </w:num>
  <w:num w:numId="23">
    <w:abstractNumId w:val="6"/>
  </w:num>
  <w:num w:numId="24">
    <w:abstractNumId w:val="9"/>
  </w:num>
  <w:num w:numId="25">
    <w:abstractNumId w:val="29"/>
  </w:num>
  <w:num w:numId="26">
    <w:abstractNumId w:val="31"/>
  </w:num>
  <w:num w:numId="27">
    <w:abstractNumId w:val="24"/>
  </w:num>
  <w:num w:numId="28">
    <w:abstractNumId w:val="33"/>
  </w:num>
  <w:num w:numId="29">
    <w:abstractNumId w:val="13"/>
  </w:num>
  <w:num w:numId="30">
    <w:abstractNumId w:val="4"/>
  </w:num>
  <w:num w:numId="31">
    <w:abstractNumId w:val="30"/>
  </w:num>
  <w:num w:numId="32">
    <w:abstractNumId w:val="1"/>
  </w:num>
  <w:num w:numId="33">
    <w:abstractNumId w:val="20"/>
  </w:num>
  <w:num w:numId="34">
    <w:abstractNumId w:val="21"/>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9"/>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47E"/>
    <w:rsid w:val="00003F2F"/>
    <w:rsid w:val="00006976"/>
    <w:rsid w:val="00007C3F"/>
    <w:rsid w:val="00013955"/>
    <w:rsid w:val="000146B7"/>
    <w:rsid w:val="000148C7"/>
    <w:rsid w:val="00015202"/>
    <w:rsid w:val="00020AA0"/>
    <w:rsid w:val="00025858"/>
    <w:rsid w:val="000260BC"/>
    <w:rsid w:val="000264F2"/>
    <w:rsid w:val="00026F52"/>
    <w:rsid w:val="00033771"/>
    <w:rsid w:val="00034C24"/>
    <w:rsid w:val="00036055"/>
    <w:rsid w:val="00041BA1"/>
    <w:rsid w:val="000435E6"/>
    <w:rsid w:val="00054832"/>
    <w:rsid w:val="00073EE9"/>
    <w:rsid w:val="00073EF8"/>
    <w:rsid w:val="00074A65"/>
    <w:rsid w:val="000805E3"/>
    <w:rsid w:val="00091B95"/>
    <w:rsid w:val="000A5363"/>
    <w:rsid w:val="000A7F9C"/>
    <w:rsid w:val="000C1378"/>
    <w:rsid w:val="000E2FC8"/>
    <w:rsid w:val="000E370C"/>
    <w:rsid w:val="000E78EB"/>
    <w:rsid w:val="000F0D29"/>
    <w:rsid w:val="001038BF"/>
    <w:rsid w:val="00104EA1"/>
    <w:rsid w:val="00104F8B"/>
    <w:rsid w:val="00105C12"/>
    <w:rsid w:val="00112230"/>
    <w:rsid w:val="001122DC"/>
    <w:rsid w:val="00130342"/>
    <w:rsid w:val="00132A63"/>
    <w:rsid w:val="00147AAF"/>
    <w:rsid w:val="00171A37"/>
    <w:rsid w:val="00173A5D"/>
    <w:rsid w:val="00175D9E"/>
    <w:rsid w:val="0019005D"/>
    <w:rsid w:val="00193DF7"/>
    <w:rsid w:val="001A0458"/>
    <w:rsid w:val="001A2A0F"/>
    <w:rsid w:val="001A6F3D"/>
    <w:rsid w:val="001B3E6E"/>
    <w:rsid w:val="001B4327"/>
    <w:rsid w:val="001C33FB"/>
    <w:rsid w:val="001D0CC6"/>
    <w:rsid w:val="001D2B3D"/>
    <w:rsid w:val="001D7E5F"/>
    <w:rsid w:val="001E4C63"/>
    <w:rsid w:val="001E5FED"/>
    <w:rsid w:val="001F090F"/>
    <w:rsid w:val="001F58ED"/>
    <w:rsid w:val="001F645E"/>
    <w:rsid w:val="001F6561"/>
    <w:rsid w:val="001F70F4"/>
    <w:rsid w:val="002031CC"/>
    <w:rsid w:val="00205EB7"/>
    <w:rsid w:val="00211506"/>
    <w:rsid w:val="002239B3"/>
    <w:rsid w:val="00235113"/>
    <w:rsid w:val="00243A08"/>
    <w:rsid w:val="0024437D"/>
    <w:rsid w:val="002460AA"/>
    <w:rsid w:val="00246337"/>
    <w:rsid w:val="00255A00"/>
    <w:rsid w:val="002655B2"/>
    <w:rsid w:val="002716F6"/>
    <w:rsid w:val="0027530C"/>
    <w:rsid w:val="00277B89"/>
    <w:rsid w:val="002867BC"/>
    <w:rsid w:val="002932F7"/>
    <w:rsid w:val="002958FA"/>
    <w:rsid w:val="002A411C"/>
    <w:rsid w:val="002C3667"/>
    <w:rsid w:val="002C425D"/>
    <w:rsid w:val="002E6F31"/>
    <w:rsid w:val="002F1C18"/>
    <w:rsid w:val="002F5AC3"/>
    <w:rsid w:val="002F7932"/>
    <w:rsid w:val="00302D16"/>
    <w:rsid w:val="0030671E"/>
    <w:rsid w:val="00310ED7"/>
    <w:rsid w:val="0031207A"/>
    <w:rsid w:val="003217CF"/>
    <w:rsid w:val="00322CD3"/>
    <w:rsid w:val="003244DE"/>
    <w:rsid w:val="0032593E"/>
    <w:rsid w:val="00325E32"/>
    <w:rsid w:val="00326646"/>
    <w:rsid w:val="00330BFD"/>
    <w:rsid w:val="003311F0"/>
    <w:rsid w:val="00343916"/>
    <w:rsid w:val="003548B1"/>
    <w:rsid w:val="00355BB2"/>
    <w:rsid w:val="00357B34"/>
    <w:rsid w:val="003618A7"/>
    <w:rsid w:val="00364E45"/>
    <w:rsid w:val="00366BED"/>
    <w:rsid w:val="00371041"/>
    <w:rsid w:val="00372007"/>
    <w:rsid w:val="00374859"/>
    <w:rsid w:val="003761E7"/>
    <w:rsid w:val="003837CB"/>
    <w:rsid w:val="00387E42"/>
    <w:rsid w:val="003A068C"/>
    <w:rsid w:val="003B15C3"/>
    <w:rsid w:val="003B21A1"/>
    <w:rsid w:val="003B4D7F"/>
    <w:rsid w:val="003C036D"/>
    <w:rsid w:val="003D5D81"/>
    <w:rsid w:val="003D7A24"/>
    <w:rsid w:val="003E591D"/>
    <w:rsid w:val="003E748C"/>
    <w:rsid w:val="003E7884"/>
    <w:rsid w:val="003F060F"/>
    <w:rsid w:val="003F602D"/>
    <w:rsid w:val="0041461B"/>
    <w:rsid w:val="00416515"/>
    <w:rsid w:val="00423A16"/>
    <w:rsid w:val="00425A1C"/>
    <w:rsid w:val="00430305"/>
    <w:rsid w:val="00431532"/>
    <w:rsid w:val="00433175"/>
    <w:rsid w:val="004333B1"/>
    <w:rsid w:val="00443436"/>
    <w:rsid w:val="00444BC5"/>
    <w:rsid w:val="00450F16"/>
    <w:rsid w:val="00464EBC"/>
    <w:rsid w:val="00470DE6"/>
    <w:rsid w:val="00477A8A"/>
    <w:rsid w:val="00480C80"/>
    <w:rsid w:val="004905DF"/>
    <w:rsid w:val="00492158"/>
    <w:rsid w:val="004A209A"/>
    <w:rsid w:val="004B33A3"/>
    <w:rsid w:val="004B7673"/>
    <w:rsid w:val="004C0662"/>
    <w:rsid w:val="004D17B0"/>
    <w:rsid w:val="004E0C81"/>
    <w:rsid w:val="004E0F9D"/>
    <w:rsid w:val="00501208"/>
    <w:rsid w:val="0051395F"/>
    <w:rsid w:val="00515C0A"/>
    <w:rsid w:val="0052059B"/>
    <w:rsid w:val="00521A17"/>
    <w:rsid w:val="0052568F"/>
    <w:rsid w:val="00526B49"/>
    <w:rsid w:val="0054502D"/>
    <w:rsid w:val="00546C62"/>
    <w:rsid w:val="00553169"/>
    <w:rsid w:val="00565242"/>
    <w:rsid w:val="00576A50"/>
    <w:rsid w:val="005773C8"/>
    <w:rsid w:val="005840BF"/>
    <w:rsid w:val="00587431"/>
    <w:rsid w:val="00591746"/>
    <w:rsid w:val="00595251"/>
    <w:rsid w:val="005B47A6"/>
    <w:rsid w:val="005C70B4"/>
    <w:rsid w:val="005C7512"/>
    <w:rsid w:val="005D083B"/>
    <w:rsid w:val="005D43CE"/>
    <w:rsid w:val="005D5663"/>
    <w:rsid w:val="005F2957"/>
    <w:rsid w:val="00603023"/>
    <w:rsid w:val="00603A6A"/>
    <w:rsid w:val="0060461F"/>
    <w:rsid w:val="00610B4A"/>
    <w:rsid w:val="00613534"/>
    <w:rsid w:val="006216AE"/>
    <w:rsid w:val="00625AF2"/>
    <w:rsid w:val="00627517"/>
    <w:rsid w:val="00627F5E"/>
    <w:rsid w:val="00630DA2"/>
    <w:rsid w:val="00632CEA"/>
    <w:rsid w:val="00642EF1"/>
    <w:rsid w:val="0064730D"/>
    <w:rsid w:val="00652367"/>
    <w:rsid w:val="00663532"/>
    <w:rsid w:val="00667447"/>
    <w:rsid w:val="00684FCA"/>
    <w:rsid w:val="00691FE9"/>
    <w:rsid w:val="00694BA8"/>
    <w:rsid w:val="006B2624"/>
    <w:rsid w:val="006C69BF"/>
    <w:rsid w:val="006D23D0"/>
    <w:rsid w:val="006D5DD2"/>
    <w:rsid w:val="006E465A"/>
    <w:rsid w:val="006F2DBC"/>
    <w:rsid w:val="006F3A07"/>
    <w:rsid w:val="006F3C05"/>
    <w:rsid w:val="006F3E55"/>
    <w:rsid w:val="006F5A3E"/>
    <w:rsid w:val="00705499"/>
    <w:rsid w:val="00706D3A"/>
    <w:rsid w:val="00707F5C"/>
    <w:rsid w:val="007144FC"/>
    <w:rsid w:val="00715942"/>
    <w:rsid w:val="007171B7"/>
    <w:rsid w:val="00717E2B"/>
    <w:rsid w:val="00721BC8"/>
    <w:rsid w:val="007236D2"/>
    <w:rsid w:val="00727EF7"/>
    <w:rsid w:val="00733B33"/>
    <w:rsid w:val="00743109"/>
    <w:rsid w:val="00746D25"/>
    <w:rsid w:val="00747BE2"/>
    <w:rsid w:val="00752683"/>
    <w:rsid w:val="00754CE0"/>
    <w:rsid w:val="00764C4E"/>
    <w:rsid w:val="0076683F"/>
    <w:rsid w:val="0078067C"/>
    <w:rsid w:val="007913F9"/>
    <w:rsid w:val="00793325"/>
    <w:rsid w:val="007A5913"/>
    <w:rsid w:val="007A59BD"/>
    <w:rsid w:val="007B4600"/>
    <w:rsid w:val="007B62B9"/>
    <w:rsid w:val="007C117F"/>
    <w:rsid w:val="007C414C"/>
    <w:rsid w:val="007D5AEF"/>
    <w:rsid w:val="007E0FCF"/>
    <w:rsid w:val="007E2827"/>
    <w:rsid w:val="007E5DFE"/>
    <w:rsid w:val="007F3744"/>
    <w:rsid w:val="007F54D0"/>
    <w:rsid w:val="007F7A41"/>
    <w:rsid w:val="008018A1"/>
    <w:rsid w:val="008077B2"/>
    <w:rsid w:val="0081523D"/>
    <w:rsid w:val="00817FAF"/>
    <w:rsid w:val="0082708F"/>
    <w:rsid w:val="0083179C"/>
    <w:rsid w:val="00834D16"/>
    <w:rsid w:val="00844F3A"/>
    <w:rsid w:val="00847BB9"/>
    <w:rsid w:val="008679D3"/>
    <w:rsid w:val="00881735"/>
    <w:rsid w:val="00887070"/>
    <w:rsid w:val="008900A2"/>
    <w:rsid w:val="00890B1A"/>
    <w:rsid w:val="008928CF"/>
    <w:rsid w:val="008A3949"/>
    <w:rsid w:val="008A7681"/>
    <w:rsid w:val="008B16A3"/>
    <w:rsid w:val="008C0C7F"/>
    <w:rsid w:val="008C6D3A"/>
    <w:rsid w:val="008E7DE0"/>
    <w:rsid w:val="00901911"/>
    <w:rsid w:val="009117A9"/>
    <w:rsid w:val="00927937"/>
    <w:rsid w:val="0093522F"/>
    <w:rsid w:val="00937DB8"/>
    <w:rsid w:val="00950003"/>
    <w:rsid w:val="00963938"/>
    <w:rsid w:val="009760EC"/>
    <w:rsid w:val="00977F65"/>
    <w:rsid w:val="00980973"/>
    <w:rsid w:val="00987C73"/>
    <w:rsid w:val="00995D11"/>
    <w:rsid w:val="009A03AF"/>
    <w:rsid w:val="009B5C2C"/>
    <w:rsid w:val="009C2DCD"/>
    <w:rsid w:val="009C5D5A"/>
    <w:rsid w:val="009D41B1"/>
    <w:rsid w:val="009D56FF"/>
    <w:rsid w:val="009D6E25"/>
    <w:rsid w:val="009E51BA"/>
    <w:rsid w:val="009E789B"/>
    <w:rsid w:val="009F0D4C"/>
    <w:rsid w:val="009F3F23"/>
    <w:rsid w:val="009F4D88"/>
    <w:rsid w:val="009F7152"/>
    <w:rsid w:val="00A00F06"/>
    <w:rsid w:val="00A07C5F"/>
    <w:rsid w:val="00A122DD"/>
    <w:rsid w:val="00A2233E"/>
    <w:rsid w:val="00A25C80"/>
    <w:rsid w:val="00A31FD3"/>
    <w:rsid w:val="00A356BD"/>
    <w:rsid w:val="00A36441"/>
    <w:rsid w:val="00A57CFB"/>
    <w:rsid w:val="00A60CDB"/>
    <w:rsid w:val="00A734D5"/>
    <w:rsid w:val="00A76D6B"/>
    <w:rsid w:val="00A809FF"/>
    <w:rsid w:val="00A833C0"/>
    <w:rsid w:val="00A86A8F"/>
    <w:rsid w:val="00A871A5"/>
    <w:rsid w:val="00A91443"/>
    <w:rsid w:val="00AA4A89"/>
    <w:rsid w:val="00AB0CE9"/>
    <w:rsid w:val="00AB74A6"/>
    <w:rsid w:val="00AC2043"/>
    <w:rsid w:val="00AC20DB"/>
    <w:rsid w:val="00AC7A1D"/>
    <w:rsid w:val="00AD41A6"/>
    <w:rsid w:val="00AE029B"/>
    <w:rsid w:val="00AE0F58"/>
    <w:rsid w:val="00AF61E9"/>
    <w:rsid w:val="00B21B5C"/>
    <w:rsid w:val="00B21C9D"/>
    <w:rsid w:val="00B40D0A"/>
    <w:rsid w:val="00B51426"/>
    <w:rsid w:val="00B60715"/>
    <w:rsid w:val="00B623C7"/>
    <w:rsid w:val="00B648A2"/>
    <w:rsid w:val="00B64F2B"/>
    <w:rsid w:val="00B66854"/>
    <w:rsid w:val="00B73D3F"/>
    <w:rsid w:val="00B75524"/>
    <w:rsid w:val="00B80FCC"/>
    <w:rsid w:val="00B86651"/>
    <w:rsid w:val="00B87516"/>
    <w:rsid w:val="00B92467"/>
    <w:rsid w:val="00B93D51"/>
    <w:rsid w:val="00B93E96"/>
    <w:rsid w:val="00BA3676"/>
    <w:rsid w:val="00BB6361"/>
    <w:rsid w:val="00BB6B65"/>
    <w:rsid w:val="00BC148A"/>
    <w:rsid w:val="00BC238B"/>
    <w:rsid w:val="00BC404E"/>
    <w:rsid w:val="00BD0728"/>
    <w:rsid w:val="00BD3358"/>
    <w:rsid w:val="00BD68F5"/>
    <w:rsid w:val="00BF1271"/>
    <w:rsid w:val="00BF2537"/>
    <w:rsid w:val="00BF38C3"/>
    <w:rsid w:val="00C02673"/>
    <w:rsid w:val="00C02CD6"/>
    <w:rsid w:val="00C079F6"/>
    <w:rsid w:val="00C13190"/>
    <w:rsid w:val="00C15739"/>
    <w:rsid w:val="00C234AB"/>
    <w:rsid w:val="00C46FD2"/>
    <w:rsid w:val="00C5693D"/>
    <w:rsid w:val="00C64FC2"/>
    <w:rsid w:val="00C66347"/>
    <w:rsid w:val="00C72B31"/>
    <w:rsid w:val="00C73040"/>
    <w:rsid w:val="00C80E6B"/>
    <w:rsid w:val="00C8397F"/>
    <w:rsid w:val="00C95F93"/>
    <w:rsid w:val="00CA247E"/>
    <w:rsid w:val="00CB5421"/>
    <w:rsid w:val="00CC1CF7"/>
    <w:rsid w:val="00CD1104"/>
    <w:rsid w:val="00CE2727"/>
    <w:rsid w:val="00CE7321"/>
    <w:rsid w:val="00CF07F6"/>
    <w:rsid w:val="00CF2AB5"/>
    <w:rsid w:val="00D113B6"/>
    <w:rsid w:val="00D26016"/>
    <w:rsid w:val="00D431F7"/>
    <w:rsid w:val="00D43900"/>
    <w:rsid w:val="00D54CDB"/>
    <w:rsid w:val="00D5618A"/>
    <w:rsid w:val="00D62137"/>
    <w:rsid w:val="00D74135"/>
    <w:rsid w:val="00D80CFE"/>
    <w:rsid w:val="00D8253A"/>
    <w:rsid w:val="00D9753E"/>
    <w:rsid w:val="00DA6129"/>
    <w:rsid w:val="00DA6488"/>
    <w:rsid w:val="00DA6E50"/>
    <w:rsid w:val="00DB5DAF"/>
    <w:rsid w:val="00DC25FA"/>
    <w:rsid w:val="00DC50CE"/>
    <w:rsid w:val="00DD13B7"/>
    <w:rsid w:val="00DD7671"/>
    <w:rsid w:val="00DE1128"/>
    <w:rsid w:val="00DF2D1C"/>
    <w:rsid w:val="00DF58C0"/>
    <w:rsid w:val="00E21332"/>
    <w:rsid w:val="00E43152"/>
    <w:rsid w:val="00E53611"/>
    <w:rsid w:val="00E53963"/>
    <w:rsid w:val="00E63BE5"/>
    <w:rsid w:val="00E774EC"/>
    <w:rsid w:val="00E8544B"/>
    <w:rsid w:val="00E97275"/>
    <w:rsid w:val="00EA1A3A"/>
    <w:rsid w:val="00EA2912"/>
    <w:rsid w:val="00EA3591"/>
    <w:rsid w:val="00EA3D97"/>
    <w:rsid w:val="00EA7EC1"/>
    <w:rsid w:val="00ED758B"/>
    <w:rsid w:val="00EE0E1A"/>
    <w:rsid w:val="00EE121D"/>
    <w:rsid w:val="00EE18BD"/>
    <w:rsid w:val="00EF15E9"/>
    <w:rsid w:val="00EF6093"/>
    <w:rsid w:val="00EF6097"/>
    <w:rsid w:val="00F0234B"/>
    <w:rsid w:val="00F27AD5"/>
    <w:rsid w:val="00F340B8"/>
    <w:rsid w:val="00F41EBC"/>
    <w:rsid w:val="00F526F9"/>
    <w:rsid w:val="00F675DA"/>
    <w:rsid w:val="00F75BB7"/>
    <w:rsid w:val="00F81C63"/>
    <w:rsid w:val="00F829AE"/>
    <w:rsid w:val="00F8639B"/>
    <w:rsid w:val="00F87E5C"/>
    <w:rsid w:val="00F91252"/>
    <w:rsid w:val="00FA44A4"/>
    <w:rsid w:val="00FA644A"/>
    <w:rsid w:val="00FB0F86"/>
    <w:rsid w:val="00FC1C6C"/>
    <w:rsid w:val="00FC622E"/>
    <w:rsid w:val="00FC68E0"/>
    <w:rsid w:val="00FC71AF"/>
    <w:rsid w:val="00FD0506"/>
    <w:rsid w:val="00FE0A06"/>
    <w:rsid w:val="00FE4369"/>
    <w:rsid w:val="00FE6842"/>
    <w:rsid w:val="00FF4746"/>
    <w:rsid w:val="3489205A"/>
    <w:rsid w:val="3F97E205"/>
    <w:rsid w:val="62246F34"/>
    <w:rsid w:val="63D1F7DF"/>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8A5F9B"/>
  <w15:chartTrackingRefBased/>
  <w15:docId w15:val="{9FDCB4D4-9F8B-4739-99C8-D81CFCF81B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lv-LV" w:eastAsia="lv-LV"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line="360" w:lineRule="auto"/>
      <w:jc w:val="both"/>
    </w:pPr>
    <w:rPr>
      <w:rFonts w:cs="Arial Unicode MS"/>
      <w:sz w:val="24"/>
      <w:szCs w:val="24"/>
      <w:lang w:eastAsia="ru-RU" w:bidi="lo-LA"/>
    </w:rPr>
  </w:style>
  <w:style w:type="paragraph" w:styleId="Heading1">
    <w:name w:val="heading 1"/>
    <w:basedOn w:val="Normal"/>
    <w:next w:val="Normal"/>
    <w:qFormat/>
    <w:pPr>
      <w:keepNext/>
      <w:numPr>
        <w:numId w:val="1"/>
      </w:numPr>
      <w:spacing w:before="360" w:after="240"/>
      <w:jc w:val="center"/>
      <w:outlineLvl w:val="0"/>
    </w:pPr>
    <w:rPr>
      <w:b/>
      <w:bCs/>
      <w:caps/>
      <w:sz w:val="28"/>
      <w:szCs w:val="28"/>
    </w:rPr>
  </w:style>
  <w:style w:type="paragraph" w:styleId="Heading2">
    <w:name w:val="heading 2"/>
    <w:basedOn w:val="Normal"/>
    <w:next w:val="Normal"/>
    <w:qFormat/>
    <w:pPr>
      <w:keepNext/>
      <w:numPr>
        <w:ilvl w:val="1"/>
        <w:numId w:val="1"/>
      </w:numPr>
      <w:spacing w:before="240" w:after="240"/>
      <w:jc w:val="center"/>
      <w:outlineLvl w:val="1"/>
    </w:pPr>
    <w:rPr>
      <w:b/>
      <w:bCs/>
      <w:sz w:val="28"/>
      <w:szCs w:val="28"/>
    </w:rPr>
  </w:style>
  <w:style w:type="paragraph" w:styleId="Heading3">
    <w:name w:val="heading 3"/>
    <w:basedOn w:val="Normal"/>
    <w:next w:val="Normal"/>
    <w:qFormat/>
    <w:rsid w:val="00FC1C6C"/>
    <w:pPr>
      <w:keepNext/>
      <w:numPr>
        <w:ilvl w:val="2"/>
        <w:numId w:val="1"/>
      </w:numPr>
      <w:spacing w:before="240" w:after="240"/>
      <w:outlineLvl w:val="2"/>
    </w:pPr>
    <w:rPr>
      <w:b/>
      <w:bCs/>
      <w:i/>
      <w:iCs/>
    </w:rPr>
  </w:style>
  <w:style w:type="paragraph" w:styleId="Heading4">
    <w:name w:val="heading 4"/>
    <w:basedOn w:val="Normal"/>
    <w:next w:val="Normal"/>
    <w:qFormat/>
    <w:pPr>
      <w:keepNext/>
      <w:spacing w:before="240"/>
      <w:jc w:val="center"/>
      <w:outlineLvl w:val="3"/>
    </w:pPr>
    <w:rPr>
      <w:b/>
      <w:bCs/>
      <w:sz w:val="28"/>
      <w:szCs w:val="28"/>
    </w:rPr>
  </w:style>
  <w:style w:type="paragraph" w:styleId="Heading6">
    <w:name w:val="heading 6"/>
    <w:basedOn w:val="Normal"/>
    <w:next w:val="Normal"/>
    <w:qFormat/>
    <w:pPr>
      <w:keepNext/>
      <w:overflowPunct w:val="0"/>
      <w:autoSpaceDE w:val="0"/>
      <w:autoSpaceDN w:val="0"/>
      <w:adjustRightInd w:val="0"/>
      <w:spacing w:before="120"/>
      <w:textAlignment w:val="baseline"/>
      <w:outlineLvl w:val="5"/>
    </w:pPr>
    <w:rPr>
      <w:b/>
      <w:bCs/>
      <w:sz w:val="30"/>
      <w:szCs w:val="30"/>
      <w:lang w:val="ru-RU"/>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pPr>
      <w:spacing w:before="360" w:after="240"/>
      <w:jc w:val="center"/>
      <w:outlineLvl w:val="0"/>
    </w:pPr>
    <w:rPr>
      <w:b/>
      <w:bCs/>
      <w:sz w:val="26"/>
      <w:szCs w:val="26"/>
      <w:lang w:val="en-GB"/>
    </w:rPr>
  </w:style>
  <w:style w:type="paragraph" w:styleId="Caption">
    <w:name w:val="caption"/>
    <w:basedOn w:val="Normal"/>
    <w:next w:val="Normal"/>
    <w:qFormat/>
    <w:pPr>
      <w:keepNext/>
      <w:spacing w:before="120"/>
      <w:jc w:val="right"/>
    </w:pPr>
  </w:style>
  <w:style w:type="paragraph" w:styleId="TOC1">
    <w:name w:val="toc 1"/>
    <w:basedOn w:val="Normal"/>
    <w:next w:val="Normal"/>
    <w:autoRedefine/>
    <w:uiPriority w:val="39"/>
    <w:pPr>
      <w:widowControl w:val="0"/>
      <w:spacing w:before="120"/>
    </w:pPr>
    <w:rPr>
      <w:snapToGrid w:val="0"/>
    </w:rPr>
  </w:style>
  <w:style w:type="paragraph" w:styleId="Normal-Number3" w:customStyle="1">
    <w:name w:val="Normal - Number 3"/>
    <w:basedOn w:val="Normal"/>
    <w:pPr>
      <w:widowControl w:val="0"/>
      <w:shd w:val="clear" w:color="auto" w:fill="FFFFFF"/>
      <w:tabs>
        <w:tab w:val="num" w:pos="360"/>
      </w:tabs>
      <w:spacing w:before="240"/>
    </w:pPr>
    <w:rPr>
      <w:snapToGrid w:val="0"/>
      <w:color w:val="000000"/>
    </w:rPr>
  </w:style>
  <w:style w:type="paragraph" w:styleId="NormalarTab" w:customStyle="1">
    <w:name w:val="Normal ar Tab"/>
    <w:basedOn w:val="Normal"/>
    <w:pPr>
      <w:widowControl w:val="0"/>
      <w:ind w:firstLine="720"/>
    </w:pPr>
    <w:rPr>
      <w:snapToGrid w:val="0"/>
      <w:spacing w:val="-2"/>
    </w:rPr>
  </w:style>
  <w:style w:type="paragraph" w:styleId="BodyTextIndent">
    <w:name w:val="Body Text Indent"/>
    <w:basedOn w:val="Normal"/>
    <w:pPr>
      <w:ind w:firstLine="567"/>
    </w:pPr>
  </w:style>
  <w:style w:type="paragraph" w:styleId="BodyText">
    <w:name w:val="Body Text"/>
    <w:basedOn w:val="Normal"/>
    <w:rPr>
      <w:sz w:val="22"/>
      <w:szCs w:val="22"/>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szCs w:val="16"/>
    </w:rPr>
  </w:style>
  <w:style w:type="paragraph" w:styleId="Picture" w:customStyle="1">
    <w:name w:val="Picture"/>
    <w:basedOn w:val="Normal"/>
    <w:next w:val="PictureCaption"/>
    <w:pPr>
      <w:keepNext/>
      <w:spacing w:before="120" w:after="240"/>
      <w:jc w:val="center"/>
    </w:pPr>
  </w:style>
  <w:style w:type="paragraph" w:styleId="PictureCaption" w:customStyle="1">
    <w:name w:val="PictureCaption"/>
    <w:basedOn w:val="Caption"/>
    <w:next w:val="NormalarTab"/>
    <w:pPr>
      <w:spacing w:before="0" w:after="240"/>
      <w:jc w:val="center"/>
    </w:pPr>
  </w:style>
  <w:style w:type="paragraph" w:styleId="CommentText">
    <w:name w:val="annotation text"/>
    <w:basedOn w:val="Normal"/>
    <w:semiHidden/>
    <w:rPr>
      <w:sz w:val="20"/>
      <w:szCs w:val="20"/>
    </w:rPr>
  </w:style>
  <w:style w:type="character" w:styleId="Hyperlink">
    <w:name w:val="Hyperlink"/>
    <w:uiPriority w:val="99"/>
    <w:rPr>
      <w:color w:val="0000FF"/>
      <w:u w:val="single"/>
    </w:rPr>
  </w:style>
  <w:style w:type="paragraph" w:styleId="BodyText2">
    <w:name w:val="Body Text 2"/>
    <w:basedOn w:val="Normal"/>
    <w:rPr>
      <w:sz w:val="28"/>
      <w:szCs w:val="28"/>
      <w:lang w:val="en-GB"/>
    </w:rPr>
  </w:style>
  <w:style w:type="paragraph" w:styleId="BalloonText">
    <w:name w:val="Balloon Text"/>
    <w:basedOn w:val="Normal"/>
    <w:semiHidden/>
    <w:rPr>
      <w:rFonts w:ascii="Tahoma" w:hAnsi="Tahoma"/>
      <w:sz w:val="16"/>
      <w:szCs w:val="16"/>
    </w:rPr>
  </w:style>
  <w:style w:type="paragraph" w:styleId="TOC2">
    <w:name w:val="toc 2"/>
    <w:basedOn w:val="Normal"/>
    <w:next w:val="Normal"/>
    <w:autoRedefine/>
    <w:uiPriority w:val="39"/>
    <w:pPr>
      <w:ind w:left="240"/>
    </w:pPr>
  </w:style>
  <w:style w:type="paragraph" w:styleId="Header">
    <w:name w:val="header"/>
    <w:basedOn w:val="Normal"/>
    <w:pPr>
      <w:tabs>
        <w:tab w:val="center" w:pos="4153"/>
        <w:tab w:val="right" w:pos="8306"/>
      </w:tabs>
      <w:spacing w:line="240" w:lineRule="auto"/>
      <w:jc w:val="left"/>
    </w:pPr>
    <w:rPr>
      <w:lang w:val="en-GB"/>
    </w:rPr>
  </w:style>
  <w:style w:type="character" w:styleId="text31" w:customStyle="1">
    <w:name w:val="text31"/>
    <w:rPr>
      <w:rFonts w:hint="default" w:ascii="Bitstream Cyberbit" w:hAnsi="Bitstream Cyberbit"/>
      <w:b/>
      <w:bCs/>
      <w:color w:val="00008B"/>
      <w:sz w:val="24"/>
      <w:szCs w:val="24"/>
    </w:rPr>
  </w:style>
  <w:style w:type="character" w:styleId="Strong">
    <w:name w:val="Strong"/>
    <w:qFormat/>
    <w:rPr>
      <w:b/>
      <w:bCs/>
    </w:rPr>
  </w:style>
  <w:style w:type="paragraph" w:styleId="Subtitle">
    <w:name w:val="Subtitle"/>
    <w:basedOn w:val="Normal"/>
    <w:qFormat/>
    <w:pPr>
      <w:jc w:val="center"/>
    </w:pPr>
    <w:rPr>
      <w:b/>
      <w:bCs/>
      <w:sz w:val="28"/>
      <w:szCs w:val="28"/>
    </w:rPr>
  </w:style>
  <w:style w:type="paragraph" w:styleId="TOC3">
    <w:name w:val="toc 3"/>
    <w:basedOn w:val="Normal"/>
    <w:next w:val="Normal"/>
    <w:autoRedefine/>
    <w:uiPriority w:val="39"/>
    <w:pPr>
      <w:ind w:left="480"/>
    </w:pPr>
    <w:rPr>
      <w:i/>
      <w:iCs/>
    </w:rPr>
  </w:style>
  <w:style w:type="paragraph" w:styleId="FootnoteText">
    <w:name w:val="footnote text"/>
    <w:basedOn w:val="Normal"/>
    <w:semiHidden/>
    <w:pPr>
      <w:spacing w:line="240" w:lineRule="auto"/>
    </w:pPr>
    <w:rPr>
      <w:sz w:val="20"/>
      <w:szCs w:val="20"/>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styleId="CaptTabulai" w:customStyle="1">
    <w:name w:val="Capt Tabulai"/>
    <w:basedOn w:val="Normal"/>
    <w:pPr>
      <w:keepNext/>
      <w:jc w:val="right"/>
    </w:pPr>
  </w:style>
  <w:style w:type="paragraph" w:styleId="TabulasNosaukums" w:customStyle="1">
    <w:name w:val="Tabulas Nosaukums"/>
    <w:basedOn w:val="Normal"/>
    <w:next w:val="Normal"/>
    <w:pPr>
      <w:keepNext/>
      <w:spacing w:before="120" w:after="120"/>
      <w:jc w:val="center"/>
    </w:pPr>
    <w:rPr>
      <w:b/>
      <w:bCs/>
    </w:rPr>
  </w:style>
  <w:style w:type="paragraph" w:styleId="Equation" w:customStyle="1">
    <w:name w:val="Equation"/>
    <w:basedOn w:val="Normal"/>
    <w:pPr>
      <w:shd w:val="clear" w:color="auto" w:fill="FFFFFF"/>
      <w:tabs>
        <w:tab w:val="center" w:pos="4536"/>
        <w:tab w:val="right" w:pos="9072"/>
      </w:tabs>
      <w:spacing w:before="120" w:after="120"/>
    </w:pPr>
    <w:rPr>
      <w:color w:val="000000"/>
      <w:spacing w:val="12"/>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Indent2">
    <w:name w:val="Body Text Indent 2"/>
    <w:basedOn w:val="Normal"/>
    <w:pPr>
      <w:ind w:left="709"/>
    </w:pPr>
  </w:style>
  <w:style w:type="paragraph" w:styleId="BodyTextIndent3">
    <w:name w:val="Body Text Indent 3"/>
    <w:basedOn w:val="Normal"/>
    <w:rsid w:val="0082708F"/>
    <w:pPr>
      <w:widowControl w:val="0"/>
      <w:shd w:val="clear" w:color="auto" w:fill="FFFFFF"/>
      <w:spacing w:before="451" w:line="240" w:lineRule="auto"/>
      <w:ind w:left="2126"/>
    </w:pPr>
    <w:rPr>
      <w:snapToGrid w:val="0"/>
      <w:color w:val="000000"/>
      <w:spacing w:val="-2"/>
    </w:rPr>
  </w:style>
  <w:style w:type="paragraph" w:styleId="CaptPielikumam" w:customStyle="1">
    <w:name w:val="Capt Pielikumam"/>
    <w:basedOn w:val="Caption"/>
    <w:rsid w:val="00AA4A89"/>
    <w:pPr>
      <w:pageBreakBefore/>
      <w:widowControl w:val="0"/>
      <w:spacing w:before="0" w:after="120"/>
    </w:pPr>
    <w:rPr>
      <w:b/>
      <w:bCs/>
      <w:snapToGrid w:val="0"/>
      <w:lang w:eastAsia="en-US"/>
    </w:rPr>
  </w:style>
  <w:style w:type="paragraph" w:styleId="fixed" w:customStyle="1">
    <w:name w:val="fixed"/>
    <w:basedOn w:val="Normal"/>
    <w:rsid w:val="00A2233E"/>
    <w:pPr>
      <w:spacing w:before="100" w:beforeAutospacing="1" w:after="100" w:afterAutospacing="1" w:line="240" w:lineRule="auto"/>
      <w:jc w:val="left"/>
    </w:pPr>
    <w:rPr>
      <w:rFonts w:cs="Times New Roman"/>
      <w:lang w:eastAsia="lv-LV" w:bidi="ar-SA"/>
    </w:rPr>
  </w:style>
  <w:style w:type="table" w:styleId="TableGrid">
    <w:name w:val="Table Grid"/>
    <w:basedOn w:val="TableNormal"/>
    <w:rsid w:val="005D566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erChar" w:customStyle="1">
    <w:name w:val="Footer Char"/>
    <w:link w:val="Footer"/>
    <w:uiPriority w:val="99"/>
    <w:rsid w:val="003761E7"/>
    <w:rPr>
      <w:rFonts w:cs="Arial Unicode MS"/>
      <w:sz w:val="24"/>
      <w:szCs w:val="24"/>
      <w:lang w:eastAsia="ru-RU" w:bidi="lo-LA"/>
    </w:rPr>
  </w:style>
  <w:style w:type="paragraph" w:styleId="TOCHeading">
    <w:name w:val="TOC Heading"/>
    <w:basedOn w:val="Heading1"/>
    <w:next w:val="Normal"/>
    <w:uiPriority w:val="39"/>
    <w:unhideWhenUsed/>
    <w:qFormat/>
    <w:rsid w:val="0052568F"/>
    <w:pPr>
      <w:keepLines/>
      <w:numPr>
        <w:numId w:val="0"/>
      </w:numPr>
      <w:spacing w:before="240" w:after="0" w:line="259" w:lineRule="auto"/>
      <w:jc w:val="left"/>
      <w:outlineLvl w:val="9"/>
    </w:pPr>
    <w:rPr>
      <w:rFonts w:asciiTheme="majorHAnsi" w:hAnsiTheme="majorHAnsi" w:eastAsiaTheme="majorEastAsia" w:cstheme="majorBidi"/>
      <w:b w:val="0"/>
      <w:bCs w:val="0"/>
      <w:caps w:val="0"/>
      <w:color w:val="2F5496" w:themeColor="accent1" w:themeShade="BF"/>
      <w:sz w:val="32"/>
      <w:szCs w:val="32"/>
      <w:lang w:val="en-US" w:eastAsia="en-US" w:bidi="ar-SA"/>
    </w:rPr>
  </w:style>
  <w:style w:type="paragraph" w:styleId="ListParagraph">
    <w:name w:val="List Paragraph"/>
    <w:basedOn w:val="Normal"/>
    <w:uiPriority w:val="34"/>
    <w:qFormat/>
    <w:rsid w:val="006F3E55"/>
    <w:pPr>
      <w:ind w:left="720"/>
      <w:contextualSpacing/>
    </w:pPr>
  </w:style>
  <w:style w:type="character" w:styleId="FollowedHyperlink">
    <w:name w:val="FollowedHyperlink"/>
    <w:basedOn w:val="DefaultParagraphFont"/>
    <w:rsid w:val="00BC4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15899">
      <w:bodyDiv w:val="1"/>
      <w:marLeft w:val="0"/>
      <w:marRight w:val="0"/>
      <w:marTop w:val="0"/>
      <w:marBottom w:val="0"/>
      <w:divBdr>
        <w:top w:val="none" w:sz="0" w:space="0" w:color="auto"/>
        <w:left w:val="none" w:sz="0" w:space="0" w:color="auto"/>
        <w:bottom w:val="none" w:sz="0" w:space="0" w:color="auto"/>
        <w:right w:val="none" w:sz="0" w:space="0" w:color="auto"/>
      </w:divBdr>
      <w:divsChild>
        <w:div w:id="1020473301">
          <w:marLeft w:val="0"/>
          <w:marRight w:val="0"/>
          <w:marTop w:val="0"/>
          <w:marBottom w:val="0"/>
          <w:divBdr>
            <w:top w:val="none" w:sz="0" w:space="0" w:color="auto"/>
            <w:left w:val="none" w:sz="0" w:space="0" w:color="auto"/>
            <w:bottom w:val="none" w:sz="0" w:space="0" w:color="auto"/>
            <w:right w:val="none" w:sz="0" w:space="0" w:color="auto"/>
          </w:divBdr>
        </w:div>
      </w:divsChild>
    </w:div>
    <w:div w:id="809708479">
      <w:bodyDiv w:val="1"/>
      <w:marLeft w:val="0"/>
      <w:marRight w:val="0"/>
      <w:marTop w:val="0"/>
      <w:marBottom w:val="0"/>
      <w:divBdr>
        <w:top w:val="none" w:sz="0" w:space="0" w:color="auto"/>
        <w:left w:val="none" w:sz="0" w:space="0" w:color="auto"/>
        <w:bottom w:val="none" w:sz="0" w:space="0" w:color="auto"/>
        <w:right w:val="none" w:sz="0" w:space="0" w:color="auto"/>
      </w:divBdr>
    </w:div>
    <w:div w:id="993531366">
      <w:bodyDiv w:val="1"/>
      <w:marLeft w:val="0"/>
      <w:marRight w:val="0"/>
      <w:marTop w:val="0"/>
      <w:marBottom w:val="0"/>
      <w:divBdr>
        <w:top w:val="none" w:sz="0" w:space="0" w:color="auto"/>
        <w:left w:val="none" w:sz="0" w:space="0" w:color="auto"/>
        <w:bottom w:val="none" w:sz="0" w:space="0" w:color="auto"/>
        <w:right w:val="none" w:sz="0" w:space="0" w:color="auto"/>
      </w:divBdr>
    </w:div>
    <w:div w:id="194618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4.xml" Id="rId84"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header" Target="header1.xml" Id="rId8" /><Relationship Type="http://schemas.openxmlformats.org/officeDocument/2006/relationships/fontTable" Target="fontTable.xml" Id="rId85" /><Relationship Type="http://schemas.openxmlformats.org/officeDocument/2006/relationships/styles" Target="styles.xml" Id="rId3" /><Relationship Type="http://schemas.openxmlformats.org/officeDocument/2006/relationships/header" Target="header4.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0" /><Relationship Type="http://schemas.openxmlformats.org/officeDocument/2006/relationships/header" Target="header3.xml" Id="rId81" /><Relationship Type="http://schemas.openxmlformats.org/officeDocument/2006/relationships/theme" Target="theme/theme1.xml" Id="rId86"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3.xml" Id="rId82" /><Relationship Type="http://schemas.microsoft.com/office/2020/10/relationships/intelligence" Target="intelligence2.xml" Id="Rbfd5f27d161a4a14" /><Relationship Type="http://schemas.openxmlformats.org/officeDocument/2006/relationships/glossaryDocument" Target="glossary/document.xml" Id="R86d0a4d5a3cb414d" /><Relationship Type="http://schemas.openxmlformats.org/officeDocument/2006/relationships/image" Target="/media/image3a.png" Id="R694bcab09bc547d9" /><Relationship Type="http://schemas.openxmlformats.org/officeDocument/2006/relationships/image" Target="/media/image3b.png" Id="R61fb5bb3a4314b50" /><Relationship Type="http://schemas.openxmlformats.org/officeDocument/2006/relationships/image" Target="/media/image3c.png" Id="R6a8db2d12d6743e1" /><Relationship Type="http://schemas.openxmlformats.org/officeDocument/2006/relationships/image" Target="/media/image3d.png" Id="R8b1c2a5cb0ee49c6" /><Relationship Type="http://schemas.openxmlformats.org/officeDocument/2006/relationships/image" Target="/media/image3e.png" Id="Rcd0e183f9f984635" /><Relationship Type="http://schemas.openxmlformats.org/officeDocument/2006/relationships/image" Target="/media/image3f.png" Id="Rab6cfa3465c441cc" /><Relationship Type="http://schemas.openxmlformats.org/officeDocument/2006/relationships/image" Target="/media/image40.png" Id="Re9f0c67c5de14446" /><Relationship Type="http://schemas.openxmlformats.org/officeDocument/2006/relationships/hyperlink" Target="https://www.apachefriends.org/ru/index.html" TargetMode="External" Id="R1a1bca251ef44c4a" /><Relationship Type="http://schemas.openxmlformats.org/officeDocument/2006/relationships/image" Target="/media/image42.png" Id="Reb93d72d464b4dd7" /><Relationship Type="http://schemas.openxmlformats.org/officeDocument/2006/relationships/image" Target="/media/image43.png" Id="R461c9a81effd431d" /><Relationship Type="http://schemas.openxmlformats.org/officeDocument/2006/relationships/image" Target="/media/image44.png" Id="R35bced5a59294d08" /><Relationship Type="http://schemas.openxmlformats.org/officeDocument/2006/relationships/image" Target="/media/image45.png" Id="R00604f727ac54f44" /><Relationship Type="http://schemas.openxmlformats.org/officeDocument/2006/relationships/image" Target="/media/image46.png" Id="R84441f3f00dc4e91" /><Relationship Type="http://schemas.openxmlformats.org/officeDocument/2006/relationships/image" Target="/media/image47.png" Id="R6ffa73fad2904bc8" /><Relationship Type="http://schemas.openxmlformats.org/officeDocument/2006/relationships/image" Target="/media/image48.png" Id="Rab4ad13ba5a64009" /><Relationship Type="http://schemas.openxmlformats.org/officeDocument/2006/relationships/image" Target="/media/image49.png" Id="R9e49dfbe8b034ba3" /><Relationship Type="http://schemas.openxmlformats.org/officeDocument/2006/relationships/image" Target="/media/image4a.png" Id="R0917a4d3a0d44577" /><Relationship Type="http://schemas.openxmlformats.org/officeDocument/2006/relationships/image" Target="/media/image4b.png" Id="Re2186b693c1349b1" /><Relationship Type="http://schemas.openxmlformats.org/officeDocument/2006/relationships/image" Target="/media/image4c.png" Id="R116c90be217645f7" /><Relationship Type="http://schemas.openxmlformats.org/officeDocument/2006/relationships/image" Target="/media/image4d.png" Id="R6afdb92f2aea4a04" /><Relationship Type="http://schemas.openxmlformats.org/officeDocument/2006/relationships/image" Target="/media/image4e.png" Id="R8074d5e690594ead" /><Relationship Type="http://schemas.openxmlformats.org/officeDocument/2006/relationships/image" Target="/media/image4f.png" Id="R880b1bfab3ae431c" /><Relationship Type="http://schemas.openxmlformats.org/officeDocument/2006/relationships/image" Target="/media/image50.png" Id="R18bbc1e3e1bd4745" /><Relationship Type="http://schemas.openxmlformats.org/officeDocument/2006/relationships/image" Target="/media/image51.png" Id="Ree1fbd733774460d" /><Relationship Type="http://schemas.openxmlformats.org/officeDocument/2006/relationships/image" Target="/media/image52.png" Id="R5da1332ee7a1490b" /><Relationship Type="http://schemas.openxmlformats.org/officeDocument/2006/relationships/image" Target="/media/image53.png" Id="R68305351038a40ce" /><Relationship Type="http://schemas.openxmlformats.org/officeDocument/2006/relationships/image" Target="/media/image54.png" Id="Rcd7e5a93693f401d" /><Relationship Type="http://schemas.openxmlformats.org/officeDocument/2006/relationships/image" Target="/media/image55.png" Id="Rfa46cc79e4974a68" /><Relationship Type="http://schemas.openxmlformats.org/officeDocument/2006/relationships/image" Target="/media/image56.png" Id="R4d96aa4119324660" /><Relationship Type="http://schemas.openxmlformats.org/officeDocument/2006/relationships/image" Target="/media/image57.png" Id="R98764af81da34797" /><Relationship Type="http://schemas.openxmlformats.org/officeDocument/2006/relationships/image" Target="/media/image58.png" Id="R501bf773572d411c" /><Relationship Type="http://schemas.openxmlformats.org/officeDocument/2006/relationships/image" Target="/media/image59.png" Id="R4c79cda311f14bcf" /><Relationship Type="http://schemas.openxmlformats.org/officeDocument/2006/relationships/image" Target="/media/image5a.png" Id="R027dff298cf342d1" /><Relationship Type="http://schemas.openxmlformats.org/officeDocument/2006/relationships/image" Target="/media/image5b.png" Id="R4884515403004ddd" /><Relationship Type="http://schemas.openxmlformats.org/officeDocument/2006/relationships/image" Target="/media/image5c.png" Id="Racddcf667c824480" /><Relationship Type="http://schemas.openxmlformats.org/officeDocument/2006/relationships/image" Target="/media/image5d.png" Id="R185d02dd43b342d1" /><Relationship Type="http://schemas.openxmlformats.org/officeDocument/2006/relationships/image" Target="/media/image5e.png" Id="Rb7f4ef5739ed4407" /><Relationship Type="http://schemas.openxmlformats.org/officeDocument/2006/relationships/image" Target="/media/image5f.png" Id="R351bdd1d0a8f41ae" /><Relationship Type="http://schemas.openxmlformats.org/officeDocument/2006/relationships/image" Target="/media/image60.png" Id="R763fb0a9d81746f0" /><Relationship Type="http://schemas.openxmlformats.org/officeDocument/2006/relationships/image" Target="/media/image61.png" Id="R92cf133b5cb549a0" /><Relationship Type="http://schemas.openxmlformats.org/officeDocument/2006/relationships/image" Target="/media/image62.png" Id="R5130ec1f0fc24752" /><Relationship Type="http://schemas.openxmlformats.org/officeDocument/2006/relationships/image" Target="/media/image63.png" Id="R96e038e825c24358" /><Relationship Type="http://schemas.openxmlformats.org/officeDocument/2006/relationships/image" Target="/media/image64.png" Id="Re204c8a953654300" /><Relationship Type="http://schemas.openxmlformats.org/officeDocument/2006/relationships/image" Target="/media/image65.png" Id="R3e8e86398f7e47f0" /><Relationship Type="http://schemas.openxmlformats.org/officeDocument/2006/relationships/image" Target="/media/image66.png" Id="R4daaff5e00354506" /><Relationship Type="http://schemas.openxmlformats.org/officeDocument/2006/relationships/hyperlink" Target="https://github.com/NikitaDuma/NikitaDuma.github.io" TargetMode="External" Id="R755f842642464970" /><Relationship Type="http://schemas.openxmlformats.org/officeDocument/2006/relationships/hyperlink" Target="https://www.w3schools.com/js" TargetMode="External" Id="Rae6f8d03a3e54de3" /><Relationship Type="http://schemas.openxmlformats.org/officeDocument/2006/relationships/hyperlink" Target="https://www.w3schools.com/css/default.asp" TargetMode="External" Id="R4501289098144297" /><Relationship Type="http://schemas.openxmlformats.org/officeDocument/2006/relationships/hyperlink" Target="https://www.php.net/docs.php" TargetMode="External" Id="R33a1434fdfe0444e" /><Relationship Type="http://schemas.openxmlformats.org/officeDocument/2006/relationships/hyperlink" Target="https://www.draw.io/" TargetMode="External" Id="R8a8d297a731641b2" /><Relationship Type="http://schemas.openxmlformats.org/officeDocument/2006/relationships/image" Target="/media/image2e.png" Id="R6d40ff7990544c09" /><Relationship Type="http://schemas.openxmlformats.org/officeDocument/2006/relationships/hyperlink" Target="http://htmlbook.ru/" TargetMode="External" Id="Rd83636be2f334d1a" /><Relationship Type="http://schemas.openxmlformats.org/officeDocument/2006/relationships/hyperlink" Target="https://www.youtube.com/watch?v=ChBnZXtvCxc" TargetMode="External" Id="R5d6af22e5c404d4c" /></Relationships>
</file>

<file path=word/_rels/settings.xml.rels><?xml version="1.0" encoding="UTF-8" standalone="yes"?>
<Relationships xmlns="http://schemas.openxmlformats.org/package/2006/relationships"><Relationship Id="rId1" Type="http://schemas.openxmlformats.org/officeDocument/2006/relationships/attachedTemplate" Target="file:///D:\Ljudmila\My%20Documents\Ludmila_LASpg\MacProcess_2004_2005\NOformesana\MetRaksts\ITI_NobeigDarbuNoform_2004.dot"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25e8d3e-4296-4d58-8648-51a0477427e6}"/>
      </w:docPartPr>
      <w:docPartBody>
        <w:p w14:paraId="78A4AD8E">
          <w:r>
            <w:rPr>
              <w:rStyle w:val="PlaceholderText"/>
            </w:rPr>
            <w:t>Место для ввода текста.</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BA51A4-9D57-451D-B4FD-C47D0B1BB23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ITI_NobeigDarbuNoform_2004.dot</ap:Template>
  <ap:Application>Microsoft Word for the web</ap:Application>
  <ap:DocSecurity>0</ap:DocSecurity>
  <ap:ScaleCrop>false</ap:ScaleCrop>
  <ap:Company>Private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Nobeiguma darbu noformēšana</dc:title>
  <dc:subject/>
  <dc:creator>Ludmila Aleksejeva</dc:creator>
  <keywords/>
  <dc:description/>
  <lastModifiedBy>۩͇̿V͇̿I͇̿P͇̿۩ Gamer ۩͇̿V͇̿I͇̿P͇̿۩</lastModifiedBy>
  <revision>10</revision>
  <lastPrinted>2014-01-28T11:54:00.0000000Z</lastPrinted>
  <dcterms:created xsi:type="dcterms:W3CDTF">2022-05-27T20:34:00.0000000Z</dcterms:created>
  <dcterms:modified xsi:type="dcterms:W3CDTF">2022-06-20T13:23:50.9059478Z</dcterms:modified>
</coreProperties>
</file>